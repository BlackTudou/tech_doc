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488FD9" w14:textId="2B5110C5" w:rsidR="006C5588" w:rsidRDefault="007D55F6">
      <w:pPr>
        <w:pStyle w:val="TitleCover"/>
        <w:pBdr>
          <w:top w:val="single" w:sz="24" w:space="1" w:color="auto"/>
          <w:bottom w:val="single" w:sz="24" w:space="1" w:color="auto"/>
        </w:pBdr>
        <w:rPr>
          <w:rFonts w:ascii="华文细黑" w:eastAsia="华文细黑" w:hAnsi="华文细黑" w:cs="Arial"/>
          <w:sz w:val="52"/>
          <w:szCs w:val="52"/>
          <w:lang w:eastAsia="zh-CN"/>
        </w:rPr>
      </w:pPr>
      <w:r>
        <w:rPr>
          <w:rFonts w:ascii="华文细黑" w:eastAsia="华文细黑" w:hAnsi="华文细黑" w:cs="Arial"/>
          <w:sz w:val="52"/>
          <w:szCs w:val="52"/>
          <w:lang w:eastAsia="zh-CN"/>
        </w:rPr>
        <w:t>BK72</w:t>
      </w:r>
      <w:r>
        <w:rPr>
          <w:rFonts w:ascii="华文细黑" w:eastAsia="华文细黑" w:hAnsi="华文细黑" w:cs="Arial" w:hint="eastAsia"/>
          <w:sz w:val="52"/>
          <w:szCs w:val="52"/>
          <w:lang w:eastAsia="zh-CN"/>
        </w:rPr>
        <w:t>36</w:t>
      </w:r>
      <w:r>
        <w:rPr>
          <w:rFonts w:ascii="华文细黑" w:eastAsia="华文细黑" w:hAnsi="华文细黑" w:cs="Arial"/>
          <w:sz w:val="52"/>
          <w:szCs w:val="52"/>
          <w:lang w:eastAsia="zh-CN"/>
        </w:rPr>
        <w:t xml:space="preserve"> </w:t>
      </w:r>
      <w:r w:rsidR="001C5970">
        <w:rPr>
          <w:rFonts w:ascii="华文细黑" w:eastAsia="华文细黑" w:hAnsi="华文细黑" w:cs="Arial" w:hint="eastAsia"/>
          <w:sz w:val="52"/>
          <w:szCs w:val="52"/>
          <w:lang w:eastAsia="zh-CN"/>
        </w:rPr>
        <w:t>启动</w:t>
      </w:r>
      <w:r>
        <w:rPr>
          <w:rFonts w:ascii="华文细黑" w:eastAsia="华文细黑" w:hAnsi="华文细黑" w:cs="Arial" w:hint="eastAsia"/>
          <w:sz w:val="52"/>
          <w:szCs w:val="52"/>
          <w:lang w:eastAsia="zh-CN"/>
        </w:rPr>
        <w:t>分析与设计</w:t>
      </w:r>
      <w:r>
        <w:rPr>
          <w:rFonts w:ascii="华文细黑" w:eastAsia="华文细黑" w:hAnsi="华文细黑" w:cs="Arial"/>
          <w:sz w:val="52"/>
          <w:szCs w:val="52"/>
          <w:lang w:eastAsia="zh-CN"/>
        </w:rPr>
        <w:t xml:space="preserve"> </w:t>
      </w:r>
    </w:p>
    <w:p w14:paraId="14C36B30" w14:textId="77777777" w:rsidR="006C5588" w:rsidRPr="00A44ECB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27F3C916" w14:textId="77777777" w:rsidR="006C5588" w:rsidRPr="00244BA3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4E7610C1" w14:textId="386ED0CA" w:rsidR="006C5588" w:rsidRDefault="00477B6C">
      <w:pPr>
        <w:pStyle w:val="a0"/>
        <w:spacing w:after="0"/>
        <w:jc w:val="center"/>
        <w:rPr>
          <w:rFonts w:ascii="华文细黑" w:eastAsia="华文细黑" w:hAnsi="华文细黑" w:cs="Arial"/>
          <w:b/>
          <w:color w:val="FF0000"/>
          <w:sz w:val="44"/>
          <w:szCs w:val="44"/>
          <w:lang w:eastAsia="zh-CN"/>
        </w:rPr>
      </w:pPr>
      <w:r>
        <w:rPr>
          <w:rFonts w:ascii="华文细黑" w:eastAsia="华文细黑" w:hAnsi="华文细黑" w:cs="Arial"/>
          <w:b/>
          <w:color w:val="FF0000"/>
          <w:sz w:val="44"/>
          <w:szCs w:val="44"/>
          <w:lang w:eastAsia="zh-CN"/>
        </w:rPr>
        <w:t>BL1</w:t>
      </w:r>
      <w:r w:rsidR="00A82DC0">
        <w:rPr>
          <w:rFonts w:ascii="华文细黑" w:eastAsia="华文细黑" w:hAnsi="华文细黑" w:cs="Arial" w:hint="eastAsia"/>
          <w:b/>
          <w:color w:val="FF0000"/>
          <w:sz w:val="44"/>
          <w:szCs w:val="44"/>
          <w:lang w:eastAsia="zh-CN"/>
        </w:rPr>
        <w:t>，</w:t>
      </w:r>
      <w:r w:rsidR="00E667B4">
        <w:rPr>
          <w:rFonts w:ascii="华文细黑" w:eastAsia="华文细黑" w:hAnsi="华文细黑" w:cs="Arial"/>
          <w:b/>
          <w:color w:val="FF0000"/>
          <w:sz w:val="44"/>
          <w:szCs w:val="44"/>
          <w:lang w:eastAsia="zh-CN"/>
        </w:rPr>
        <w:t>BL2</w:t>
      </w:r>
    </w:p>
    <w:p w14:paraId="226DAC0F" w14:textId="4FA726FF" w:rsidR="006C5588" w:rsidRDefault="00A82DC0">
      <w:pPr>
        <w:pStyle w:val="a0"/>
        <w:spacing w:after="0"/>
        <w:jc w:val="center"/>
        <w:rPr>
          <w:rFonts w:ascii="华文细黑" w:eastAsia="华文细黑" w:hAnsi="华文细黑" w:cs="Arial"/>
          <w:b/>
          <w:color w:val="FF0000"/>
          <w:sz w:val="44"/>
          <w:szCs w:val="44"/>
          <w:lang w:eastAsia="zh-CN"/>
        </w:rPr>
      </w:pPr>
      <w:r>
        <w:rPr>
          <w:rFonts w:ascii="华文细黑" w:eastAsia="华文细黑" w:hAnsi="华文细黑" w:cs="Arial" w:hint="eastAsia"/>
          <w:b/>
          <w:color w:val="FF0000"/>
          <w:sz w:val="44"/>
          <w:szCs w:val="44"/>
          <w:lang w:eastAsia="zh-CN"/>
        </w:rPr>
        <w:t>安全升级，安全</w:t>
      </w:r>
      <w:r w:rsidR="00562C0F">
        <w:rPr>
          <w:rFonts w:ascii="华文细黑" w:eastAsia="华文细黑" w:hAnsi="华文细黑" w:cs="Arial" w:hint="eastAsia"/>
          <w:b/>
          <w:color w:val="FF0000"/>
          <w:sz w:val="44"/>
          <w:szCs w:val="44"/>
          <w:lang w:eastAsia="zh-CN"/>
        </w:rPr>
        <w:t>调试</w:t>
      </w:r>
    </w:p>
    <w:p w14:paraId="646E7D29" w14:textId="77777777" w:rsidR="006C5588" w:rsidRDefault="006C5588">
      <w:pPr>
        <w:pStyle w:val="a0"/>
        <w:spacing w:after="0"/>
        <w:jc w:val="center"/>
        <w:rPr>
          <w:rFonts w:ascii="华文细黑" w:eastAsia="华文细黑" w:hAnsi="华文细黑" w:cs="Arial"/>
          <w:b/>
          <w:sz w:val="44"/>
          <w:szCs w:val="44"/>
          <w:lang w:eastAsia="zh-CN"/>
        </w:rPr>
      </w:pPr>
    </w:p>
    <w:p w14:paraId="7DC47332" w14:textId="77777777" w:rsidR="006C5588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7484352E" w14:textId="77777777" w:rsidR="006C5588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0EF914D5" w14:textId="77777777" w:rsidR="006C5588" w:rsidRDefault="006C5588">
      <w:pPr>
        <w:pStyle w:val="a0"/>
        <w:spacing w:after="0"/>
        <w:jc w:val="center"/>
        <w:rPr>
          <w:rFonts w:ascii="华文细黑" w:eastAsia="华文细黑" w:hAnsi="华文细黑" w:cs="Arial"/>
          <w:b/>
          <w:lang w:eastAsia="zh-CN"/>
        </w:rPr>
      </w:pPr>
    </w:p>
    <w:p w14:paraId="04A0F13F" w14:textId="77777777" w:rsidR="006C5588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2D53A467" w14:textId="77777777" w:rsidR="006C5588" w:rsidRPr="002C22B3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7CD6C4D4" w14:textId="77777777" w:rsidR="006C5588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5649E8CF" w14:textId="77777777" w:rsidR="006C5588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6C752756" w14:textId="77777777" w:rsidR="006C5588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6572FBC9" w14:textId="77777777" w:rsidR="006C5588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07323D71" w14:textId="77777777" w:rsidR="006C5588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2D6BCF59" w14:textId="77777777" w:rsidR="006C5588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1BFE651F" w14:textId="77777777" w:rsidR="006C5588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097A1D4C" w14:textId="77777777" w:rsidR="006C5588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2CC2A794" w14:textId="77777777" w:rsidR="006C5588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42A3B0BB" w14:textId="77777777" w:rsidR="006C5588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1CBFD937" w14:textId="77777777" w:rsidR="006C5588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06FCE04F" w14:textId="77777777" w:rsidR="006C5588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2E35FB8F" w14:textId="77777777" w:rsidR="006C5588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68007404" w14:textId="77777777" w:rsidR="006C5588" w:rsidRDefault="007D55F6">
      <w:pPr>
        <w:pStyle w:val="a0"/>
        <w:spacing w:after="0"/>
        <w:jc w:val="center"/>
        <w:rPr>
          <w:rFonts w:ascii="华文细黑" w:eastAsia="华文细黑" w:hAnsi="华文细黑" w:cs="Arial"/>
          <w:szCs w:val="21"/>
          <w:lang w:eastAsia="zh-CN"/>
        </w:rPr>
      </w:pPr>
      <w:r>
        <w:rPr>
          <w:rFonts w:ascii="华文细黑" w:eastAsia="华文细黑" w:hAnsi="华文细黑" w:cs="Arial" w:hint="eastAsia"/>
          <w:szCs w:val="21"/>
          <w:lang w:eastAsia="zh-CN"/>
        </w:rPr>
        <w:t>博通集成电路（上海）股份有限公司</w:t>
      </w:r>
    </w:p>
    <w:p w14:paraId="746F99D6" w14:textId="77777777" w:rsidR="006C5588" w:rsidRDefault="007D55F6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  <w:r>
        <w:rPr>
          <w:rFonts w:ascii="华文细黑" w:eastAsia="华文细黑" w:hAnsi="华文细黑" w:cs="Arial" w:hint="eastAsia"/>
          <w:lang w:eastAsia="zh-CN"/>
        </w:rPr>
        <w:t>上海浦东张江张东路1387号41栋</w:t>
      </w:r>
    </w:p>
    <w:p w14:paraId="786DA585" w14:textId="77777777" w:rsidR="006C5588" w:rsidRDefault="007D55F6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  <w:r>
        <w:rPr>
          <w:rFonts w:ascii="华文细黑" w:eastAsia="华文细黑" w:hAnsi="华文细黑" w:cs="Arial" w:hint="eastAsia"/>
          <w:lang w:eastAsia="zh-CN"/>
        </w:rPr>
        <w:t>电话：</w:t>
      </w:r>
      <w:r>
        <w:rPr>
          <w:rFonts w:ascii="华文细黑" w:eastAsia="华文细黑" w:hAnsi="华文细黑" w:cs="Arial"/>
          <w:lang w:eastAsia="zh-CN"/>
        </w:rPr>
        <w:t>86-21-51086811</w:t>
      </w:r>
    </w:p>
    <w:p w14:paraId="2173C60C" w14:textId="77777777" w:rsidR="006C5588" w:rsidRDefault="007D55F6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  <w:r>
        <w:rPr>
          <w:rFonts w:ascii="华文细黑" w:eastAsia="华文细黑" w:hAnsi="华文细黑" w:cs="Arial" w:hint="eastAsia"/>
          <w:lang w:eastAsia="zh-CN"/>
        </w:rPr>
        <w:t>传真：86-21-60871089</w:t>
      </w:r>
    </w:p>
    <w:p w14:paraId="71816F08" w14:textId="77777777" w:rsidR="006C5588" w:rsidRDefault="00B545EF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  <w:hyperlink r:id="rId9" w:history="1">
        <w:r w:rsidR="007D55F6">
          <w:rPr>
            <w:rFonts w:ascii="华文细黑" w:eastAsia="华文细黑" w:hAnsi="华文细黑" w:cs="Arial"/>
            <w:lang w:eastAsia="zh-CN"/>
          </w:rPr>
          <w:t>www.bekencorp.com</w:t>
        </w:r>
      </w:hyperlink>
      <w:r w:rsidR="007D55F6">
        <w:rPr>
          <w:rFonts w:ascii="华文细黑" w:eastAsia="华文细黑" w:hAnsi="华文细黑" w:cs="Arial"/>
          <w:lang w:eastAsia="zh-CN"/>
        </w:rPr>
        <w:t xml:space="preserve"> </w:t>
      </w:r>
    </w:p>
    <w:p w14:paraId="0D8D7A59" w14:textId="77777777" w:rsidR="006C5588" w:rsidRDefault="006C5588">
      <w:pPr>
        <w:pStyle w:val="a0"/>
        <w:spacing w:after="0"/>
        <w:jc w:val="center"/>
        <w:rPr>
          <w:rFonts w:ascii="华文细黑" w:eastAsia="华文细黑" w:hAnsi="华文细黑" w:cs="Arial"/>
          <w:lang w:eastAsia="zh-CN"/>
        </w:rPr>
      </w:pPr>
    </w:p>
    <w:p w14:paraId="079B664D" w14:textId="77777777" w:rsidR="006C5588" w:rsidRDefault="007D55F6">
      <w:pPr>
        <w:spacing w:beforeLines="100" w:before="240"/>
        <w:rPr>
          <w:rFonts w:ascii="华文细黑" w:eastAsia="华文细黑" w:hAnsi="华文细黑" w:cs="Arial"/>
          <w:b/>
          <w:sz w:val="32"/>
          <w:szCs w:val="32"/>
          <w:lang w:eastAsia="zh-CN"/>
        </w:rPr>
      </w:pPr>
      <w:r>
        <w:rPr>
          <w:rFonts w:ascii="华文细黑" w:eastAsia="华文细黑" w:hAnsi="华文细黑" w:cs="Arial"/>
          <w:lang w:eastAsia="zh-CN"/>
        </w:rPr>
        <w:br w:type="page"/>
      </w:r>
      <w:r>
        <w:rPr>
          <w:rFonts w:ascii="华文细黑" w:eastAsia="华文细黑" w:hAnsi="华文细黑" w:cs="Arial" w:hint="eastAsia"/>
          <w:b/>
          <w:sz w:val="32"/>
          <w:szCs w:val="32"/>
          <w:lang w:eastAsia="zh-CN"/>
        </w:rPr>
        <w:lastRenderedPageBreak/>
        <w:t>目录</w:t>
      </w:r>
    </w:p>
    <w:p w14:paraId="1D30BD9A" w14:textId="77777777" w:rsidR="004C2C88" w:rsidRDefault="007D55F6">
      <w:pPr>
        <w:pStyle w:val="10"/>
        <w:rPr>
          <w:noProof/>
        </w:rPr>
      </w:pPr>
      <w:r>
        <w:rPr>
          <w:rFonts w:ascii="华文细黑" w:eastAsia="华文细黑" w:hAnsi="华文细黑" w:cs="Arial"/>
          <w:b/>
          <w:bCs/>
          <w:i/>
          <w:iCs/>
          <w:noProof/>
          <w:kern w:val="3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1D8AC2" wp14:editId="21611B35">
                <wp:simplePos x="0" y="0"/>
                <wp:positionH relativeFrom="column">
                  <wp:posOffset>0</wp:posOffset>
                </wp:positionH>
                <wp:positionV relativeFrom="paragraph">
                  <wp:posOffset>8890</wp:posOffset>
                </wp:positionV>
                <wp:extent cx="5486400" cy="0"/>
                <wp:effectExtent l="9525" t="17780" r="9525" b="10795"/>
                <wp:wrapNone/>
                <wp:docPr id="7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psCustomData="http://www.wps.cn/officeDocument/2013/wpsCustomData">
            <w:pict>
              <v:line id="Line 22" o:spid="_x0000_s1026" o:spt="20" style="position:absolute;left:0pt;margin-left:0pt;margin-top:0.7pt;height:0pt;width:432pt;z-index:251661312;mso-width-relative:page;mso-height-relative:page;" filled="f" stroked="t" coordsize="21600,21600" o:gfxdata="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CJmIdXQAAAABAEAAA8AAAAAAAAAAQAgAAAAIgAAAGRycy9kb3ducmV2&#10;LnhtbFBLAQIUABQAAAAIAIdO4kD6AYQmywEAAKEDAAAOAAAAAAAAAAEAIAAAAB8BAABkcnMvZTJv&#10;RG9jLnhtbFBLBQYAAAAABgAGAFkBAABcBQAAAAA=&#10;">
                <v:fill on="f" focussize="0,0"/>
                <v:stroke weight="1.5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华文细黑" w:eastAsia="华文细黑" w:hAnsi="华文细黑" w:cs="Arial"/>
          <w:sz w:val="20"/>
          <w:szCs w:val="20"/>
        </w:rPr>
        <w:fldChar w:fldCharType="begin"/>
      </w:r>
      <w:r>
        <w:rPr>
          <w:rFonts w:ascii="华文细黑" w:eastAsia="华文细黑" w:hAnsi="华文细黑" w:cs="Arial"/>
          <w:sz w:val="20"/>
          <w:szCs w:val="20"/>
        </w:rPr>
        <w:instrText xml:space="preserve"> TOC \o "1-3" \h \z \u </w:instrText>
      </w:r>
      <w:r>
        <w:rPr>
          <w:rFonts w:ascii="华文细黑" w:eastAsia="华文细黑" w:hAnsi="华文细黑" w:cs="Arial"/>
          <w:sz w:val="20"/>
          <w:szCs w:val="20"/>
        </w:rPr>
        <w:fldChar w:fldCharType="separate"/>
      </w:r>
    </w:p>
    <w:p w14:paraId="71E6864C" w14:textId="09D4F0C8" w:rsidR="004C2C88" w:rsidRDefault="004C2C88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60" w:history="1">
        <w:r w:rsidRPr="00C405D7">
          <w:rPr>
            <w:rStyle w:val="af4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文档介绍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BB0B25" w14:textId="3EFC2262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61" w:history="1">
        <w:r w:rsidRPr="00C405D7">
          <w:rPr>
            <w:rStyle w:val="af4"/>
            <w:rFonts w:ascii="微软雅黑" w:eastAsia="微软雅黑" w:hAnsi="微软雅黑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rFonts w:ascii="华文细黑" w:eastAsia="华文细黑" w:hAnsi="华文细黑"/>
            <w:noProof/>
          </w:rPr>
          <w:t>文档范围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9A755E5" w14:textId="11A7E2B2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62" w:history="1">
        <w:r w:rsidRPr="00C405D7">
          <w:rPr>
            <w:rStyle w:val="af4"/>
            <w:rFonts w:ascii="微软雅黑" w:eastAsia="微软雅黑" w:hAnsi="微软雅黑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rFonts w:ascii="华文细黑" w:eastAsia="华文细黑" w:hAnsi="华文细黑"/>
            <w:noProof/>
          </w:rPr>
          <w:t>读者对象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9708A9" w14:textId="08119E43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63" w:history="1">
        <w:r w:rsidRPr="00C405D7">
          <w:rPr>
            <w:rStyle w:val="af4"/>
            <w:rFonts w:ascii="微软雅黑" w:eastAsia="微软雅黑" w:hAnsi="微软雅黑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rFonts w:ascii="华文细黑" w:eastAsia="华文细黑" w:hAnsi="华文细黑"/>
            <w:noProof/>
          </w:rPr>
          <w:t>阅读建议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340666" w14:textId="0D416EFB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64" w:history="1">
        <w:r w:rsidRPr="00C405D7">
          <w:rPr>
            <w:rStyle w:val="af4"/>
            <w:rFonts w:ascii="微软雅黑" w:eastAsia="微软雅黑" w:hAnsi="微软雅黑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问题反馈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E64A12" w14:textId="41BF8F40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65" w:history="1">
        <w:r w:rsidRPr="00C405D7">
          <w:rPr>
            <w:rStyle w:val="af4"/>
            <w:rFonts w:ascii="微软雅黑" w:eastAsia="微软雅黑" w:hAnsi="微软雅黑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rFonts w:ascii="华文细黑" w:eastAsia="华文细黑" w:hAnsi="华文细黑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B49EA1" w14:textId="7F91D182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66" w:history="1">
        <w:r w:rsidRPr="00C405D7">
          <w:rPr>
            <w:rStyle w:val="af4"/>
            <w:rFonts w:ascii="微软雅黑" w:eastAsia="微软雅黑" w:hAnsi="微软雅黑"/>
            <w:noProof/>
          </w:rPr>
          <w:t>1.6.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rFonts w:ascii="华文细黑" w:eastAsia="华文细黑" w:hAnsi="华文细黑"/>
            <w:noProof/>
          </w:rPr>
          <w:t>术语与缩写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F367DB2" w14:textId="62605ACD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067" w:history="1">
        <w:r w:rsidRPr="00C405D7">
          <w:rPr>
            <w:rStyle w:val="af4"/>
            <w:noProof/>
            <w:lang w:eastAsia="zh-CN"/>
          </w:rPr>
          <w:t>1.6.1.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述语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811591" w14:textId="069F2CE1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068" w:history="1">
        <w:r w:rsidRPr="00C405D7">
          <w:rPr>
            <w:rStyle w:val="af4"/>
            <w:noProof/>
            <w:lang w:eastAsia="zh-CN"/>
          </w:rPr>
          <w:t>1.6.2.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缩写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2537EA" w14:textId="5E266758" w:rsidR="004C2C88" w:rsidRDefault="004C2C88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69" w:history="1">
        <w:r w:rsidRPr="00C405D7">
          <w:rPr>
            <w:rStyle w:val="af4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DED67D" w14:textId="26FD3878" w:rsidR="004C2C88" w:rsidRDefault="004C2C88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70" w:history="1">
        <w:r w:rsidRPr="00C405D7">
          <w:rPr>
            <w:rStyle w:val="af4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竞争分析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D74205" w14:textId="0008232C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71" w:history="1">
        <w:r w:rsidRPr="00C405D7">
          <w:rPr>
            <w:rStyle w:val="af4"/>
            <w:rFonts w:ascii="微软雅黑" w:eastAsia="微软雅黑" w:hAnsi="微软雅黑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 xml:space="preserve">BK7238 </w:t>
        </w:r>
        <w:r w:rsidRPr="00C405D7">
          <w:rPr>
            <w:rStyle w:val="af4"/>
            <w:noProof/>
          </w:rPr>
          <w:t>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0C6DAB" w14:textId="2028C67E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72" w:history="1">
        <w:r w:rsidRPr="00C405D7">
          <w:rPr>
            <w:rStyle w:val="af4"/>
            <w:rFonts w:ascii="微软雅黑" w:eastAsia="微软雅黑" w:hAnsi="微软雅黑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 xml:space="preserve">BK7256 </w:t>
        </w:r>
        <w:r w:rsidRPr="00C405D7">
          <w:rPr>
            <w:rStyle w:val="af4"/>
            <w:noProof/>
          </w:rPr>
          <w:t>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D80746" w14:textId="74910613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73" w:history="1">
        <w:r w:rsidRPr="00C405D7">
          <w:rPr>
            <w:rStyle w:val="af4"/>
            <w:rFonts w:ascii="微软雅黑" w:eastAsia="微软雅黑" w:hAnsi="微软雅黑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 xml:space="preserve">STM32 </w:t>
        </w:r>
        <w:r w:rsidRPr="00C405D7">
          <w:rPr>
            <w:rStyle w:val="af4"/>
            <w:noProof/>
          </w:rPr>
          <w:t>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9BCD36" w14:textId="2034919F" w:rsidR="004C2C88" w:rsidRDefault="004C2C88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74" w:history="1">
        <w:r w:rsidRPr="00C405D7">
          <w:rPr>
            <w:rStyle w:val="af4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开源软件分析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1C8715" w14:textId="2F2742EC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75" w:history="1">
        <w:r w:rsidRPr="00C405D7">
          <w:rPr>
            <w:rStyle w:val="af4"/>
            <w:rFonts w:ascii="微软雅黑" w:eastAsia="微软雅黑" w:hAnsi="微软雅黑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BL1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76EAC5" w14:textId="173EBC1A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076" w:history="1">
        <w:r w:rsidRPr="00C405D7">
          <w:rPr>
            <w:rStyle w:val="af4"/>
            <w:noProof/>
            <w:lang w:eastAsia="zh-CN"/>
          </w:rPr>
          <w:t>4.1.1.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核心数据结构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1985F9" w14:textId="2375F825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077" w:history="1">
        <w:r w:rsidRPr="00C405D7">
          <w:rPr>
            <w:rStyle w:val="af4"/>
            <w:noProof/>
            <w:lang w:eastAsia="zh-CN"/>
          </w:rPr>
          <w:t>4.1.2.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流程抛析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35656A" w14:textId="595BEBE8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078" w:history="1">
        <w:r w:rsidRPr="00C405D7">
          <w:rPr>
            <w:rStyle w:val="af4"/>
            <w:noProof/>
            <w:lang w:eastAsia="zh-CN"/>
          </w:rPr>
          <w:t>4.1.3.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 xml:space="preserve">Manifest </w:t>
        </w:r>
        <w:r w:rsidRPr="00C405D7">
          <w:rPr>
            <w:rStyle w:val="af4"/>
            <w:noProof/>
            <w:lang w:eastAsia="zh-CN"/>
          </w:rPr>
          <w:t>解析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808A0B" w14:textId="10F0D0F4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079" w:history="1">
        <w:r w:rsidRPr="00C405D7">
          <w:rPr>
            <w:rStyle w:val="af4"/>
            <w:noProof/>
            <w:lang w:eastAsia="zh-CN"/>
          </w:rPr>
          <w:t>4.1.4.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OTA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33CAF9F" w14:textId="4CFE8189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80" w:history="1">
        <w:r w:rsidRPr="00C405D7">
          <w:rPr>
            <w:rStyle w:val="af4"/>
            <w:rFonts w:ascii="微软雅黑" w:eastAsia="微软雅黑" w:hAnsi="微软雅黑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BL2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A2A48B1" w14:textId="628C0884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081" w:history="1">
        <w:r w:rsidRPr="00C405D7">
          <w:rPr>
            <w:rStyle w:val="af4"/>
            <w:noProof/>
            <w:lang w:eastAsia="zh-CN"/>
          </w:rPr>
          <w:t>4.2.1.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核心数据结构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33397A7" w14:textId="5ADE8AE0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082" w:history="1">
        <w:r w:rsidRPr="00C405D7">
          <w:rPr>
            <w:rStyle w:val="af4"/>
            <w:noProof/>
            <w:lang w:eastAsia="zh-CN"/>
          </w:rPr>
          <w:t>4.2.2.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关键流程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D4DA3FC" w14:textId="6411D44F" w:rsidR="004C2C88" w:rsidRDefault="004C2C88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83" w:history="1">
        <w:r w:rsidRPr="00C405D7">
          <w:rPr>
            <w:rStyle w:val="af4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硬件分析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698A481" w14:textId="5AC7BB7A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84" w:history="1">
        <w:r w:rsidRPr="00C405D7">
          <w:rPr>
            <w:rStyle w:val="af4"/>
            <w:rFonts w:ascii="微软雅黑" w:eastAsia="微软雅黑" w:hAnsi="微软雅黑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rFonts w:ascii="华文细黑" w:eastAsia="华文细黑" w:hAnsi="华文细黑"/>
            <w:noProof/>
          </w:rPr>
          <w:t>SoC 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8EBDE46" w14:textId="35DBFE85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85" w:history="1">
        <w:r w:rsidRPr="00C405D7">
          <w:rPr>
            <w:rStyle w:val="af4"/>
            <w:rFonts w:ascii="微软雅黑" w:eastAsia="微软雅黑" w:hAnsi="微软雅黑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TE200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BBB158B" w14:textId="730151D7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86" w:history="1">
        <w:r w:rsidRPr="00C405D7">
          <w:rPr>
            <w:rStyle w:val="af4"/>
            <w:rFonts w:ascii="微软雅黑" w:eastAsia="微软雅黑" w:hAnsi="微软雅黑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OTP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33667D7" w14:textId="06AF88B7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87" w:history="1">
        <w:r w:rsidRPr="00C405D7">
          <w:rPr>
            <w:rStyle w:val="af4"/>
            <w:rFonts w:ascii="微软雅黑" w:eastAsia="微软雅黑" w:hAnsi="微软雅黑"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寄存器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3A5DC6" w14:textId="65E20D56" w:rsidR="004C2C88" w:rsidRDefault="004C2C88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88" w:history="1">
        <w:r w:rsidRPr="00C405D7">
          <w:rPr>
            <w:rStyle w:val="af4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原理分析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F2C5764" w14:textId="76E135CB" w:rsidR="004C2C88" w:rsidRDefault="004C2C88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89" w:history="1">
        <w:r w:rsidRPr="00C405D7">
          <w:rPr>
            <w:rStyle w:val="af4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专利分析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21555E" w14:textId="366285EA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90" w:history="1">
        <w:r w:rsidRPr="00C405D7">
          <w:rPr>
            <w:rStyle w:val="af4"/>
            <w:rFonts w:ascii="微软雅黑" w:eastAsia="微软雅黑" w:hAnsi="微软雅黑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BL1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0D4E046" w14:textId="3CE4B227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091" w:history="1">
        <w:r w:rsidRPr="00C405D7">
          <w:rPr>
            <w:rStyle w:val="af4"/>
            <w:noProof/>
            <w:lang w:eastAsia="zh-CN"/>
          </w:rPr>
          <w:t>7.1.1.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抵抗故障注入攻击方法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1ACB133" w14:textId="397EC8AA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092" w:history="1">
        <w:r w:rsidRPr="00C405D7">
          <w:rPr>
            <w:rStyle w:val="af4"/>
            <w:noProof/>
            <w:lang w:eastAsia="zh-CN"/>
          </w:rPr>
          <w:t>7.1.2.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安全启动补丁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916CE37" w14:textId="4453CEF7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093" w:history="1">
        <w:r w:rsidRPr="00C405D7">
          <w:rPr>
            <w:rStyle w:val="af4"/>
            <w:noProof/>
            <w:lang w:eastAsia="zh-CN"/>
          </w:rPr>
          <w:t>7.1.3.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深睡眠启动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AF1E1E9" w14:textId="02A048EE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094" w:history="1">
        <w:r w:rsidRPr="00C405D7">
          <w:rPr>
            <w:rStyle w:val="af4"/>
            <w:noProof/>
            <w:lang w:eastAsia="zh-CN"/>
          </w:rPr>
          <w:t>7.1.4.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FLASH CRC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C745786" w14:textId="3188D999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95" w:history="1">
        <w:r w:rsidRPr="00C405D7">
          <w:rPr>
            <w:rStyle w:val="af4"/>
            <w:rFonts w:ascii="微软雅黑" w:eastAsia="微软雅黑" w:hAnsi="微软雅黑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BL2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4E8C25" w14:textId="1738CAE4" w:rsidR="004C2C88" w:rsidRDefault="004C2C88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96" w:history="1">
        <w:r w:rsidRPr="00C405D7">
          <w:rPr>
            <w:rStyle w:val="af4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方案概述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632077" w14:textId="4888DF90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97" w:history="1">
        <w:r w:rsidRPr="00C405D7">
          <w:rPr>
            <w:rStyle w:val="af4"/>
            <w:rFonts w:ascii="微软雅黑" w:eastAsia="微软雅黑" w:hAnsi="微软雅黑"/>
            <w:noProof/>
          </w:rPr>
          <w:t>8.1.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方案选型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BE13179" w14:textId="4B2AA5D5" w:rsidR="004C2C88" w:rsidRDefault="004C2C88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98" w:history="1">
        <w:r w:rsidRPr="00C405D7">
          <w:rPr>
            <w:rStyle w:val="af4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 xml:space="preserve">BL1 </w:t>
        </w:r>
        <w:r w:rsidRPr="00C405D7">
          <w:rPr>
            <w:rStyle w:val="af4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933CA4B" w14:textId="2F4BAADE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099" w:history="1">
        <w:r w:rsidRPr="00C405D7">
          <w:rPr>
            <w:rStyle w:val="af4"/>
            <w:rFonts w:ascii="微软雅黑" w:eastAsia="微软雅黑" w:hAnsi="微软雅黑"/>
            <w:noProof/>
          </w:rPr>
          <w:t>9.1.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 xml:space="preserve">BL1 </w:t>
        </w:r>
        <w:r w:rsidRPr="00C405D7">
          <w:rPr>
            <w:rStyle w:val="af4"/>
            <w:noProof/>
          </w:rPr>
          <w:t>移植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2E48932" w14:textId="2B867DCB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00" w:history="1">
        <w:r w:rsidRPr="00C405D7">
          <w:rPr>
            <w:rStyle w:val="af4"/>
            <w:rFonts w:ascii="微软雅黑" w:eastAsia="微软雅黑" w:hAnsi="微软雅黑"/>
            <w:noProof/>
          </w:rPr>
          <w:t>9.2.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 xml:space="preserve">OTP </w:t>
        </w:r>
        <w:r w:rsidRPr="00C405D7">
          <w:rPr>
            <w:rStyle w:val="af4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4701703" w14:textId="73F580F0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01" w:history="1">
        <w:r w:rsidRPr="00C405D7">
          <w:rPr>
            <w:rStyle w:val="af4"/>
            <w:noProof/>
            <w:lang w:eastAsia="zh-CN"/>
          </w:rPr>
          <w:t>9.2.1.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 xml:space="preserve">OTP </w:t>
        </w:r>
        <w:r w:rsidRPr="00C405D7">
          <w:rPr>
            <w:rStyle w:val="af4"/>
            <w:noProof/>
            <w:lang w:eastAsia="zh-CN"/>
          </w:rPr>
          <w:t>分区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B2F8B61" w14:textId="41FC46D6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02" w:history="1">
        <w:r w:rsidRPr="00C405D7">
          <w:rPr>
            <w:rStyle w:val="af4"/>
            <w:noProof/>
            <w:lang w:eastAsia="zh-CN"/>
          </w:rPr>
          <w:t>9.2.2.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 xml:space="preserve">OTP </w:t>
        </w:r>
        <w:r w:rsidRPr="00C405D7">
          <w:rPr>
            <w:rStyle w:val="af4"/>
            <w:noProof/>
            <w:lang w:eastAsia="zh-CN"/>
          </w:rPr>
          <w:t>硬件区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A02F867" w14:textId="2B72576B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03" w:history="1">
        <w:r w:rsidRPr="00C405D7">
          <w:rPr>
            <w:rStyle w:val="af4"/>
            <w:noProof/>
            <w:lang w:eastAsia="zh-CN"/>
          </w:rPr>
          <w:t>9.2.3.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 xml:space="preserve">OTP </w:t>
        </w:r>
        <w:r w:rsidRPr="00C405D7">
          <w:rPr>
            <w:rStyle w:val="af4"/>
            <w:noProof/>
            <w:lang w:eastAsia="zh-CN"/>
          </w:rPr>
          <w:t>软件区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F00847A" w14:textId="653D7391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04" w:history="1">
        <w:r w:rsidRPr="00C405D7">
          <w:rPr>
            <w:rStyle w:val="af4"/>
            <w:noProof/>
            <w:lang w:eastAsia="zh-CN"/>
          </w:rPr>
          <w:t>9.2.4.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 xml:space="preserve">OTP </w:t>
        </w:r>
        <w:r w:rsidRPr="00C405D7">
          <w:rPr>
            <w:rStyle w:val="af4"/>
            <w:noProof/>
            <w:lang w:eastAsia="zh-CN"/>
          </w:rPr>
          <w:t>访问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1E6F5DE" w14:textId="6D4253DE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05" w:history="1">
        <w:r w:rsidRPr="00C405D7">
          <w:rPr>
            <w:rStyle w:val="af4"/>
            <w:noProof/>
            <w:lang w:eastAsia="zh-CN"/>
          </w:rPr>
          <w:t>9.2.5.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 xml:space="preserve">OTP </w:t>
        </w:r>
        <w:r w:rsidRPr="00C405D7">
          <w:rPr>
            <w:rStyle w:val="af4"/>
            <w:noProof/>
            <w:lang w:eastAsia="zh-CN"/>
          </w:rPr>
          <w:t>权限控制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4730C4F" w14:textId="0D4CA9DC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06" w:history="1">
        <w:r w:rsidRPr="00C405D7">
          <w:rPr>
            <w:rStyle w:val="af4"/>
            <w:rFonts w:ascii="微软雅黑" w:eastAsia="微软雅黑" w:hAnsi="微软雅黑"/>
            <w:noProof/>
          </w:rPr>
          <w:t>9.3.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 xml:space="preserve">EFUSE </w:t>
        </w:r>
        <w:r w:rsidRPr="00C405D7">
          <w:rPr>
            <w:rStyle w:val="af4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CABF131" w14:textId="4CB541D5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07" w:history="1">
        <w:r w:rsidRPr="00C405D7">
          <w:rPr>
            <w:rStyle w:val="af4"/>
            <w:rFonts w:ascii="微软雅黑" w:eastAsia="微软雅黑" w:hAnsi="微软雅黑"/>
            <w:noProof/>
          </w:rPr>
          <w:t>9.4.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 xml:space="preserve">FLASH </w:t>
        </w:r>
        <w:r w:rsidRPr="00C405D7">
          <w:rPr>
            <w:rStyle w:val="af4"/>
            <w:noProof/>
          </w:rPr>
          <w:t>布局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B50AB03" w14:textId="5A69F9F4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08" w:history="1">
        <w:r w:rsidRPr="00C405D7">
          <w:rPr>
            <w:rStyle w:val="af4"/>
            <w:noProof/>
            <w:lang w:eastAsia="zh-CN"/>
          </w:rPr>
          <w:t>9.4.1.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MPW1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0BD4D22" w14:textId="54486D37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09" w:history="1">
        <w:r w:rsidRPr="00C405D7">
          <w:rPr>
            <w:rStyle w:val="af4"/>
            <w:noProof/>
            <w:lang w:eastAsia="zh-CN"/>
          </w:rPr>
          <w:t>9.4.2.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MPW2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944F04A" w14:textId="3779D7D3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10" w:history="1">
        <w:r w:rsidRPr="00C405D7">
          <w:rPr>
            <w:rStyle w:val="af4"/>
            <w:noProof/>
            <w:lang w:eastAsia="zh-CN"/>
          </w:rPr>
          <w:t>9.4.3.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MPW3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4C2FFAE" w14:textId="41BE5A01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11" w:history="1">
        <w:r w:rsidRPr="00C405D7">
          <w:rPr>
            <w:rStyle w:val="af4"/>
            <w:rFonts w:ascii="微软雅黑" w:eastAsia="微软雅黑" w:hAnsi="微软雅黑"/>
            <w:noProof/>
          </w:rPr>
          <w:t>9.5.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 xml:space="preserve">FLASH </w:t>
        </w:r>
        <w:r w:rsidRPr="00C405D7">
          <w:rPr>
            <w:rStyle w:val="af4"/>
            <w:noProof/>
          </w:rPr>
          <w:t>读写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7D783EA" w14:textId="000E7E13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12" w:history="1">
        <w:r w:rsidRPr="00C405D7">
          <w:rPr>
            <w:rStyle w:val="af4"/>
            <w:noProof/>
            <w:lang w:eastAsia="zh-CN"/>
          </w:rPr>
          <w:t>9.5.1.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实际实现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1EC6958" w14:textId="54E8F958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13" w:history="1">
        <w:r w:rsidRPr="00C405D7">
          <w:rPr>
            <w:rStyle w:val="af4"/>
            <w:noProof/>
            <w:lang w:eastAsia="zh-CN"/>
          </w:rPr>
          <w:t>9.5.2.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方案选型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5923DCB" w14:textId="3FC8BE76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14" w:history="1">
        <w:r w:rsidRPr="00C405D7">
          <w:rPr>
            <w:rStyle w:val="af4"/>
            <w:noProof/>
            <w:lang w:eastAsia="zh-CN"/>
          </w:rPr>
          <w:t>9.5.3.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 xml:space="preserve">BL1 FLASH </w:t>
        </w:r>
        <w:r w:rsidRPr="00C405D7">
          <w:rPr>
            <w:rStyle w:val="af4"/>
            <w:noProof/>
            <w:lang w:eastAsia="zh-CN"/>
          </w:rPr>
          <w:t>免写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6597302" w14:textId="4DAC9401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15" w:history="1">
        <w:r w:rsidRPr="00C405D7">
          <w:rPr>
            <w:rStyle w:val="af4"/>
            <w:rFonts w:ascii="微软雅黑" w:eastAsia="微软雅黑" w:hAnsi="微软雅黑"/>
            <w:noProof/>
          </w:rPr>
          <w:t>9.6.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启动流程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09DDA8A" w14:textId="011F3CFC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16" w:history="1">
        <w:r w:rsidRPr="00C405D7">
          <w:rPr>
            <w:rStyle w:val="af4"/>
            <w:noProof/>
            <w:lang w:eastAsia="zh-CN"/>
          </w:rPr>
          <w:t>9.6.1.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与山海启动差异点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2D58632" w14:textId="090C7BEA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17" w:history="1">
        <w:r w:rsidRPr="00C405D7">
          <w:rPr>
            <w:rStyle w:val="af4"/>
            <w:noProof/>
            <w:lang w:eastAsia="zh-CN"/>
          </w:rPr>
          <w:t>9.6.2.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 xml:space="preserve">Boot Mode </w:t>
        </w:r>
        <w:r w:rsidRPr="00C405D7">
          <w:rPr>
            <w:rStyle w:val="af4"/>
            <w:noProof/>
            <w:lang w:eastAsia="zh-CN"/>
          </w:rPr>
          <w:t>寄存器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48A107F" w14:textId="71BFFD8A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18" w:history="1">
        <w:r w:rsidRPr="00C405D7">
          <w:rPr>
            <w:rStyle w:val="af4"/>
            <w:noProof/>
            <w:lang w:eastAsia="zh-CN"/>
          </w:rPr>
          <w:t>9.6.3.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启动流程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FA79F66" w14:textId="023F98E2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19" w:history="1">
        <w:r w:rsidRPr="00C405D7">
          <w:rPr>
            <w:rStyle w:val="af4"/>
            <w:rFonts w:ascii="微软雅黑" w:eastAsia="微软雅黑" w:hAnsi="微软雅黑"/>
            <w:noProof/>
          </w:rPr>
          <w:t>9.7.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启动性能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C9AB591" w14:textId="306B7DA5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20" w:history="1">
        <w:r w:rsidRPr="00C405D7">
          <w:rPr>
            <w:rStyle w:val="af4"/>
            <w:rFonts w:ascii="微软雅黑" w:eastAsia="微软雅黑" w:hAnsi="微软雅黑"/>
            <w:noProof/>
          </w:rPr>
          <w:t>9.8.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 xml:space="preserve">FIH </w:t>
        </w:r>
        <w:r w:rsidRPr="00C405D7">
          <w:rPr>
            <w:rStyle w:val="af4"/>
            <w:noProof/>
          </w:rPr>
          <w:t>攻击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6344747" w14:textId="36861606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21" w:history="1">
        <w:r w:rsidRPr="00C405D7">
          <w:rPr>
            <w:rStyle w:val="af4"/>
            <w:rFonts w:ascii="微软雅黑" w:eastAsia="微软雅黑" w:hAnsi="微软雅黑"/>
            <w:noProof/>
          </w:rPr>
          <w:t>9.9.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 xml:space="preserve">BL2 </w:t>
        </w:r>
        <w:r w:rsidRPr="00C405D7">
          <w:rPr>
            <w:rStyle w:val="af4"/>
            <w:noProof/>
          </w:rPr>
          <w:t>升级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E9F5332" w14:textId="37CC368A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22" w:history="1">
        <w:r w:rsidRPr="00C405D7">
          <w:rPr>
            <w:rStyle w:val="af4"/>
            <w:noProof/>
            <w:lang w:eastAsia="zh-CN"/>
          </w:rPr>
          <w:t>9.9.1.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1478E4A" w14:textId="643D0FE2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23" w:history="1">
        <w:r w:rsidRPr="00C405D7">
          <w:rPr>
            <w:rStyle w:val="af4"/>
            <w:noProof/>
            <w:lang w:eastAsia="zh-CN"/>
          </w:rPr>
          <w:t>9.9.2.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 xml:space="preserve">BC </w:t>
        </w:r>
        <w:r w:rsidRPr="00C405D7">
          <w:rPr>
            <w:rStyle w:val="af4"/>
            <w:noProof/>
            <w:lang w:eastAsia="zh-CN"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12A80A7" w14:textId="48A2868B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24" w:history="1">
        <w:r w:rsidRPr="00C405D7">
          <w:rPr>
            <w:rStyle w:val="af4"/>
            <w:noProof/>
            <w:lang w:eastAsia="zh-CN"/>
          </w:rPr>
          <w:t>9.9.3.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 xml:space="preserve">BL2 BF </w:t>
        </w:r>
        <w:r w:rsidRPr="00C405D7">
          <w:rPr>
            <w:rStyle w:val="af4"/>
            <w:noProof/>
            <w:lang w:eastAsia="zh-CN"/>
          </w:rPr>
          <w:t>调整策略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696635A" w14:textId="2C9B0963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25" w:history="1">
        <w:r w:rsidRPr="00C405D7">
          <w:rPr>
            <w:rStyle w:val="af4"/>
            <w:noProof/>
            <w:lang w:eastAsia="zh-CN"/>
          </w:rPr>
          <w:t>9.9.4.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 xml:space="preserve">OTA Slot </w:t>
        </w:r>
        <w:r w:rsidRPr="00C405D7">
          <w:rPr>
            <w:rStyle w:val="af4"/>
            <w:noProof/>
            <w:lang w:eastAsia="zh-CN"/>
          </w:rPr>
          <w:t>选择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26E67FC" w14:textId="516C661E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26" w:history="1">
        <w:r w:rsidRPr="00C405D7">
          <w:rPr>
            <w:rStyle w:val="af4"/>
            <w:noProof/>
            <w:lang w:eastAsia="zh-CN"/>
          </w:rPr>
          <w:t>9.9.5.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异常场景说明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09804CA" w14:textId="5ACA119D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27" w:history="1">
        <w:r w:rsidRPr="00C405D7">
          <w:rPr>
            <w:rStyle w:val="af4"/>
            <w:rFonts w:ascii="微软雅黑" w:eastAsia="微软雅黑" w:hAnsi="微软雅黑"/>
            <w:noProof/>
          </w:rPr>
          <w:t>9.10.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验签失败处理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2FC95D7" w14:textId="7660D576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28" w:history="1">
        <w:r w:rsidRPr="00C405D7">
          <w:rPr>
            <w:rStyle w:val="af4"/>
            <w:rFonts w:ascii="微软雅黑" w:eastAsia="微软雅黑" w:hAnsi="微软雅黑"/>
            <w:noProof/>
          </w:rPr>
          <w:t>9.11.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 xml:space="preserve">IMAGE </w:t>
        </w:r>
        <w:r w:rsidRPr="00C405D7">
          <w:rPr>
            <w:rStyle w:val="af4"/>
            <w:noProof/>
          </w:rPr>
          <w:t>打包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F0D5EDA" w14:textId="068D439B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29" w:history="1">
        <w:r w:rsidRPr="00C405D7">
          <w:rPr>
            <w:rStyle w:val="af4"/>
            <w:noProof/>
            <w:lang w:eastAsia="zh-CN"/>
          </w:rPr>
          <w:t>9.11.1.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EFCB3E1" w14:textId="6CB2B2BB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30" w:history="1">
        <w:r w:rsidRPr="00C405D7">
          <w:rPr>
            <w:rStyle w:val="af4"/>
            <w:noProof/>
            <w:lang w:eastAsia="zh-CN"/>
          </w:rPr>
          <w:t>9.11.2.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仿真</w:t>
        </w:r>
        <w:r w:rsidRPr="00C405D7">
          <w:rPr>
            <w:rStyle w:val="af4"/>
            <w:noProof/>
            <w:lang w:eastAsia="zh-CN"/>
          </w:rPr>
          <w:t xml:space="preserve"> OTP </w:t>
        </w:r>
        <w:r w:rsidRPr="00C405D7">
          <w:rPr>
            <w:rStyle w:val="af4"/>
            <w:noProof/>
            <w:lang w:eastAsia="zh-CN"/>
          </w:rPr>
          <w:t>生成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F8D7AAE" w14:textId="1C682F1E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31" w:history="1">
        <w:r w:rsidRPr="00C405D7">
          <w:rPr>
            <w:rStyle w:val="af4"/>
            <w:noProof/>
            <w:lang w:eastAsia="zh-CN"/>
          </w:rPr>
          <w:t>9.11.3.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 xml:space="preserve">Public Key </w:t>
        </w:r>
        <w:r w:rsidRPr="00C405D7">
          <w:rPr>
            <w:rStyle w:val="af4"/>
            <w:noProof/>
            <w:lang w:eastAsia="zh-CN"/>
          </w:rPr>
          <w:t>解析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1A84B0A" w14:textId="095F9E4A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32" w:history="1">
        <w:r w:rsidRPr="00C405D7">
          <w:rPr>
            <w:rStyle w:val="af4"/>
            <w:rFonts w:ascii="微软雅黑" w:eastAsia="微软雅黑" w:hAnsi="微软雅黑"/>
            <w:noProof/>
          </w:rPr>
          <w:t>9.12.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版本管理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05392B4" w14:textId="380BFF67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33" w:history="1">
        <w:r w:rsidRPr="00C405D7">
          <w:rPr>
            <w:rStyle w:val="af4"/>
            <w:rFonts w:ascii="微软雅黑" w:eastAsia="微软雅黑" w:hAnsi="微软雅黑"/>
            <w:noProof/>
          </w:rPr>
          <w:t>9.13.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待完成项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12FD596" w14:textId="3CE9B2DC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34" w:history="1">
        <w:r w:rsidRPr="00C405D7">
          <w:rPr>
            <w:rStyle w:val="af4"/>
            <w:rFonts w:ascii="微软雅黑" w:eastAsia="微软雅黑" w:hAnsi="微软雅黑"/>
            <w:noProof/>
          </w:rPr>
          <w:t>9.14.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风险点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321BF4D" w14:textId="79F444F8" w:rsidR="004C2C88" w:rsidRDefault="004C2C88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35" w:history="1">
        <w:r w:rsidRPr="00C405D7">
          <w:rPr>
            <w:rStyle w:val="af4"/>
            <w:noProof/>
          </w:rPr>
          <w:t>10.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 xml:space="preserve">BL2 </w:t>
        </w:r>
        <w:r w:rsidRPr="00C405D7">
          <w:rPr>
            <w:rStyle w:val="af4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0B49E5A" w14:textId="7CA95178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36" w:history="1">
        <w:r w:rsidRPr="00C405D7">
          <w:rPr>
            <w:rStyle w:val="af4"/>
            <w:rFonts w:ascii="微软雅黑" w:eastAsia="微软雅黑" w:hAnsi="微软雅黑"/>
            <w:noProof/>
          </w:rPr>
          <w:t>10.1.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方案概述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C2BB112" w14:textId="02F403E3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37" w:history="1">
        <w:r w:rsidRPr="00C405D7">
          <w:rPr>
            <w:rStyle w:val="af4"/>
            <w:rFonts w:ascii="微软雅黑" w:eastAsia="微软雅黑" w:hAnsi="微软雅黑"/>
            <w:noProof/>
          </w:rPr>
          <w:t>10.2.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 xml:space="preserve">BL2 </w:t>
        </w:r>
        <w:r w:rsidRPr="00C405D7">
          <w:rPr>
            <w:rStyle w:val="af4"/>
            <w:noProof/>
          </w:rPr>
          <w:t>升级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334F03B" w14:textId="56B6E85A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38" w:history="1">
        <w:r w:rsidRPr="00C405D7">
          <w:rPr>
            <w:rStyle w:val="af4"/>
            <w:noProof/>
            <w:lang w:eastAsia="zh-CN"/>
          </w:rPr>
          <w:t>10.2.1.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版本降级攻击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0F0E878" w14:textId="7BE9E840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39" w:history="1">
        <w:r w:rsidRPr="00C405D7">
          <w:rPr>
            <w:rStyle w:val="af4"/>
            <w:rFonts w:ascii="微软雅黑" w:eastAsia="微软雅黑" w:hAnsi="微软雅黑"/>
            <w:noProof/>
          </w:rPr>
          <w:t>10.3.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 xml:space="preserve">APP </w:t>
        </w:r>
        <w:r w:rsidRPr="00C405D7">
          <w:rPr>
            <w:rStyle w:val="af4"/>
            <w:noProof/>
          </w:rPr>
          <w:t>升级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512FFB0" w14:textId="202A24BB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40" w:history="1">
        <w:r w:rsidRPr="00C405D7">
          <w:rPr>
            <w:rStyle w:val="af4"/>
            <w:rFonts w:ascii="微软雅黑" w:eastAsia="微软雅黑" w:hAnsi="微软雅黑"/>
            <w:noProof/>
          </w:rPr>
          <w:t>10.4.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 xml:space="preserve">BL2 </w:t>
        </w:r>
        <w:r w:rsidRPr="00C405D7">
          <w:rPr>
            <w:rStyle w:val="af4"/>
            <w:noProof/>
          </w:rPr>
          <w:t>移植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4E7D057" w14:textId="68BFE0AE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41" w:history="1">
        <w:r w:rsidRPr="00C405D7">
          <w:rPr>
            <w:rStyle w:val="af4"/>
            <w:rFonts w:ascii="微软雅黑" w:eastAsia="微软雅黑" w:hAnsi="微软雅黑"/>
            <w:noProof/>
          </w:rPr>
          <w:t>10.5.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差分升级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C3070EF" w14:textId="6BD75FFB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42" w:history="1">
        <w:r w:rsidRPr="00C405D7">
          <w:rPr>
            <w:rStyle w:val="af4"/>
            <w:rFonts w:ascii="微软雅黑" w:eastAsia="微软雅黑" w:hAnsi="微软雅黑"/>
            <w:noProof/>
          </w:rPr>
          <w:t>10.6.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安全调试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969626C" w14:textId="2CF08A15" w:rsidR="004C2C88" w:rsidRDefault="004C2C88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43" w:history="1">
        <w:r w:rsidRPr="00C405D7">
          <w:rPr>
            <w:rStyle w:val="af4"/>
            <w:noProof/>
          </w:rPr>
          <w:t>11.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安全部署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AF18015" w14:textId="7D7BF466" w:rsidR="004C2C88" w:rsidRDefault="004C2C88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44" w:history="1">
        <w:r w:rsidRPr="00C405D7">
          <w:rPr>
            <w:rStyle w:val="af4"/>
            <w:noProof/>
          </w:rPr>
          <w:t>12.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DCB7DF9" w14:textId="50F3F2FE" w:rsidR="004C2C88" w:rsidRDefault="004C2C88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45" w:history="1">
        <w:r w:rsidRPr="00C405D7">
          <w:rPr>
            <w:rStyle w:val="af4"/>
            <w:noProof/>
          </w:rPr>
          <w:t>13.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示例设计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2AC72D9" w14:textId="718DF9F7" w:rsidR="004C2C88" w:rsidRDefault="004C2C88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46" w:history="1">
        <w:r w:rsidRPr="00C405D7">
          <w:rPr>
            <w:rStyle w:val="af4"/>
            <w:noProof/>
          </w:rPr>
          <w:t>14.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CBEF447" w14:textId="4477F0A8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47" w:history="1">
        <w:r w:rsidRPr="00C405D7">
          <w:rPr>
            <w:rStyle w:val="af4"/>
            <w:rFonts w:ascii="微软雅黑" w:eastAsia="微软雅黑" w:hAnsi="微软雅黑"/>
            <w:noProof/>
          </w:rPr>
          <w:t>14.1.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4AE34F7" w14:textId="13005D1E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48" w:history="1">
        <w:r w:rsidRPr="00C405D7">
          <w:rPr>
            <w:rStyle w:val="af4"/>
            <w:noProof/>
            <w:lang w:eastAsia="zh-CN"/>
          </w:rPr>
          <w:t>14.1.1.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EFUSE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A32B428" w14:textId="5497CA1A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49" w:history="1">
        <w:r w:rsidRPr="00C405D7">
          <w:rPr>
            <w:rStyle w:val="af4"/>
            <w:noProof/>
            <w:lang w:eastAsia="zh-CN"/>
          </w:rPr>
          <w:t>14.1.2.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OTP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63646DD" w14:textId="19FD141E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50" w:history="1">
        <w:r w:rsidRPr="00C405D7">
          <w:rPr>
            <w:rStyle w:val="af4"/>
            <w:noProof/>
            <w:lang w:eastAsia="zh-CN"/>
          </w:rPr>
          <w:t>14.1.3.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FLASH AES KEY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B494814" w14:textId="5ABADDD6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51" w:history="1">
        <w:r w:rsidRPr="00C405D7">
          <w:rPr>
            <w:rStyle w:val="af4"/>
            <w:noProof/>
            <w:lang w:eastAsia="zh-CN"/>
          </w:rPr>
          <w:t>14.1.4.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 xml:space="preserve">Public Key Hash </w:t>
        </w:r>
        <w:r w:rsidRPr="00C405D7">
          <w:rPr>
            <w:rStyle w:val="af4"/>
            <w:noProof/>
            <w:lang w:eastAsia="zh-CN"/>
          </w:rPr>
          <w:t>烧录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55EFF29" w14:textId="2DCACE5F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52" w:history="1">
        <w:r w:rsidRPr="00C405D7">
          <w:rPr>
            <w:rStyle w:val="af4"/>
            <w:rFonts w:ascii="微软雅黑" w:eastAsia="微软雅黑" w:hAnsi="微软雅黑"/>
            <w:noProof/>
          </w:rPr>
          <w:t>14.2.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BL1</w:t>
        </w:r>
        <w:r w:rsidRPr="00C405D7">
          <w:rPr>
            <w:rStyle w:val="af4"/>
            <w:noProof/>
          </w:rPr>
          <w:t>用例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86F7DD8" w14:textId="29901877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53" w:history="1">
        <w:r w:rsidRPr="00C405D7">
          <w:rPr>
            <w:rStyle w:val="af4"/>
            <w:rFonts w:ascii="微软雅黑" w:eastAsia="微软雅黑" w:hAnsi="微软雅黑"/>
            <w:noProof/>
          </w:rPr>
          <w:t>14.3.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BL1</w:t>
        </w:r>
        <w:r w:rsidRPr="00C405D7">
          <w:rPr>
            <w:rStyle w:val="af4"/>
            <w:noProof/>
          </w:rPr>
          <w:t>测试示例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83B98EA" w14:textId="237DD5E1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54" w:history="1">
        <w:r w:rsidRPr="00C405D7">
          <w:rPr>
            <w:rStyle w:val="af4"/>
            <w:noProof/>
            <w:lang w:eastAsia="zh-CN"/>
          </w:rPr>
          <w:t>14.3.1.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注意事项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16633DC" w14:textId="3A9A6240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55" w:history="1">
        <w:r w:rsidRPr="00C405D7">
          <w:rPr>
            <w:rStyle w:val="af4"/>
            <w:noProof/>
            <w:lang w:eastAsia="zh-CN"/>
          </w:rPr>
          <w:t>14.3.2.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芯片上跑传统下载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8E03326" w14:textId="0A80BDA3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56" w:history="1">
        <w:r w:rsidRPr="00C405D7">
          <w:rPr>
            <w:rStyle w:val="af4"/>
            <w:noProof/>
            <w:lang w:eastAsia="zh-CN"/>
          </w:rPr>
          <w:t>14.3.3.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芯片上跑</w:t>
        </w:r>
        <w:r w:rsidRPr="00C405D7">
          <w:rPr>
            <w:rStyle w:val="af4"/>
            <w:noProof/>
            <w:lang w:eastAsia="zh-CN"/>
          </w:rPr>
          <w:t xml:space="preserve"> BL1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C17036F" w14:textId="54645098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57" w:history="1">
        <w:r w:rsidRPr="00C405D7">
          <w:rPr>
            <w:rStyle w:val="af4"/>
            <w:noProof/>
            <w:lang w:eastAsia="zh-CN"/>
          </w:rPr>
          <w:t>14.3.4.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芯片</w:t>
        </w:r>
        <w:r w:rsidRPr="00C405D7">
          <w:rPr>
            <w:rStyle w:val="af4"/>
            <w:noProof/>
            <w:lang w:eastAsia="zh-CN"/>
          </w:rPr>
          <w:t xml:space="preserve">FLASH </w:t>
        </w:r>
        <w:r w:rsidRPr="00C405D7">
          <w:rPr>
            <w:rStyle w:val="af4"/>
            <w:noProof/>
            <w:lang w:eastAsia="zh-CN"/>
          </w:rPr>
          <w:t>中跑</w:t>
        </w:r>
        <w:r w:rsidRPr="00C405D7">
          <w:rPr>
            <w:rStyle w:val="af4"/>
            <w:noProof/>
            <w:lang w:eastAsia="zh-CN"/>
          </w:rPr>
          <w:t xml:space="preserve"> BL1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9EB9B54" w14:textId="32426B9F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58" w:history="1">
        <w:r w:rsidRPr="00C405D7">
          <w:rPr>
            <w:rStyle w:val="af4"/>
            <w:noProof/>
            <w:lang w:eastAsia="zh-CN"/>
          </w:rPr>
          <w:t>14.3.5.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 xml:space="preserve">FPGA </w:t>
        </w:r>
        <w:r w:rsidRPr="00C405D7">
          <w:rPr>
            <w:rStyle w:val="af4"/>
            <w:noProof/>
            <w:lang w:eastAsia="zh-CN"/>
          </w:rPr>
          <w:t>上跑</w:t>
        </w:r>
        <w:r w:rsidRPr="00C405D7">
          <w:rPr>
            <w:rStyle w:val="af4"/>
            <w:noProof/>
            <w:lang w:eastAsia="zh-CN"/>
          </w:rPr>
          <w:t xml:space="preserve"> BL1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EB2D5D5" w14:textId="5346FD3C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59" w:history="1">
        <w:r w:rsidRPr="00C405D7">
          <w:rPr>
            <w:rStyle w:val="af4"/>
            <w:noProof/>
            <w:lang w:eastAsia="zh-CN"/>
          </w:rPr>
          <w:t>14.3.6.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芯片内存中跑</w:t>
        </w:r>
        <w:r w:rsidRPr="00C405D7">
          <w:rPr>
            <w:rStyle w:val="af4"/>
            <w:noProof/>
            <w:lang w:eastAsia="zh-CN"/>
          </w:rPr>
          <w:t xml:space="preserve"> BL1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DC23103" w14:textId="5FD3863F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60" w:history="1">
        <w:r w:rsidRPr="00C405D7">
          <w:rPr>
            <w:rStyle w:val="af4"/>
            <w:noProof/>
            <w:lang w:eastAsia="zh-CN"/>
          </w:rPr>
          <w:t>14.3.7.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仿真</w:t>
        </w:r>
        <w:r w:rsidRPr="00C405D7">
          <w:rPr>
            <w:rStyle w:val="af4"/>
            <w:noProof/>
            <w:lang w:eastAsia="zh-CN"/>
          </w:rPr>
          <w:t xml:space="preserve"> BL1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DDEF164" w14:textId="7AC65E2A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61" w:history="1">
        <w:r w:rsidRPr="00C405D7">
          <w:rPr>
            <w:rStyle w:val="af4"/>
            <w:noProof/>
            <w:lang w:eastAsia="zh-CN"/>
          </w:rPr>
          <w:t>14.3.8.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 xml:space="preserve">TRNG </w:t>
        </w:r>
        <w:r w:rsidRPr="00C405D7">
          <w:rPr>
            <w:rStyle w:val="af4"/>
            <w:noProof/>
            <w:lang w:eastAsia="zh-CN"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CDF771A" w14:textId="219F0307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62" w:history="1">
        <w:r w:rsidRPr="00C405D7">
          <w:rPr>
            <w:rStyle w:val="af4"/>
            <w:rFonts w:ascii="微软雅黑" w:eastAsia="微软雅黑" w:hAnsi="微软雅黑"/>
            <w:noProof/>
          </w:rPr>
          <w:t>14.4.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 xml:space="preserve">BL2 </w:t>
        </w:r>
        <w:r w:rsidRPr="00C405D7">
          <w:rPr>
            <w:rStyle w:val="af4"/>
            <w:noProof/>
          </w:rPr>
          <w:t>用例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3E8D7F8" w14:textId="6B97CE4D" w:rsidR="004C2C88" w:rsidRDefault="004C2C88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63" w:history="1">
        <w:r w:rsidRPr="00C405D7">
          <w:rPr>
            <w:rStyle w:val="af4"/>
            <w:rFonts w:ascii="微软雅黑" w:eastAsia="微软雅黑" w:hAnsi="微软雅黑"/>
            <w:noProof/>
          </w:rPr>
          <w:t>14.5.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 xml:space="preserve">BL2 </w:t>
        </w:r>
        <w:r w:rsidRPr="00C405D7">
          <w:rPr>
            <w:rStyle w:val="af4"/>
            <w:noProof/>
          </w:rPr>
          <w:t>测试示例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56B20F6C" w14:textId="08ACE9F5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64" w:history="1">
        <w:r w:rsidRPr="00C405D7">
          <w:rPr>
            <w:rStyle w:val="af4"/>
            <w:noProof/>
            <w:lang w:eastAsia="zh-CN"/>
          </w:rPr>
          <w:t>14.5.1.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BL1 -&gt; Armino 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8068345" w14:textId="7B4F5FB5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65" w:history="1">
        <w:r w:rsidRPr="00C405D7">
          <w:rPr>
            <w:rStyle w:val="af4"/>
            <w:noProof/>
            <w:lang w:eastAsia="zh-CN"/>
          </w:rPr>
          <w:t>14.5.2.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BL1 -&gt; TFM -&gt; Armino 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CE6AA28" w14:textId="1F54ACF3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66" w:history="1">
        <w:r w:rsidRPr="00C405D7">
          <w:rPr>
            <w:rStyle w:val="af4"/>
            <w:noProof/>
            <w:lang w:eastAsia="zh-CN"/>
          </w:rPr>
          <w:t>14.5.3.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BL1 -&gt; BL2 -&gt; TFM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81AB44C" w14:textId="30778DB4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67" w:history="1">
        <w:r w:rsidRPr="00C405D7">
          <w:rPr>
            <w:rStyle w:val="af4"/>
            <w:noProof/>
            <w:lang w:eastAsia="zh-CN"/>
          </w:rPr>
          <w:t>14.5.4.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BL1 -&gt; BL2 -&gt; TFM -&gt; Armino 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3839382" w14:textId="445FA161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68" w:history="1">
        <w:r w:rsidRPr="00C405D7">
          <w:rPr>
            <w:rStyle w:val="af4"/>
            <w:noProof/>
            <w:lang w:eastAsia="zh-CN"/>
          </w:rPr>
          <w:t>14.5.5.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BL1 -&gt; BL2 -&gt; TFM -&gt; Armino NS -&gt; CPU1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9BEE282" w14:textId="54E053CE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69" w:history="1">
        <w:r w:rsidRPr="00C405D7">
          <w:rPr>
            <w:rStyle w:val="af4"/>
            <w:noProof/>
            <w:lang w:eastAsia="zh-CN"/>
          </w:rPr>
          <w:t>14.5.6.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OTA – Armino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B044781" w14:textId="56763CA7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70" w:history="1">
        <w:r w:rsidRPr="00C405D7">
          <w:rPr>
            <w:rStyle w:val="af4"/>
            <w:noProof/>
            <w:lang w:eastAsia="zh-CN"/>
          </w:rPr>
          <w:t>14.5.7.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OTA – Armino + TFM + CPU1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E37F521" w14:textId="5A2F8308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71" w:history="1">
        <w:r w:rsidRPr="00C405D7">
          <w:rPr>
            <w:rStyle w:val="af4"/>
            <w:noProof/>
            <w:lang w:eastAsia="zh-CN"/>
          </w:rPr>
          <w:t>14.5.8.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OTA -&gt; BL2 + Armino + TFM + CPU1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3C3E7F4" w14:textId="65495DF8" w:rsidR="004C2C88" w:rsidRDefault="004C2C88">
      <w:pPr>
        <w:pStyle w:val="30"/>
        <w:tabs>
          <w:tab w:val="left" w:pos="144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72" w:history="1">
        <w:r w:rsidRPr="00C405D7">
          <w:rPr>
            <w:rStyle w:val="af4"/>
            <w:noProof/>
            <w:lang w:eastAsia="zh-CN"/>
          </w:rPr>
          <w:t>14.5.9.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OTA – CPU1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DA643F2" w14:textId="47DEBBBB" w:rsidR="004C2C88" w:rsidRDefault="004C2C88">
      <w:pPr>
        <w:pStyle w:val="30"/>
        <w:tabs>
          <w:tab w:val="left" w:pos="168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73" w:history="1">
        <w:r w:rsidRPr="00C405D7">
          <w:rPr>
            <w:rStyle w:val="af4"/>
            <w:noProof/>
            <w:lang w:eastAsia="zh-CN"/>
          </w:rPr>
          <w:t>14.5.10.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OTA – BL2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E897F9D" w14:textId="510377E6" w:rsidR="004C2C88" w:rsidRDefault="004C2C88">
      <w:pPr>
        <w:pStyle w:val="30"/>
        <w:tabs>
          <w:tab w:val="left" w:pos="168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74" w:history="1">
        <w:r w:rsidRPr="00C405D7">
          <w:rPr>
            <w:rStyle w:val="af4"/>
            <w:noProof/>
            <w:lang w:eastAsia="zh-CN"/>
          </w:rPr>
          <w:t>14.5.11.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BF1AF08" w14:textId="3532AD24" w:rsidR="004C2C88" w:rsidRDefault="004C2C88">
      <w:pPr>
        <w:pStyle w:val="30"/>
        <w:tabs>
          <w:tab w:val="left" w:pos="168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127460175" w:history="1">
        <w:r w:rsidRPr="00C405D7">
          <w:rPr>
            <w:rStyle w:val="af4"/>
            <w:noProof/>
            <w:lang w:eastAsia="zh-CN"/>
          </w:rPr>
          <w:t>14.5.12.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C405D7">
          <w:rPr>
            <w:rStyle w:val="af4"/>
            <w:noProof/>
            <w:lang w:eastAsia="zh-CN"/>
          </w:rPr>
          <w:t>量产版本部署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1D4AFA2" w14:textId="22DD935E" w:rsidR="004C2C88" w:rsidRDefault="004C2C88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76" w:history="1">
        <w:r w:rsidRPr="00C405D7">
          <w:rPr>
            <w:rStyle w:val="af4"/>
            <w:noProof/>
          </w:rPr>
          <w:t>15.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成本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576298B7" w14:textId="04B9140E" w:rsidR="004C2C88" w:rsidRDefault="004C2C88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77" w:history="1">
        <w:r w:rsidRPr="00C405D7">
          <w:rPr>
            <w:rStyle w:val="af4"/>
            <w:noProof/>
          </w:rPr>
          <w:t>16.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可移植性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C898D87" w14:textId="599B7EB8" w:rsidR="004C2C88" w:rsidRDefault="004C2C88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78" w:history="1">
        <w:r w:rsidRPr="00C405D7">
          <w:rPr>
            <w:rStyle w:val="af4"/>
            <w:noProof/>
          </w:rPr>
          <w:t>17.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风险，问题与优化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4077E36" w14:textId="6A92AAF6" w:rsidR="004C2C88" w:rsidRDefault="004C2C88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127460179" w:history="1">
        <w:r w:rsidRPr="00C405D7">
          <w:rPr>
            <w:rStyle w:val="af4"/>
            <w:noProof/>
          </w:rPr>
          <w:t>18.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405D7">
          <w:rPr>
            <w:rStyle w:val="af4"/>
            <w:noProof/>
          </w:rPr>
          <w:t>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_Toc127460179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2FDF651" w14:textId="77777777" w:rsidR="006C5588" w:rsidRDefault="007D55F6">
      <w:pPr>
        <w:pStyle w:val="a0"/>
        <w:tabs>
          <w:tab w:val="left" w:pos="480"/>
          <w:tab w:val="right" w:leader="dot" w:pos="8630"/>
        </w:tabs>
        <w:rPr>
          <w:rFonts w:ascii="华文细黑" w:eastAsia="华文细黑" w:hAnsi="华文细黑" w:cs="Arial"/>
          <w:lang w:eastAsia="zh-CN"/>
        </w:rPr>
      </w:pPr>
      <w:r>
        <w:rPr>
          <w:rFonts w:ascii="华文细黑" w:eastAsia="华文细黑" w:hAnsi="华文细黑" w:cs="Arial"/>
          <w:szCs w:val="20"/>
          <w:lang w:eastAsia="zh-CN"/>
        </w:rPr>
        <w:fldChar w:fldCharType="end"/>
      </w:r>
      <w:r>
        <w:rPr>
          <w:rFonts w:ascii="华文细黑" w:eastAsia="华文细黑" w:hAnsi="华文细黑" w:cs="Arial"/>
          <w:szCs w:val="20"/>
          <w:lang w:eastAsia="zh-CN"/>
        </w:rPr>
        <w:br w:type="page"/>
      </w:r>
    </w:p>
    <w:p w14:paraId="23DF666E" w14:textId="77777777" w:rsidR="006C5588" w:rsidRDefault="007D55F6">
      <w:pPr>
        <w:rPr>
          <w:rFonts w:ascii="华文细黑" w:eastAsia="华文细黑" w:hAnsi="华文细黑" w:cs="Arial"/>
          <w:b/>
          <w:lang w:eastAsia="zh-CN"/>
        </w:rPr>
      </w:pPr>
      <w:bookmarkStart w:id="1" w:name="_Toc364949940"/>
      <w:r>
        <w:rPr>
          <w:rFonts w:ascii="华文细黑" w:eastAsia="华文细黑" w:hAnsi="华文细黑" w:cs="Arial" w:hint="eastAsia"/>
          <w:b/>
          <w:lang w:eastAsia="zh-CN"/>
        </w:rPr>
        <w:lastRenderedPageBreak/>
        <w:t>更新历史</w:t>
      </w:r>
      <w:bookmarkEnd w:id="1"/>
    </w:p>
    <w:p w14:paraId="4C695E1B" w14:textId="77777777" w:rsidR="006C5588" w:rsidRDefault="006C5588">
      <w:pPr>
        <w:rPr>
          <w:rFonts w:ascii="华文细黑" w:eastAsia="华文细黑" w:hAnsi="华文细黑" w:cs="Arial"/>
          <w:lang w:eastAsia="zh-CN"/>
        </w:rPr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4143"/>
        <w:gridCol w:w="1669"/>
        <w:gridCol w:w="1616"/>
      </w:tblGrid>
      <w:tr w:rsidR="006C5588" w14:paraId="65E9D51D" w14:textId="77777777">
        <w:trPr>
          <w:jc w:val="center"/>
        </w:trPr>
        <w:tc>
          <w:tcPr>
            <w:tcW w:w="1276" w:type="dxa"/>
            <w:shd w:val="clear" w:color="auto" w:fill="C6D9F1"/>
          </w:tcPr>
          <w:p w14:paraId="014C0AFA" w14:textId="77777777" w:rsidR="006C5588" w:rsidRDefault="007D55F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b/>
                <w:sz w:val="20"/>
                <w:szCs w:val="20"/>
                <w:lang w:eastAsia="zh-CN"/>
              </w:rPr>
            </w:pPr>
            <w:r>
              <w:rPr>
                <w:rFonts w:ascii="华文细黑" w:eastAsia="华文细黑" w:hAnsi="华文细黑" w:cs="Arial" w:hint="eastAsia"/>
                <w:b/>
                <w:sz w:val="20"/>
                <w:szCs w:val="20"/>
                <w:lang w:eastAsia="zh-CN"/>
              </w:rPr>
              <w:t>版本</w:t>
            </w:r>
          </w:p>
        </w:tc>
        <w:tc>
          <w:tcPr>
            <w:tcW w:w="4143" w:type="dxa"/>
            <w:shd w:val="clear" w:color="auto" w:fill="C6D9F1"/>
          </w:tcPr>
          <w:p w14:paraId="5D4DD224" w14:textId="77777777" w:rsidR="006C5588" w:rsidRDefault="007D55F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b/>
                <w:sz w:val="20"/>
                <w:szCs w:val="20"/>
                <w:lang w:eastAsia="zh-CN"/>
              </w:rPr>
            </w:pPr>
            <w:r>
              <w:rPr>
                <w:rFonts w:ascii="华文细黑" w:eastAsia="华文细黑" w:hAnsi="华文细黑" w:cs="Arial" w:hint="eastAsia"/>
                <w:b/>
                <w:sz w:val="20"/>
                <w:szCs w:val="20"/>
                <w:lang w:eastAsia="zh-CN"/>
              </w:rPr>
              <w:t>描述</w:t>
            </w:r>
          </w:p>
        </w:tc>
        <w:tc>
          <w:tcPr>
            <w:tcW w:w="1669" w:type="dxa"/>
            <w:shd w:val="clear" w:color="auto" w:fill="C6D9F1"/>
          </w:tcPr>
          <w:p w14:paraId="0D838733" w14:textId="77777777" w:rsidR="006C5588" w:rsidRDefault="007D55F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b/>
                <w:sz w:val="20"/>
                <w:szCs w:val="20"/>
                <w:lang w:eastAsia="zh-CN"/>
              </w:rPr>
            </w:pPr>
            <w:r>
              <w:rPr>
                <w:rFonts w:ascii="华文细黑" w:eastAsia="华文细黑" w:hAnsi="华文细黑" w:cs="Arial" w:hint="eastAsia"/>
                <w:b/>
                <w:sz w:val="20"/>
                <w:szCs w:val="20"/>
                <w:lang w:eastAsia="zh-CN"/>
              </w:rPr>
              <w:t>日期</w:t>
            </w:r>
          </w:p>
        </w:tc>
        <w:tc>
          <w:tcPr>
            <w:tcW w:w="1616" w:type="dxa"/>
            <w:shd w:val="clear" w:color="auto" w:fill="C6D9F1"/>
          </w:tcPr>
          <w:p w14:paraId="09E65F7C" w14:textId="77777777" w:rsidR="006C5588" w:rsidRDefault="007D55F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b/>
                <w:sz w:val="20"/>
                <w:szCs w:val="20"/>
                <w:lang w:eastAsia="zh-CN"/>
              </w:rPr>
            </w:pPr>
            <w:r>
              <w:rPr>
                <w:rFonts w:ascii="华文细黑" w:eastAsia="华文细黑" w:hAnsi="华文细黑" w:cs="Arial" w:hint="eastAsia"/>
                <w:b/>
                <w:sz w:val="20"/>
                <w:szCs w:val="20"/>
                <w:lang w:eastAsia="zh-CN"/>
              </w:rPr>
              <w:t>作者</w:t>
            </w:r>
          </w:p>
        </w:tc>
      </w:tr>
      <w:tr w:rsidR="006C5588" w14:paraId="5E258C41" w14:textId="77777777">
        <w:trPr>
          <w:jc w:val="center"/>
        </w:trPr>
        <w:tc>
          <w:tcPr>
            <w:tcW w:w="1276" w:type="dxa"/>
          </w:tcPr>
          <w:p w14:paraId="56A194CC" w14:textId="77777777" w:rsidR="006C5588" w:rsidRDefault="007D55F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  <w:r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  <w:t>v0.1</w:t>
            </w:r>
          </w:p>
        </w:tc>
        <w:tc>
          <w:tcPr>
            <w:tcW w:w="4143" w:type="dxa"/>
          </w:tcPr>
          <w:p w14:paraId="2402DC41" w14:textId="417144ED" w:rsidR="00653072" w:rsidRPr="0022208F" w:rsidRDefault="00523E73" w:rsidP="0022208F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  <w:r>
              <w:rPr>
                <w:rFonts w:ascii="华文细黑" w:eastAsia="华文细黑" w:hAnsi="华文细黑" w:cs="Arial" w:hint="eastAsia"/>
                <w:sz w:val="20"/>
                <w:szCs w:val="20"/>
                <w:lang w:eastAsia="zh-CN"/>
              </w:rPr>
              <w:t xml:space="preserve">增加 </w:t>
            </w:r>
            <w:r w:rsidR="00527695">
              <w:rPr>
                <w:rFonts w:ascii="华文细黑" w:eastAsia="华文细黑" w:hAnsi="华文细黑" w:cs="Arial" w:hint="eastAsia"/>
                <w:sz w:val="20"/>
                <w:szCs w:val="20"/>
                <w:lang w:eastAsia="zh-CN"/>
              </w:rPr>
              <w:t>BL</w:t>
            </w:r>
            <w:r w:rsidR="00527695">
              <w:rPr>
                <w:rFonts w:ascii="华文细黑" w:eastAsia="华文细黑" w:hAnsi="华文细黑" w:cs="Arial"/>
                <w:sz w:val="20"/>
                <w:szCs w:val="20"/>
              </w:rPr>
              <w:t>1</w:t>
            </w:r>
          </w:p>
        </w:tc>
        <w:tc>
          <w:tcPr>
            <w:tcW w:w="1669" w:type="dxa"/>
          </w:tcPr>
          <w:p w14:paraId="1CC86F60" w14:textId="4B2BAFD7" w:rsidR="006C5588" w:rsidRDefault="007D55F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  <w:r>
              <w:rPr>
                <w:rFonts w:ascii="华文细黑" w:eastAsia="华文细黑" w:hAnsi="华文细黑" w:cs="Arial" w:hint="eastAsia"/>
                <w:sz w:val="20"/>
                <w:szCs w:val="20"/>
                <w:lang w:eastAsia="zh-CN"/>
              </w:rPr>
              <w:t>202</w:t>
            </w:r>
            <w:r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  <w:t>3</w:t>
            </w:r>
            <w:r>
              <w:rPr>
                <w:rFonts w:ascii="华文细黑" w:eastAsia="华文细黑" w:hAnsi="华文细黑" w:cs="Arial" w:hint="eastAsia"/>
                <w:sz w:val="20"/>
                <w:szCs w:val="20"/>
                <w:lang w:eastAsia="zh-CN"/>
              </w:rPr>
              <w:t>-</w:t>
            </w:r>
            <w:r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  <w:t>2</w:t>
            </w:r>
            <w:r>
              <w:rPr>
                <w:rFonts w:ascii="华文细黑" w:eastAsia="华文细黑" w:hAnsi="华文细黑" w:cs="Arial" w:hint="eastAsia"/>
                <w:sz w:val="20"/>
                <w:szCs w:val="20"/>
                <w:lang w:eastAsia="zh-CN"/>
              </w:rPr>
              <w:t>-</w:t>
            </w:r>
            <w:r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  <w:t>1</w:t>
            </w:r>
            <w:r w:rsidR="00B33A4F"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616" w:type="dxa"/>
          </w:tcPr>
          <w:p w14:paraId="50656D79" w14:textId="6A92FFAE" w:rsidR="006C5588" w:rsidRDefault="00653072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  <w:r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  <w:t>Peter</w:t>
            </w:r>
          </w:p>
        </w:tc>
      </w:tr>
      <w:tr w:rsidR="006C5588" w14:paraId="508ABA87" w14:textId="77777777">
        <w:trPr>
          <w:jc w:val="center"/>
        </w:trPr>
        <w:tc>
          <w:tcPr>
            <w:tcW w:w="1276" w:type="dxa"/>
          </w:tcPr>
          <w:p w14:paraId="61827686" w14:textId="78C4F63A" w:rsidR="006C5588" w:rsidRDefault="00B33A4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  <w:r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  <w:t>v0.2</w:t>
            </w:r>
          </w:p>
        </w:tc>
        <w:tc>
          <w:tcPr>
            <w:tcW w:w="4143" w:type="dxa"/>
          </w:tcPr>
          <w:p w14:paraId="6509D582" w14:textId="6C1DD0BE" w:rsidR="006C5588" w:rsidRDefault="00D03E58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  <w:r>
              <w:rPr>
                <w:rFonts w:ascii="华文细黑" w:eastAsia="华文细黑" w:hAnsi="华文细黑" w:cs="Arial" w:hint="eastAsia"/>
                <w:sz w:val="20"/>
                <w:szCs w:val="20"/>
                <w:lang w:eastAsia="zh-CN"/>
              </w:rPr>
              <w:t xml:space="preserve">增加 </w:t>
            </w:r>
            <w:r w:rsidR="00C077AC">
              <w:rPr>
                <w:rFonts w:ascii="华文细黑" w:eastAsia="华文细黑" w:hAnsi="华文细黑" w:cs="Arial" w:hint="eastAsia"/>
                <w:sz w:val="20"/>
                <w:szCs w:val="20"/>
                <w:lang w:eastAsia="zh-CN"/>
              </w:rPr>
              <w:t>B</w:t>
            </w:r>
            <w:r w:rsidR="00C077AC"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  <w:t>L2</w:t>
            </w:r>
            <w:r w:rsidR="00944114">
              <w:rPr>
                <w:rFonts w:ascii="华文细黑" w:eastAsia="华文细黑" w:hAnsi="华文细黑" w:cs="Arial" w:hint="eastAsia"/>
                <w:sz w:val="20"/>
                <w:szCs w:val="20"/>
                <w:lang w:eastAsia="zh-CN"/>
              </w:rPr>
              <w:t>，安全升级</w:t>
            </w:r>
          </w:p>
        </w:tc>
        <w:tc>
          <w:tcPr>
            <w:tcW w:w="1669" w:type="dxa"/>
          </w:tcPr>
          <w:p w14:paraId="4550CC78" w14:textId="219E2DDB" w:rsidR="006C5588" w:rsidRDefault="006C558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1616" w:type="dxa"/>
          </w:tcPr>
          <w:p w14:paraId="47C0F52E" w14:textId="546573CA" w:rsidR="006C5588" w:rsidRDefault="0077381D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  <w:r>
              <w:rPr>
                <w:rFonts w:ascii="华文细黑" w:eastAsia="华文细黑" w:hAnsi="华文细黑" w:cs="Arial" w:hint="eastAsia"/>
                <w:sz w:val="20"/>
                <w:szCs w:val="20"/>
                <w:lang w:eastAsia="zh-CN"/>
              </w:rPr>
              <w:t>曾鑫</w:t>
            </w:r>
          </w:p>
        </w:tc>
      </w:tr>
      <w:tr w:rsidR="006C5588" w14:paraId="3B1A27BD" w14:textId="77777777">
        <w:trPr>
          <w:jc w:val="center"/>
        </w:trPr>
        <w:tc>
          <w:tcPr>
            <w:tcW w:w="1276" w:type="dxa"/>
          </w:tcPr>
          <w:p w14:paraId="7522BE8E" w14:textId="52F536E8" w:rsidR="006C5588" w:rsidRDefault="0077381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  <w:r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  <w:t>v0.3</w:t>
            </w:r>
          </w:p>
        </w:tc>
        <w:tc>
          <w:tcPr>
            <w:tcW w:w="4143" w:type="dxa"/>
          </w:tcPr>
          <w:p w14:paraId="50F554E8" w14:textId="78583937" w:rsidR="006C5588" w:rsidRDefault="00D03E58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  <w:r>
              <w:rPr>
                <w:rFonts w:ascii="华文细黑" w:eastAsia="华文细黑" w:hAnsi="华文细黑" w:cs="Arial" w:hint="eastAsia"/>
                <w:sz w:val="20"/>
                <w:szCs w:val="20"/>
                <w:lang w:eastAsia="zh-CN"/>
              </w:rPr>
              <w:t xml:space="preserve">增加 </w:t>
            </w:r>
            <w:r w:rsidR="00FF58E9">
              <w:rPr>
                <w:rFonts w:ascii="华文细黑" w:eastAsia="华文细黑" w:hAnsi="华文细黑" w:cs="Arial" w:hint="eastAsia"/>
                <w:sz w:val="20"/>
                <w:szCs w:val="20"/>
                <w:lang w:eastAsia="zh-CN"/>
              </w:rPr>
              <w:t>B</w:t>
            </w:r>
            <w:r w:rsidR="00FF58E9"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  <w:t>L2</w:t>
            </w:r>
            <w:r w:rsidR="00FF58E9">
              <w:rPr>
                <w:rFonts w:ascii="华文细黑" w:eastAsia="华文细黑" w:hAnsi="华文细黑" w:cs="Arial" w:hint="eastAsia"/>
                <w:sz w:val="20"/>
                <w:szCs w:val="20"/>
                <w:lang w:eastAsia="zh-CN"/>
              </w:rPr>
              <w:t>，安全调试</w:t>
            </w:r>
          </w:p>
        </w:tc>
        <w:tc>
          <w:tcPr>
            <w:tcW w:w="1669" w:type="dxa"/>
          </w:tcPr>
          <w:p w14:paraId="6EC723EB" w14:textId="77777777" w:rsidR="006C5588" w:rsidRDefault="006C558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1616" w:type="dxa"/>
          </w:tcPr>
          <w:p w14:paraId="68B9CDD4" w14:textId="698C29B4" w:rsidR="006C5588" w:rsidRDefault="0077381D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  <w:r>
              <w:rPr>
                <w:rFonts w:ascii="华文细黑" w:eastAsia="华文细黑" w:hAnsi="华文细黑" w:cs="Arial" w:hint="eastAsia"/>
                <w:sz w:val="20"/>
                <w:szCs w:val="20"/>
                <w:lang w:eastAsia="zh-CN"/>
              </w:rPr>
              <w:t>曾鑫</w:t>
            </w:r>
          </w:p>
        </w:tc>
      </w:tr>
      <w:tr w:rsidR="006C5588" w14:paraId="72D8B0CE" w14:textId="77777777">
        <w:trPr>
          <w:jc w:val="center"/>
        </w:trPr>
        <w:tc>
          <w:tcPr>
            <w:tcW w:w="1276" w:type="dxa"/>
          </w:tcPr>
          <w:p w14:paraId="757362CF" w14:textId="34E430E4" w:rsidR="006C5588" w:rsidRDefault="00EE584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  <w:r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  <w:t>v0.4</w:t>
            </w:r>
          </w:p>
        </w:tc>
        <w:tc>
          <w:tcPr>
            <w:tcW w:w="4143" w:type="dxa"/>
          </w:tcPr>
          <w:p w14:paraId="66A2A7A4" w14:textId="22E08F70" w:rsidR="006C5588" w:rsidRDefault="00D03E58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  <w:r>
              <w:rPr>
                <w:rFonts w:ascii="华文细黑" w:eastAsia="华文细黑" w:hAnsi="华文细黑" w:cs="Arial" w:hint="eastAsia"/>
                <w:sz w:val="20"/>
                <w:szCs w:val="20"/>
                <w:lang w:eastAsia="zh-CN"/>
              </w:rPr>
              <w:t xml:space="preserve">增加 </w:t>
            </w:r>
            <w:r w:rsidR="008F67C1">
              <w:rPr>
                <w:rFonts w:ascii="华文细黑" w:eastAsia="华文细黑" w:hAnsi="华文细黑" w:cs="Arial" w:hint="eastAsia"/>
                <w:sz w:val="20"/>
                <w:szCs w:val="20"/>
                <w:lang w:eastAsia="zh-CN"/>
              </w:rPr>
              <w:t>B</w:t>
            </w:r>
            <w:r w:rsidR="008F67C1"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  <w:t>L2</w:t>
            </w:r>
            <w:r w:rsidR="008F67C1">
              <w:rPr>
                <w:rFonts w:ascii="华文细黑" w:eastAsia="华文细黑" w:hAnsi="华文细黑" w:cs="Arial" w:hint="eastAsia"/>
                <w:sz w:val="20"/>
                <w:szCs w:val="20"/>
                <w:lang w:eastAsia="zh-CN"/>
              </w:rPr>
              <w:t>，安全部署</w:t>
            </w:r>
          </w:p>
        </w:tc>
        <w:tc>
          <w:tcPr>
            <w:tcW w:w="1669" w:type="dxa"/>
          </w:tcPr>
          <w:p w14:paraId="090635F1" w14:textId="77777777" w:rsidR="006C5588" w:rsidRDefault="006C558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1616" w:type="dxa"/>
          </w:tcPr>
          <w:p w14:paraId="4E501F97" w14:textId="332C79AA" w:rsidR="006C5588" w:rsidRDefault="00EE584D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  <w:r>
              <w:rPr>
                <w:rFonts w:ascii="华文细黑" w:eastAsia="华文细黑" w:hAnsi="华文细黑" w:cs="Arial" w:hint="eastAsia"/>
                <w:sz w:val="20"/>
                <w:szCs w:val="20"/>
                <w:lang w:eastAsia="zh-CN"/>
              </w:rPr>
              <w:t>曾鑫</w:t>
            </w:r>
          </w:p>
        </w:tc>
      </w:tr>
      <w:tr w:rsidR="006C5588" w14:paraId="4C7B410D" w14:textId="77777777">
        <w:trPr>
          <w:jc w:val="center"/>
        </w:trPr>
        <w:tc>
          <w:tcPr>
            <w:tcW w:w="1276" w:type="dxa"/>
          </w:tcPr>
          <w:p w14:paraId="7E03BD94" w14:textId="77777777" w:rsidR="006C5588" w:rsidRDefault="006C558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4143" w:type="dxa"/>
          </w:tcPr>
          <w:p w14:paraId="708CC296" w14:textId="77777777" w:rsidR="006C5588" w:rsidRDefault="006C5588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1669" w:type="dxa"/>
          </w:tcPr>
          <w:p w14:paraId="6311DD04" w14:textId="77777777" w:rsidR="006C5588" w:rsidRDefault="006C558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1616" w:type="dxa"/>
          </w:tcPr>
          <w:p w14:paraId="3F58CB47" w14:textId="77777777" w:rsidR="006C5588" w:rsidRDefault="006C5588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</w:tr>
      <w:tr w:rsidR="006C5588" w14:paraId="33A77A9D" w14:textId="77777777">
        <w:trPr>
          <w:jc w:val="center"/>
        </w:trPr>
        <w:tc>
          <w:tcPr>
            <w:tcW w:w="1276" w:type="dxa"/>
          </w:tcPr>
          <w:p w14:paraId="2F7B7CE5" w14:textId="77777777" w:rsidR="006C5588" w:rsidRDefault="006C558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4143" w:type="dxa"/>
          </w:tcPr>
          <w:p w14:paraId="2F73299F" w14:textId="77777777" w:rsidR="006C5588" w:rsidRDefault="006C5588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1669" w:type="dxa"/>
          </w:tcPr>
          <w:p w14:paraId="701076BA" w14:textId="77777777" w:rsidR="006C5588" w:rsidRDefault="006C558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1616" w:type="dxa"/>
          </w:tcPr>
          <w:p w14:paraId="42A79FBA" w14:textId="77777777" w:rsidR="006C5588" w:rsidRDefault="006C5588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</w:tr>
      <w:tr w:rsidR="006C5588" w14:paraId="1D8EF876" w14:textId="77777777">
        <w:trPr>
          <w:jc w:val="center"/>
        </w:trPr>
        <w:tc>
          <w:tcPr>
            <w:tcW w:w="1276" w:type="dxa"/>
          </w:tcPr>
          <w:p w14:paraId="3B179CEC" w14:textId="77777777" w:rsidR="006C5588" w:rsidRDefault="006C558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4143" w:type="dxa"/>
          </w:tcPr>
          <w:p w14:paraId="13EBD2F1" w14:textId="77777777" w:rsidR="006C5588" w:rsidRDefault="006C5588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1669" w:type="dxa"/>
          </w:tcPr>
          <w:p w14:paraId="59082CC9" w14:textId="77777777" w:rsidR="006C5588" w:rsidRDefault="006C558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1616" w:type="dxa"/>
          </w:tcPr>
          <w:p w14:paraId="29AAEE91" w14:textId="77777777" w:rsidR="006C5588" w:rsidRDefault="006C5588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</w:tr>
      <w:tr w:rsidR="006C5588" w14:paraId="47F4A4C1" w14:textId="77777777">
        <w:trPr>
          <w:jc w:val="center"/>
        </w:trPr>
        <w:tc>
          <w:tcPr>
            <w:tcW w:w="1276" w:type="dxa"/>
          </w:tcPr>
          <w:p w14:paraId="10DE7ACC" w14:textId="77777777" w:rsidR="006C5588" w:rsidRDefault="006C558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4143" w:type="dxa"/>
          </w:tcPr>
          <w:p w14:paraId="421992DD" w14:textId="77777777" w:rsidR="006C5588" w:rsidRDefault="006C5588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1669" w:type="dxa"/>
          </w:tcPr>
          <w:p w14:paraId="6A240F4F" w14:textId="77777777" w:rsidR="006C5588" w:rsidRDefault="006C558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1616" w:type="dxa"/>
          </w:tcPr>
          <w:p w14:paraId="046C408A" w14:textId="77777777" w:rsidR="006C5588" w:rsidRDefault="006C5588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</w:tr>
      <w:tr w:rsidR="006C5588" w14:paraId="76531C7E" w14:textId="77777777">
        <w:trPr>
          <w:jc w:val="center"/>
        </w:trPr>
        <w:tc>
          <w:tcPr>
            <w:tcW w:w="1276" w:type="dxa"/>
          </w:tcPr>
          <w:p w14:paraId="0F6169EA" w14:textId="77777777" w:rsidR="006C5588" w:rsidRDefault="006C558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4143" w:type="dxa"/>
          </w:tcPr>
          <w:p w14:paraId="2728FBC5" w14:textId="77777777" w:rsidR="006C5588" w:rsidRDefault="006C5588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1669" w:type="dxa"/>
          </w:tcPr>
          <w:p w14:paraId="6A4F6C29" w14:textId="77777777" w:rsidR="006C5588" w:rsidRDefault="006C558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1616" w:type="dxa"/>
          </w:tcPr>
          <w:p w14:paraId="03F5588F" w14:textId="77777777" w:rsidR="006C5588" w:rsidRDefault="006C5588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</w:tr>
      <w:tr w:rsidR="006C5588" w14:paraId="6DFFFC2B" w14:textId="77777777">
        <w:trPr>
          <w:jc w:val="center"/>
        </w:trPr>
        <w:tc>
          <w:tcPr>
            <w:tcW w:w="1276" w:type="dxa"/>
          </w:tcPr>
          <w:p w14:paraId="6D7916F7" w14:textId="77777777" w:rsidR="006C5588" w:rsidRDefault="006C558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4143" w:type="dxa"/>
          </w:tcPr>
          <w:p w14:paraId="5972F20C" w14:textId="77777777" w:rsidR="006C5588" w:rsidRDefault="006C5588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1669" w:type="dxa"/>
          </w:tcPr>
          <w:p w14:paraId="29BC9AFD" w14:textId="77777777" w:rsidR="006C5588" w:rsidRDefault="006C558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  <w:tc>
          <w:tcPr>
            <w:tcW w:w="1616" w:type="dxa"/>
          </w:tcPr>
          <w:p w14:paraId="4392B394" w14:textId="77777777" w:rsidR="006C5588" w:rsidRDefault="006C5588">
            <w:pPr>
              <w:widowControl w:val="0"/>
              <w:autoSpaceDE w:val="0"/>
              <w:autoSpaceDN w:val="0"/>
              <w:adjustRightInd w:val="0"/>
              <w:rPr>
                <w:rFonts w:ascii="华文细黑" w:eastAsia="华文细黑" w:hAnsi="华文细黑" w:cs="Arial"/>
                <w:sz w:val="20"/>
                <w:szCs w:val="20"/>
                <w:lang w:eastAsia="zh-CN"/>
              </w:rPr>
            </w:pPr>
          </w:p>
        </w:tc>
      </w:tr>
    </w:tbl>
    <w:p w14:paraId="107A01CC" w14:textId="77777777" w:rsidR="006C5588" w:rsidRDefault="006C5588">
      <w:pPr>
        <w:pStyle w:val="ae"/>
        <w:jc w:val="left"/>
        <w:rPr>
          <w:rFonts w:ascii="华文细黑" w:eastAsia="华文细黑" w:hAnsi="华文细黑"/>
          <w:lang w:eastAsia="zh-CN"/>
        </w:rPr>
      </w:pPr>
    </w:p>
    <w:p w14:paraId="33A3B279" w14:textId="77777777" w:rsidR="006C5588" w:rsidRDefault="006C5588">
      <w:pPr>
        <w:pStyle w:val="ae"/>
        <w:jc w:val="left"/>
        <w:rPr>
          <w:rFonts w:ascii="华文细黑" w:eastAsia="华文细黑" w:hAnsi="华文细黑"/>
          <w:lang w:eastAsia="zh-CN"/>
        </w:rPr>
        <w:sectPr w:rsidR="006C5588">
          <w:headerReference w:type="even" r:id="rId10"/>
          <w:headerReference w:type="default" r:id="rId11"/>
          <w:footerReference w:type="even" r:id="rId12"/>
          <w:footerReference w:type="default" r:id="rId13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2A028AC0" w14:textId="77777777" w:rsidR="006C5588" w:rsidRDefault="007D55F6">
      <w:pPr>
        <w:pStyle w:val="1"/>
        <w:rPr>
          <w:lang w:eastAsia="zh-CN"/>
        </w:rPr>
      </w:pPr>
      <w:r>
        <w:rPr>
          <w:lang w:eastAsia="zh-CN"/>
        </w:rPr>
        <w:lastRenderedPageBreak/>
        <w:br w:type="page"/>
      </w:r>
      <w:bookmarkStart w:id="2" w:name="_Toc127460060"/>
      <w:r>
        <w:rPr>
          <w:rFonts w:hint="eastAsia"/>
          <w:lang w:eastAsia="zh-CN"/>
        </w:rPr>
        <w:lastRenderedPageBreak/>
        <w:t>文档介绍</w:t>
      </w:r>
      <w:bookmarkEnd w:id="2"/>
    </w:p>
    <w:p w14:paraId="3E91A378" w14:textId="77777777" w:rsidR="006C5588" w:rsidRDefault="007D55F6">
      <w:pPr>
        <w:pStyle w:val="2"/>
        <w:rPr>
          <w:rFonts w:ascii="华文细黑" w:eastAsia="华文细黑" w:hAnsi="华文细黑"/>
          <w:lang w:eastAsia="zh-CN"/>
        </w:rPr>
      </w:pPr>
      <w:bookmarkStart w:id="3" w:name="_Toc127460061"/>
      <w:r>
        <w:rPr>
          <w:rFonts w:ascii="华文细黑" w:eastAsia="华文细黑" w:hAnsi="华文细黑" w:hint="eastAsia"/>
          <w:lang w:eastAsia="zh-CN"/>
        </w:rPr>
        <w:t>文档范围</w:t>
      </w:r>
      <w:bookmarkEnd w:id="3"/>
    </w:p>
    <w:p w14:paraId="1629C13B" w14:textId="7A745598" w:rsidR="006C5588" w:rsidRDefault="00A44ECB">
      <w:pPr>
        <w:pStyle w:val="a0"/>
        <w:rPr>
          <w:rFonts w:ascii="华文细黑" w:eastAsia="华文细黑" w:hAnsi="华文细黑" w:hint="eastAsia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 xml:space="preserve">包括 </w:t>
      </w:r>
      <w:r>
        <w:rPr>
          <w:rFonts w:ascii="华文细黑" w:eastAsia="华文细黑" w:hAnsi="华文细黑"/>
          <w:lang w:eastAsia="zh-CN"/>
        </w:rPr>
        <w:t>BL1</w:t>
      </w:r>
      <w:r>
        <w:rPr>
          <w:rFonts w:ascii="华文细黑" w:eastAsia="华文细黑" w:hAnsi="华文细黑" w:hint="eastAsia"/>
          <w:lang w:eastAsia="zh-CN"/>
        </w:rPr>
        <w:t>，B</w:t>
      </w:r>
      <w:r>
        <w:rPr>
          <w:rFonts w:ascii="华文细黑" w:eastAsia="华文细黑" w:hAnsi="华文细黑"/>
          <w:lang w:eastAsia="zh-CN"/>
        </w:rPr>
        <w:t>L2</w:t>
      </w:r>
      <w:r w:rsidR="00C11887">
        <w:rPr>
          <w:rFonts w:ascii="华文细黑" w:eastAsia="华文细黑" w:hAnsi="华文细黑" w:hint="eastAsia"/>
          <w:lang w:eastAsia="zh-CN"/>
        </w:rPr>
        <w:t xml:space="preserve">以及 </w:t>
      </w:r>
      <w:r w:rsidR="00C11887">
        <w:rPr>
          <w:rFonts w:ascii="华文细黑" w:eastAsia="华文细黑" w:hAnsi="华文细黑"/>
          <w:lang w:eastAsia="zh-CN"/>
        </w:rPr>
        <w:t xml:space="preserve">OTA </w:t>
      </w:r>
      <w:r>
        <w:rPr>
          <w:rFonts w:ascii="华文细黑" w:eastAsia="华文细黑" w:hAnsi="华文细黑" w:hint="eastAsia"/>
          <w:lang w:eastAsia="zh-CN"/>
        </w:rPr>
        <w:t>的设计。</w:t>
      </w:r>
    </w:p>
    <w:p w14:paraId="5AE6C0B6" w14:textId="77777777" w:rsidR="006C5588" w:rsidRDefault="007D55F6">
      <w:pPr>
        <w:pStyle w:val="2"/>
        <w:rPr>
          <w:rFonts w:ascii="华文细黑" w:eastAsia="华文细黑" w:hAnsi="华文细黑"/>
          <w:lang w:eastAsia="zh-CN"/>
        </w:rPr>
      </w:pPr>
      <w:bookmarkStart w:id="4" w:name="_Toc127460062"/>
      <w:r>
        <w:rPr>
          <w:rFonts w:ascii="华文细黑" w:eastAsia="华文细黑" w:hAnsi="华文细黑" w:hint="eastAsia"/>
          <w:lang w:eastAsia="zh-CN"/>
        </w:rPr>
        <w:t>读者对象</w:t>
      </w:r>
      <w:bookmarkEnd w:id="4"/>
    </w:p>
    <w:p w14:paraId="3E3E70CF" w14:textId="77777777" w:rsidR="00F90BB1" w:rsidRDefault="002A067C">
      <w:pPr>
        <w:pStyle w:val="a0"/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主要</w:t>
      </w:r>
      <w:r w:rsidR="00F90BB1">
        <w:rPr>
          <w:rFonts w:ascii="华文细黑" w:eastAsia="华文细黑" w:hAnsi="华文细黑" w:hint="eastAsia"/>
          <w:lang w:eastAsia="zh-CN"/>
        </w:rPr>
        <w:t>读者为：</w:t>
      </w:r>
    </w:p>
    <w:p w14:paraId="751554B7" w14:textId="77777777" w:rsidR="00CC051D" w:rsidRDefault="00C11887" w:rsidP="00D31233">
      <w:pPr>
        <w:pStyle w:val="a0"/>
        <w:numPr>
          <w:ilvl w:val="0"/>
          <w:numId w:val="34"/>
        </w:numPr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B</w:t>
      </w:r>
      <w:r w:rsidR="00CC051D">
        <w:rPr>
          <w:rFonts w:ascii="华文细黑" w:eastAsia="华文细黑" w:hAnsi="华文细黑"/>
          <w:lang w:eastAsia="zh-CN"/>
        </w:rPr>
        <w:t>L1</w:t>
      </w:r>
      <w:r w:rsidR="00CC051D">
        <w:rPr>
          <w:rFonts w:ascii="华文细黑" w:eastAsia="华文细黑" w:hAnsi="华文细黑" w:hint="eastAsia"/>
          <w:lang w:eastAsia="zh-CN"/>
        </w:rPr>
        <w:t>/</w:t>
      </w:r>
      <w:r>
        <w:rPr>
          <w:rFonts w:ascii="华文细黑" w:eastAsia="华文细黑" w:hAnsi="华文细黑"/>
          <w:lang w:eastAsia="zh-CN"/>
        </w:rPr>
        <w:t>BL2</w:t>
      </w:r>
      <w:r w:rsidR="00CC051D">
        <w:rPr>
          <w:rFonts w:ascii="华文细黑" w:eastAsia="华文细黑" w:hAnsi="华文细黑"/>
          <w:lang w:eastAsia="zh-CN"/>
        </w:rPr>
        <w:t xml:space="preserve"> </w:t>
      </w:r>
      <w:r w:rsidR="00CC051D">
        <w:rPr>
          <w:rFonts w:ascii="华文细黑" w:eastAsia="华文细黑" w:hAnsi="华文细黑" w:hint="eastAsia"/>
          <w:lang w:eastAsia="zh-CN"/>
        </w:rPr>
        <w:t>开发与维护者</w:t>
      </w:r>
    </w:p>
    <w:p w14:paraId="2BB9059A" w14:textId="77777777" w:rsidR="00CC051D" w:rsidRDefault="002A067C" w:rsidP="00D31233">
      <w:pPr>
        <w:pStyle w:val="a0"/>
        <w:numPr>
          <w:ilvl w:val="0"/>
          <w:numId w:val="34"/>
        </w:numPr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/>
          <w:lang w:eastAsia="zh-CN"/>
        </w:rPr>
        <w:t xml:space="preserve">TF-M </w:t>
      </w:r>
      <w:r w:rsidR="00CC051D">
        <w:rPr>
          <w:rFonts w:ascii="华文细黑" w:eastAsia="华文细黑" w:hAnsi="华文细黑" w:hint="eastAsia"/>
          <w:lang w:eastAsia="zh-CN"/>
        </w:rPr>
        <w:t>以及安全相关开发与维护者</w:t>
      </w:r>
    </w:p>
    <w:p w14:paraId="67C7519F" w14:textId="60287E42" w:rsidR="006C5588" w:rsidRDefault="00CC051D" w:rsidP="00D31233">
      <w:pPr>
        <w:pStyle w:val="a0"/>
        <w:numPr>
          <w:ilvl w:val="0"/>
          <w:numId w:val="34"/>
        </w:numPr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/>
          <w:lang w:eastAsia="zh-CN"/>
        </w:rPr>
        <w:t>QA</w:t>
      </w:r>
    </w:p>
    <w:p w14:paraId="0C8094BE" w14:textId="77777777" w:rsidR="00D561ED" w:rsidRDefault="00D561ED" w:rsidP="00D561ED">
      <w:pPr>
        <w:pStyle w:val="a0"/>
        <w:rPr>
          <w:rFonts w:ascii="华文细黑" w:eastAsia="华文细黑" w:hAnsi="华文细黑" w:hint="eastAsia"/>
          <w:lang w:eastAsia="zh-CN"/>
        </w:rPr>
      </w:pPr>
    </w:p>
    <w:p w14:paraId="64933E44" w14:textId="77777777" w:rsidR="006C5588" w:rsidRDefault="007D55F6">
      <w:pPr>
        <w:pStyle w:val="2"/>
        <w:rPr>
          <w:rFonts w:ascii="华文细黑" w:eastAsia="华文细黑" w:hAnsi="华文细黑"/>
          <w:lang w:eastAsia="zh-CN"/>
        </w:rPr>
      </w:pPr>
      <w:bookmarkStart w:id="5" w:name="_Toc127460063"/>
      <w:r>
        <w:rPr>
          <w:rFonts w:ascii="华文细黑" w:eastAsia="华文细黑" w:hAnsi="华文细黑" w:hint="eastAsia"/>
          <w:lang w:eastAsia="zh-CN"/>
        </w:rPr>
        <w:t>阅读建议</w:t>
      </w:r>
      <w:bookmarkEnd w:id="5"/>
    </w:p>
    <w:p w14:paraId="6BB16678" w14:textId="756A1C50" w:rsidR="006C5588" w:rsidRDefault="00330E2E">
      <w:pPr>
        <w:pStyle w:val="a0"/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建议：</w:t>
      </w:r>
    </w:p>
    <w:p w14:paraId="02CD1E67" w14:textId="747E390D" w:rsidR="00330E2E" w:rsidRDefault="00330E2E" w:rsidP="00D31233">
      <w:pPr>
        <w:pStyle w:val="a0"/>
        <w:numPr>
          <w:ilvl w:val="0"/>
          <w:numId w:val="35"/>
        </w:numPr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 xml:space="preserve">如果您想了解 </w:t>
      </w:r>
      <w:r>
        <w:rPr>
          <w:rFonts w:ascii="华文细黑" w:eastAsia="华文细黑" w:hAnsi="华文细黑"/>
          <w:lang w:eastAsia="zh-CN"/>
        </w:rPr>
        <w:t xml:space="preserve">BootROM </w:t>
      </w:r>
      <w:r>
        <w:rPr>
          <w:rFonts w:ascii="华文细黑" w:eastAsia="华文细黑" w:hAnsi="华文细黑" w:hint="eastAsia"/>
          <w:lang w:eastAsia="zh-CN"/>
        </w:rPr>
        <w:t>设计</w:t>
      </w:r>
      <w:r w:rsidR="00F1316D">
        <w:rPr>
          <w:rFonts w:ascii="华文细黑" w:eastAsia="华文细黑" w:hAnsi="华文细黑" w:hint="eastAsia"/>
          <w:lang w:eastAsia="zh-CN"/>
        </w:rPr>
        <w:t xml:space="preserve">，请阅读 </w:t>
      </w:r>
      <w:hyperlink w:anchor="_BL1" w:history="1">
        <w:r w:rsidR="00F1316D" w:rsidRPr="002E42A3">
          <w:rPr>
            <w:rStyle w:val="af4"/>
            <w:rFonts w:ascii="华文细黑" w:eastAsia="华文细黑" w:hAnsi="华文细黑" w:hint="eastAsia"/>
            <w:lang w:eastAsia="zh-CN"/>
          </w:rPr>
          <w:t>BL</w:t>
        </w:r>
        <w:r w:rsidR="00F1316D" w:rsidRPr="002E42A3">
          <w:rPr>
            <w:rStyle w:val="af4"/>
            <w:rFonts w:ascii="华文细黑" w:eastAsia="华文细黑" w:hAnsi="华文细黑"/>
            <w:lang w:eastAsia="zh-CN"/>
          </w:rPr>
          <w:t>1 设计</w:t>
        </w:r>
      </w:hyperlink>
      <w:r w:rsidR="00F1316D">
        <w:rPr>
          <w:rFonts w:ascii="华文细黑" w:eastAsia="华文细黑" w:hAnsi="华文细黑" w:hint="eastAsia"/>
          <w:lang w:eastAsia="zh-CN"/>
        </w:rPr>
        <w:t>。</w:t>
      </w:r>
    </w:p>
    <w:p w14:paraId="5778B588" w14:textId="59B0A96C" w:rsidR="00F1316D" w:rsidRDefault="00F1316D" w:rsidP="00D31233">
      <w:pPr>
        <w:pStyle w:val="a0"/>
        <w:numPr>
          <w:ilvl w:val="0"/>
          <w:numId w:val="35"/>
        </w:numPr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 xml:space="preserve">如果您想了解如何在芯片上调试 </w:t>
      </w:r>
      <w:r>
        <w:rPr>
          <w:rFonts w:ascii="华文细黑" w:eastAsia="华文细黑" w:hAnsi="华文细黑"/>
          <w:lang w:eastAsia="zh-CN"/>
        </w:rPr>
        <w:t>BootROM</w:t>
      </w:r>
      <w:r>
        <w:rPr>
          <w:rFonts w:ascii="华文细黑" w:eastAsia="华文细黑" w:hAnsi="华文细黑" w:hint="eastAsia"/>
          <w:lang w:eastAsia="zh-CN"/>
        </w:rPr>
        <w:t>，</w:t>
      </w:r>
      <w:r>
        <w:rPr>
          <w:rFonts w:ascii="华文细黑" w:eastAsia="华文细黑" w:hAnsi="华文细黑" w:hint="eastAsia"/>
          <w:lang w:eastAsia="zh-CN"/>
        </w:rPr>
        <w:t>请阅读</w:t>
      </w:r>
      <w:hyperlink w:anchor="_BL1测试示例" w:history="1">
        <w:r w:rsidR="00F417D3" w:rsidRPr="006617B4">
          <w:rPr>
            <w:rStyle w:val="af4"/>
            <w:rFonts w:ascii="华文细黑" w:eastAsia="华文细黑" w:hAnsi="华文细黑" w:hint="eastAsia"/>
            <w:lang w:eastAsia="zh-CN"/>
          </w:rPr>
          <w:t xml:space="preserve"> </w:t>
        </w:r>
        <w:r w:rsidR="00F417D3" w:rsidRPr="006617B4">
          <w:rPr>
            <w:rStyle w:val="af4"/>
            <w:rFonts w:ascii="华文细黑" w:eastAsia="华文细黑" w:hAnsi="华文细黑"/>
            <w:lang w:eastAsia="zh-CN"/>
          </w:rPr>
          <w:t>BL1测试示例</w:t>
        </w:r>
      </w:hyperlink>
      <w:r w:rsidR="00F417D3">
        <w:rPr>
          <w:rFonts w:ascii="华文细黑" w:eastAsia="华文细黑" w:hAnsi="华文细黑" w:hint="eastAsia"/>
          <w:lang w:eastAsia="zh-CN"/>
        </w:rPr>
        <w:t>。</w:t>
      </w:r>
    </w:p>
    <w:p w14:paraId="2095AF90" w14:textId="77A02D1E" w:rsidR="00F417D3" w:rsidRDefault="00F417D3" w:rsidP="00D31233">
      <w:pPr>
        <w:pStyle w:val="a0"/>
        <w:numPr>
          <w:ilvl w:val="0"/>
          <w:numId w:val="35"/>
        </w:numPr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 xml:space="preserve">如果您想了解开发阶段 </w:t>
      </w:r>
      <w:r>
        <w:rPr>
          <w:rFonts w:ascii="华文细黑" w:eastAsia="华文细黑" w:hAnsi="华文细黑"/>
          <w:lang w:eastAsia="zh-CN"/>
        </w:rPr>
        <w:t xml:space="preserve">BootROM </w:t>
      </w:r>
      <w:r>
        <w:rPr>
          <w:rFonts w:ascii="华文细黑" w:eastAsia="华文细黑" w:hAnsi="华文细黑" w:hint="eastAsia"/>
          <w:lang w:eastAsia="zh-CN"/>
        </w:rPr>
        <w:t xml:space="preserve">上已做测试，请阅读 </w:t>
      </w:r>
      <w:hyperlink w:anchor="_BL1用例" w:history="1">
        <w:r w:rsidRPr="006617B4">
          <w:rPr>
            <w:rStyle w:val="af4"/>
            <w:rFonts w:ascii="华文细黑" w:eastAsia="华文细黑" w:hAnsi="华文细黑"/>
            <w:lang w:eastAsia="zh-CN"/>
          </w:rPr>
          <w:t xml:space="preserve">BL1 </w:t>
        </w:r>
        <w:r w:rsidRPr="006617B4">
          <w:rPr>
            <w:rStyle w:val="af4"/>
            <w:rFonts w:ascii="华文细黑" w:eastAsia="华文细黑" w:hAnsi="华文细黑" w:hint="eastAsia"/>
            <w:lang w:eastAsia="zh-CN"/>
          </w:rPr>
          <w:t>测试用例</w:t>
        </w:r>
      </w:hyperlink>
      <w:r>
        <w:rPr>
          <w:rFonts w:ascii="华文细黑" w:eastAsia="华文细黑" w:hAnsi="华文细黑" w:hint="eastAsia"/>
          <w:lang w:eastAsia="zh-CN"/>
        </w:rPr>
        <w:t>。</w:t>
      </w:r>
    </w:p>
    <w:p w14:paraId="006CC0B9" w14:textId="77777777" w:rsidR="00B16411" w:rsidRDefault="00B16411" w:rsidP="00B16411">
      <w:pPr>
        <w:pStyle w:val="a0"/>
        <w:rPr>
          <w:rFonts w:ascii="华文细黑" w:eastAsia="华文细黑" w:hAnsi="华文细黑" w:hint="eastAsia"/>
          <w:lang w:eastAsia="zh-CN"/>
        </w:rPr>
      </w:pPr>
    </w:p>
    <w:p w14:paraId="0FB50D05" w14:textId="77777777" w:rsidR="006C5588" w:rsidRDefault="007D55F6">
      <w:pPr>
        <w:pStyle w:val="2"/>
        <w:rPr>
          <w:lang w:eastAsia="zh-CN"/>
        </w:rPr>
      </w:pPr>
      <w:bookmarkStart w:id="6" w:name="_Toc127460064"/>
      <w:r>
        <w:rPr>
          <w:rFonts w:hint="eastAsia"/>
          <w:lang w:eastAsia="zh-CN"/>
        </w:rPr>
        <w:t>问题反馈</w:t>
      </w:r>
      <w:bookmarkEnd w:id="6"/>
    </w:p>
    <w:p w14:paraId="30BB89A0" w14:textId="77777777" w:rsidR="006C5588" w:rsidRDefault="006C5588">
      <w:pPr>
        <w:pStyle w:val="a0"/>
        <w:rPr>
          <w:rFonts w:ascii="华文细黑" w:eastAsia="华文细黑" w:hAnsi="华文细黑"/>
          <w:lang w:eastAsia="zh-CN"/>
        </w:rPr>
      </w:pPr>
    </w:p>
    <w:p w14:paraId="3572094C" w14:textId="5C9F61E8" w:rsidR="006C5588" w:rsidRPr="000766FC" w:rsidRDefault="007D55F6" w:rsidP="000766FC">
      <w:pPr>
        <w:pStyle w:val="2"/>
        <w:rPr>
          <w:rFonts w:ascii="华文细黑" w:eastAsia="华文细黑" w:hAnsi="华文细黑"/>
          <w:lang w:eastAsia="zh-CN"/>
        </w:rPr>
      </w:pPr>
      <w:bookmarkStart w:id="7" w:name="_Toc127460065"/>
      <w:r>
        <w:rPr>
          <w:rFonts w:ascii="华文细黑" w:eastAsia="华文细黑" w:hAnsi="华文细黑" w:hint="eastAsia"/>
          <w:lang w:eastAsia="zh-CN"/>
        </w:rPr>
        <w:t>参考资料</w:t>
      </w:r>
      <w:bookmarkEnd w:id="7"/>
    </w:p>
    <w:p w14:paraId="72DB8212" w14:textId="77777777" w:rsidR="006C5588" w:rsidRDefault="006C5588">
      <w:pPr>
        <w:pStyle w:val="a0"/>
        <w:rPr>
          <w:rFonts w:ascii="华文细黑" w:eastAsia="华文细黑" w:hAnsi="华文细黑"/>
          <w:lang w:eastAsia="zh-CN"/>
        </w:rPr>
      </w:pPr>
    </w:p>
    <w:p w14:paraId="6A19E818" w14:textId="77777777" w:rsidR="006C5588" w:rsidRDefault="007D55F6">
      <w:pPr>
        <w:pStyle w:val="2"/>
        <w:rPr>
          <w:rFonts w:ascii="华文细黑" w:eastAsia="华文细黑" w:hAnsi="华文细黑"/>
          <w:lang w:eastAsia="zh-CN"/>
        </w:rPr>
      </w:pPr>
      <w:bookmarkStart w:id="8" w:name="_Toc127460066"/>
      <w:r>
        <w:rPr>
          <w:rFonts w:ascii="华文细黑" w:eastAsia="华文细黑" w:hAnsi="华文细黑" w:hint="eastAsia"/>
          <w:lang w:eastAsia="zh-CN"/>
        </w:rPr>
        <w:t>术语与缩写</w:t>
      </w:r>
      <w:bookmarkEnd w:id="8"/>
    </w:p>
    <w:p w14:paraId="7EE9CEC9" w14:textId="77777777" w:rsidR="006C5588" w:rsidRDefault="007D55F6">
      <w:pPr>
        <w:pStyle w:val="3"/>
        <w:rPr>
          <w:lang w:eastAsia="zh-CN"/>
        </w:rPr>
      </w:pPr>
      <w:bookmarkStart w:id="9" w:name="_Toc127460067"/>
      <w:r>
        <w:rPr>
          <w:rFonts w:hint="eastAsia"/>
          <w:lang w:eastAsia="zh-CN"/>
        </w:rPr>
        <w:t>述语</w:t>
      </w:r>
      <w:bookmarkEnd w:id="9"/>
    </w:p>
    <w:p w14:paraId="7BF3E0CB" w14:textId="33848CB8" w:rsidR="006C5588" w:rsidRDefault="00B2684C" w:rsidP="00D13FDA">
      <w:pPr>
        <w:pStyle w:val="a0"/>
        <w:numPr>
          <w:ilvl w:val="0"/>
          <w:numId w:val="2"/>
        </w:numPr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 w:hint="eastAsia"/>
          <w:lang w:eastAsia="zh-CN"/>
        </w:rPr>
        <w:t>安全启动</w:t>
      </w:r>
    </w:p>
    <w:p w14:paraId="5603CCD9" w14:textId="77777777" w:rsidR="006C5588" w:rsidRDefault="006C5588">
      <w:pPr>
        <w:pStyle w:val="a0"/>
        <w:rPr>
          <w:rFonts w:ascii="华文细黑" w:eastAsia="华文细黑" w:hAnsi="华文细黑"/>
          <w:lang w:eastAsia="zh-CN"/>
        </w:rPr>
      </w:pPr>
    </w:p>
    <w:p w14:paraId="6AD67978" w14:textId="77777777" w:rsidR="006C5588" w:rsidRDefault="007D55F6">
      <w:pPr>
        <w:pStyle w:val="3"/>
        <w:rPr>
          <w:lang w:eastAsia="zh-CN"/>
        </w:rPr>
      </w:pPr>
      <w:bookmarkStart w:id="10" w:name="_Toc127460068"/>
      <w:r>
        <w:rPr>
          <w:rFonts w:hint="eastAsia"/>
          <w:lang w:eastAsia="zh-CN"/>
        </w:rPr>
        <w:t>缩写</w:t>
      </w:r>
      <w:bookmarkEnd w:id="10"/>
    </w:p>
    <w:p w14:paraId="5B08D374" w14:textId="2D5B3E74" w:rsidR="006C5588" w:rsidRDefault="00D17F17" w:rsidP="00D13FDA">
      <w:pPr>
        <w:pStyle w:val="a0"/>
        <w:numPr>
          <w:ilvl w:val="0"/>
          <w:numId w:val="3"/>
        </w:numPr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/>
          <w:lang w:eastAsia="zh-CN"/>
        </w:rPr>
        <w:t>PS</w:t>
      </w:r>
      <w:r>
        <w:rPr>
          <w:rFonts w:ascii="华文细黑" w:eastAsia="华文细黑" w:hAnsi="华文细黑" w:hint="eastAsia"/>
          <w:lang w:eastAsia="zh-CN"/>
        </w:rPr>
        <w:t>A</w:t>
      </w:r>
      <w:r w:rsidR="007F42E6">
        <w:rPr>
          <w:rFonts w:ascii="华文细黑" w:eastAsia="华文细黑" w:hAnsi="华文细黑"/>
          <w:lang w:eastAsia="zh-CN"/>
        </w:rPr>
        <w:t xml:space="preserve"> </w:t>
      </w:r>
    </w:p>
    <w:p w14:paraId="2CCDCA4C" w14:textId="3E3550CF" w:rsidR="006C5588" w:rsidRPr="00824BAF" w:rsidRDefault="007D55F6" w:rsidP="00824BAF">
      <w:pPr>
        <w:pStyle w:val="1"/>
        <w:rPr>
          <w:lang w:eastAsia="zh-CN"/>
        </w:rPr>
      </w:pPr>
      <w:bookmarkStart w:id="11" w:name="_Toc127460069"/>
      <w:r>
        <w:rPr>
          <w:rFonts w:hint="eastAsia"/>
          <w:lang w:eastAsia="zh-CN"/>
        </w:rPr>
        <w:lastRenderedPageBreak/>
        <w:t>需求分析</w:t>
      </w:r>
      <w:bookmarkEnd w:id="11"/>
    </w:p>
    <w:p w14:paraId="0C8E9825" w14:textId="348FDE61" w:rsidR="006C5588" w:rsidRDefault="004B7F57" w:rsidP="004B7F57">
      <w:pPr>
        <w:pStyle w:val="1"/>
        <w:rPr>
          <w:lang w:eastAsia="zh-CN"/>
        </w:rPr>
      </w:pPr>
      <w:bookmarkStart w:id="12" w:name="_Toc127460070"/>
      <w:r>
        <w:rPr>
          <w:rFonts w:hint="eastAsia"/>
          <w:lang w:eastAsia="zh-CN"/>
        </w:rPr>
        <w:t>竞争分析</w:t>
      </w:r>
      <w:bookmarkEnd w:id="12"/>
    </w:p>
    <w:p w14:paraId="556F7DCF" w14:textId="33794BDB" w:rsidR="006C5588" w:rsidRDefault="007D55F6">
      <w:pPr>
        <w:pStyle w:val="a0"/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在开发过程中完成本节。</w:t>
      </w:r>
    </w:p>
    <w:p w14:paraId="4F5FE0BB" w14:textId="54CF9827" w:rsidR="005D4073" w:rsidRDefault="005D4073" w:rsidP="00824566">
      <w:pPr>
        <w:pStyle w:val="2"/>
        <w:rPr>
          <w:lang w:eastAsia="zh-CN"/>
        </w:rPr>
      </w:pPr>
      <w:bookmarkStart w:id="13" w:name="_Toc127460071"/>
      <w:r w:rsidRPr="00824566">
        <w:rPr>
          <w:rFonts w:hint="eastAsia"/>
          <w:lang w:eastAsia="zh-CN"/>
        </w:rPr>
        <w:t>BK</w:t>
      </w:r>
      <w:r w:rsidRPr="00824566">
        <w:rPr>
          <w:lang w:eastAsia="zh-CN"/>
        </w:rPr>
        <w:t xml:space="preserve">7238 </w:t>
      </w:r>
      <w:r w:rsidRPr="00824566">
        <w:rPr>
          <w:rFonts w:hint="eastAsia"/>
          <w:lang w:eastAsia="zh-CN"/>
        </w:rPr>
        <w:t>分析</w:t>
      </w:r>
      <w:bookmarkEnd w:id="13"/>
    </w:p>
    <w:p w14:paraId="3B0CE763" w14:textId="6307D695" w:rsidR="00643E85" w:rsidRPr="00643E85" w:rsidRDefault="00643E85" w:rsidP="00643E85">
      <w:pPr>
        <w:pStyle w:val="a0"/>
        <w:rPr>
          <w:lang w:eastAsia="zh-CN"/>
        </w:rPr>
      </w:pPr>
      <w:r>
        <w:rPr>
          <w:rFonts w:hint="eastAsia"/>
          <w:lang w:eastAsia="zh-CN"/>
        </w:rPr>
        <w:t>重点分析</w:t>
      </w:r>
      <w:r>
        <w:rPr>
          <w:rFonts w:hint="eastAsia"/>
          <w:lang w:eastAsia="zh-CN"/>
        </w:rPr>
        <w:t xml:space="preserve"> BK</w:t>
      </w:r>
      <w:r>
        <w:rPr>
          <w:lang w:eastAsia="zh-CN"/>
        </w:rPr>
        <w:t xml:space="preserve">7238 </w:t>
      </w:r>
      <w:r>
        <w:rPr>
          <w:rFonts w:hint="eastAsia"/>
          <w:lang w:eastAsia="zh-CN"/>
        </w:rPr>
        <w:t>升级，省内存算法。</w:t>
      </w:r>
    </w:p>
    <w:p w14:paraId="312405C2" w14:textId="4964EDCA" w:rsidR="005D4073" w:rsidRDefault="005D4073" w:rsidP="00824566">
      <w:pPr>
        <w:pStyle w:val="2"/>
        <w:rPr>
          <w:lang w:eastAsia="zh-CN"/>
        </w:rPr>
      </w:pPr>
      <w:bookmarkStart w:id="14" w:name="_Toc127460072"/>
      <w:r w:rsidRPr="00824566">
        <w:rPr>
          <w:rFonts w:hint="eastAsia"/>
          <w:lang w:eastAsia="zh-CN"/>
        </w:rPr>
        <w:t>B</w:t>
      </w:r>
      <w:r w:rsidRPr="00824566">
        <w:rPr>
          <w:lang w:eastAsia="zh-CN"/>
        </w:rPr>
        <w:t xml:space="preserve">K7256 </w:t>
      </w:r>
      <w:r w:rsidRPr="00824566">
        <w:rPr>
          <w:rFonts w:hint="eastAsia"/>
          <w:lang w:eastAsia="zh-CN"/>
        </w:rPr>
        <w:t>分析</w:t>
      </w:r>
      <w:bookmarkEnd w:id="14"/>
    </w:p>
    <w:p w14:paraId="40033E84" w14:textId="4C139744" w:rsidR="0072506C" w:rsidRDefault="0072506C" w:rsidP="0072506C">
      <w:pPr>
        <w:pStyle w:val="a0"/>
        <w:rPr>
          <w:lang w:eastAsia="zh-CN"/>
        </w:rPr>
      </w:pPr>
      <w:r>
        <w:rPr>
          <w:rFonts w:hint="eastAsia"/>
          <w:lang w:eastAsia="zh-CN"/>
        </w:rPr>
        <w:t>重点分析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BK7256 </w:t>
      </w:r>
      <w:r>
        <w:rPr>
          <w:rFonts w:hint="eastAsia"/>
          <w:lang w:eastAsia="zh-CN"/>
        </w:rPr>
        <w:t>的安全启动，升级，调试，以及类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TrustZone </w:t>
      </w:r>
      <w:r>
        <w:rPr>
          <w:rFonts w:hint="eastAsia"/>
          <w:lang w:eastAsia="zh-CN"/>
        </w:rPr>
        <w:t>机制。</w:t>
      </w:r>
    </w:p>
    <w:p w14:paraId="269EF641" w14:textId="26484E47" w:rsidR="004F1ACA" w:rsidRDefault="004F1ACA" w:rsidP="0072506C">
      <w:pPr>
        <w:pStyle w:val="a0"/>
        <w:rPr>
          <w:lang w:eastAsia="zh-CN"/>
        </w:rPr>
      </w:pPr>
    </w:p>
    <w:p w14:paraId="3EEFB31D" w14:textId="56BFFDB0" w:rsidR="004F1ACA" w:rsidRDefault="004F1ACA" w:rsidP="005E6DB9">
      <w:pPr>
        <w:pStyle w:val="2"/>
        <w:rPr>
          <w:lang w:eastAsia="zh-CN"/>
        </w:rPr>
      </w:pPr>
      <w:bookmarkStart w:id="15" w:name="_Toc127460073"/>
      <w:r>
        <w:rPr>
          <w:rFonts w:hint="eastAsia"/>
          <w:lang w:eastAsia="zh-CN"/>
        </w:rPr>
        <w:t>S</w:t>
      </w:r>
      <w:r>
        <w:rPr>
          <w:lang w:eastAsia="zh-CN"/>
        </w:rPr>
        <w:t xml:space="preserve">TM32 </w:t>
      </w:r>
      <w:r>
        <w:rPr>
          <w:rFonts w:hint="eastAsia"/>
          <w:lang w:eastAsia="zh-CN"/>
        </w:rPr>
        <w:t>分析</w:t>
      </w:r>
      <w:bookmarkEnd w:id="15"/>
    </w:p>
    <w:p w14:paraId="1E743789" w14:textId="77777777" w:rsidR="004F1ACA" w:rsidRPr="0072506C" w:rsidRDefault="004F1ACA" w:rsidP="0072506C">
      <w:pPr>
        <w:pStyle w:val="a0"/>
        <w:rPr>
          <w:lang w:eastAsia="zh-CN"/>
        </w:rPr>
      </w:pPr>
    </w:p>
    <w:p w14:paraId="3B5860D1" w14:textId="1DACD04F" w:rsidR="005E6DB9" w:rsidRDefault="005E6DB9">
      <w:pPr>
        <w:pStyle w:val="1"/>
        <w:rPr>
          <w:lang w:eastAsia="zh-CN"/>
        </w:rPr>
      </w:pPr>
      <w:bookmarkStart w:id="16" w:name="_Toc127460074"/>
      <w:r>
        <w:rPr>
          <w:rFonts w:hint="eastAsia"/>
          <w:lang w:eastAsia="zh-CN"/>
        </w:rPr>
        <w:t>开源软件分析</w:t>
      </w:r>
      <w:bookmarkEnd w:id="16"/>
    </w:p>
    <w:p w14:paraId="09C01E99" w14:textId="08DEAD82" w:rsidR="00800B51" w:rsidRDefault="008562D3" w:rsidP="00273614">
      <w:pPr>
        <w:pStyle w:val="2"/>
        <w:rPr>
          <w:lang w:eastAsia="zh-CN"/>
        </w:rPr>
      </w:pPr>
      <w:bookmarkStart w:id="17" w:name="_Toc127460075"/>
      <w:r>
        <w:rPr>
          <w:lang w:eastAsia="zh-CN"/>
        </w:rPr>
        <w:t>BL1</w:t>
      </w:r>
      <w:bookmarkEnd w:id="17"/>
    </w:p>
    <w:p w14:paraId="61B313D7" w14:textId="791A0A73" w:rsidR="001C0564" w:rsidRPr="001C0564" w:rsidRDefault="001C0564" w:rsidP="001C0564">
      <w:pPr>
        <w:pStyle w:val="a0"/>
        <w:rPr>
          <w:rFonts w:hint="eastAsia"/>
          <w:lang w:eastAsia="zh-CN"/>
        </w:rPr>
      </w:pPr>
      <w:r>
        <w:rPr>
          <w:lang w:eastAsia="zh-CN"/>
        </w:rPr>
        <w:t xml:space="preserve">BK7236 BL1 </w:t>
      </w:r>
      <w:r>
        <w:rPr>
          <w:rFonts w:hint="eastAsia"/>
          <w:lang w:eastAsia="zh-CN"/>
        </w:rPr>
        <w:t>以山海的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BootROM </w:t>
      </w:r>
      <w:r>
        <w:rPr>
          <w:rFonts w:hint="eastAsia"/>
          <w:lang w:eastAsia="zh-CN"/>
        </w:rPr>
        <w:t>为基础来开发，本节对关键内容作分析。</w:t>
      </w:r>
    </w:p>
    <w:p w14:paraId="35D23224" w14:textId="5123456A" w:rsidR="00B52DE7" w:rsidRDefault="005E3F5F" w:rsidP="009F4FE8">
      <w:pPr>
        <w:pStyle w:val="3"/>
        <w:rPr>
          <w:lang w:eastAsia="zh-CN"/>
        </w:rPr>
      </w:pPr>
      <w:bookmarkStart w:id="18" w:name="_Toc127460076"/>
      <w:r>
        <w:rPr>
          <w:rFonts w:hint="eastAsia"/>
          <w:lang w:eastAsia="zh-CN"/>
        </w:rPr>
        <w:lastRenderedPageBreak/>
        <w:t>核心数据结构</w:t>
      </w:r>
      <w:bookmarkEnd w:id="18"/>
    </w:p>
    <w:p w14:paraId="0B73378E" w14:textId="434E8A77" w:rsidR="00B52DE7" w:rsidRDefault="005E3F5F" w:rsidP="00B52DE7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9F9DF98" wp14:editId="134FE43C">
            <wp:extent cx="5486400" cy="5826327"/>
            <wp:effectExtent l="0" t="0" r="0" b="3175"/>
            <wp:docPr id="28" name="图片 28" descr="关键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关键流程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2D62A" w14:textId="3846D5EF" w:rsidR="009F4FE8" w:rsidRDefault="00BD102C" w:rsidP="00355403">
      <w:pPr>
        <w:pStyle w:val="3"/>
        <w:rPr>
          <w:lang w:eastAsia="zh-CN"/>
        </w:rPr>
      </w:pPr>
      <w:bookmarkStart w:id="19" w:name="_Toc127460077"/>
      <w:r>
        <w:rPr>
          <w:rFonts w:hint="eastAsia"/>
          <w:lang w:eastAsia="zh-CN"/>
        </w:rPr>
        <w:t>流程</w:t>
      </w:r>
      <w:r w:rsidR="00A3647E">
        <w:rPr>
          <w:rFonts w:hint="eastAsia"/>
          <w:lang w:eastAsia="zh-CN"/>
        </w:rPr>
        <w:t>抛析</w:t>
      </w:r>
      <w:bookmarkEnd w:id="19"/>
    </w:p>
    <w:p w14:paraId="6EFCD4C8" w14:textId="10C4189B" w:rsidR="00E07C6F" w:rsidRDefault="00E07C6F" w:rsidP="00B52DE7">
      <w:pPr>
        <w:pStyle w:val="a0"/>
        <w:rPr>
          <w:lang w:eastAsia="zh-CN"/>
        </w:rPr>
      </w:pPr>
    </w:p>
    <w:p w14:paraId="4DF0A7A8" w14:textId="5AFF6194" w:rsidR="00A35A53" w:rsidRDefault="00A35A53" w:rsidP="00021093">
      <w:pPr>
        <w:pStyle w:val="4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B </w:t>
      </w:r>
      <w:r>
        <w:rPr>
          <w:rFonts w:hint="eastAsia"/>
          <w:lang w:eastAsia="zh-CN"/>
        </w:rPr>
        <w:t>使能与关闭</w:t>
      </w:r>
    </w:p>
    <w:p w14:paraId="124F44C2" w14:textId="77777777" w:rsidR="00A96595" w:rsidRDefault="00A96595" w:rsidP="00B52DE7">
      <w:pPr>
        <w:pStyle w:val="a0"/>
        <w:rPr>
          <w:rFonts w:hint="eastAsia"/>
          <w:lang w:eastAsia="zh-CN"/>
        </w:rPr>
      </w:pPr>
    </w:p>
    <w:p w14:paraId="0C70633A" w14:textId="11CE4E3D" w:rsidR="00A35A53" w:rsidRDefault="00A35A53" w:rsidP="00A35A53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关键点</w:t>
      </w:r>
      <w:r w:rsidR="00021093">
        <w:rPr>
          <w:rFonts w:hint="eastAsia"/>
          <w:lang w:eastAsia="zh-CN"/>
        </w:rPr>
        <w:t>:</w:t>
      </w:r>
    </w:p>
    <w:p w14:paraId="4E9B5ACC" w14:textId="77777777" w:rsidR="00A35A53" w:rsidRDefault="00A35A53" w:rsidP="00D31233">
      <w:pPr>
        <w:pStyle w:val="a0"/>
        <w:numPr>
          <w:ilvl w:val="0"/>
          <w:numId w:val="4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 xml:space="preserve"> manifest </w:t>
      </w:r>
      <w:r>
        <w:rPr>
          <w:rFonts w:hint="eastAsia"/>
          <w:lang w:eastAsia="zh-CN"/>
        </w:rPr>
        <w:t>中有一项</w:t>
      </w:r>
      <w:r>
        <w:rPr>
          <w:rFonts w:hint="eastAsia"/>
          <w:lang w:eastAsia="zh-CN"/>
        </w:rPr>
        <w:t xml:space="preserve"> mnft_desc_cfg.sec_boot, </w:t>
      </w:r>
      <w:r>
        <w:rPr>
          <w:rFonts w:hint="eastAsia"/>
          <w:lang w:eastAsia="zh-CN"/>
        </w:rPr>
        <w:t>它被编码到</w:t>
      </w:r>
      <w:r>
        <w:rPr>
          <w:rFonts w:hint="eastAsia"/>
          <w:lang w:eastAsia="zh-CN"/>
        </w:rPr>
        <w:t xml:space="preserve"> manifest BIN </w:t>
      </w:r>
      <w:r>
        <w:rPr>
          <w:rFonts w:hint="eastAsia"/>
          <w:lang w:eastAsia="zh-CN"/>
        </w:rPr>
        <w:t>中</w:t>
      </w:r>
      <w:r>
        <w:rPr>
          <w:rFonts w:hint="eastAsia"/>
          <w:lang w:eastAsia="zh-CN"/>
        </w:rPr>
        <w:t xml:space="preserve"> manifest_info-&gt;flags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 bit(0)</w:t>
      </w:r>
    </w:p>
    <w:p w14:paraId="38F71CD3" w14:textId="77777777" w:rsidR="00A35A53" w:rsidRDefault="00A35A53" w:rsidP="00D31233">
      <w:pPr>
        <w:pStyle w:val="a0"/>
        <w:numPr>
          <w:ilvl w:val="0"/>
          <w:numId w:val="4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当置</w:t>
      </w:r>
      <w:r>
        <w:rPr>
          <w:rFonts w:hint="eastAsia"/>
          <w:lang w:eastAsia="zh-CN"/>
        </w:rPr>
        <w:t xml:space="preserve"> 1 </w:t>
      </w:r>
      <w:r>
        <w:rPr>
          <w:rFonts w:hint="eastAsia"/>
          <w:lang w:eastAsia="zh-CN"/>
        </w:rPr>
        <w:t>时，</w:t>
      </w:r>
      <w:r>
        <w:rPr>
          <w:rFonts w:hint="eastAsia"/>
          <w:lang w:eastAsia="zh-CN"/>
        </w:rPr>
        <w:t xml:space="preserve"> secure boot </w:t>
      </w:r>
      <w:r>
        <w:rPr>
          <w:rFonts w:hint="eastAsia"/>
          <w:lang w:eastAsia="zh-CN"/>
        </w:rPr>
        <w:t>使能</w:t>
      </w:r>
    </w:p>
    <w:p w14:paraId="7B19A6E3" w14:textId="77777777" w:rsidR="00A35A53" w:rsidRDefault="00A35A53" w:rsidP="00D31233">
      <w:pPr>
        <w:pStyle w:val="a0"/>
        <w:numPr>
          <w:ilvl w:val="0"/>
          <w:numId w:val="4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当置</w:t>
      </w:r>
      <w:r>
        <w:rPr>
          <w:rFonts w:hint="eastAsia"/>
          <w:lang w:eastAsia="zh-CN"/>
        </w:rPr>
        <w:t xml:space="preserve"> 0 </w:t>
      </w:r>
      <w:r>
        <w:rPr>
          <w:rFonts w:hint="eastAsia"/>
          <w:lang w:eastAsia="zh-CN"/>
        </w:rPr>
        <w:t>时，</w:t>
      </w:r>
      <w:r>
        <w:rPr>
          <w:rFonts w:hint="eastAsia"/>
          <w:lang w:eastAsia="zh-CN"/>
        </w:rPr>
        <w:t xml:space="preserve"> secure boot </w:t>
      </w:r>
      <w:r>
        <w:rPr>
          <w:rFonts w:hint="eastAsia"/>
          <w:lang w:eastAsia="zh-CN"/>
        </w:rPr>
        <w:t>关闭</w:t>
      </w:r>
    </w:p>
    <w:p w14:paraId="2224434F" w14:textId="77777777" w:rsidR="00A35A53" w:rsidRDefault="00A35A53" w:rsidP="00D31233">
      <w:pPr>
        <w:pStyle w:val="a0"/>
        <w:numPr>
          <w:ilvl w:val="0"/>
          <w:numId w:val="4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两者差异在于</w:t>
      </w:r>
      <w:r>
        <w:rPr>
          <w:rFonts w:hint="eastAsia"/>
          <w:lang w:eastAsia="zh-CN"/>
        </w:rPr>
        <w:t xml:space="preserve">, secure boot </w:t>
      </w:r>
      <w:r>
        <w:rPr>
          <w:rFonts w:hint="eastAsia"/>
          <w:lang w:eastAsia="zh-CN"/>
        </w:rPr>
        <w:t>多了下面的流程</w:t>
      </w:r>
      <w:r>
        <w:rPr>
          <w:rFonts w:hint="eastAsia"/>
          <w:lang w:eastAsia="zh-CN"/>
        </w:rPr>
        <w:t>:</w:t>
      </w:r>
    </w:p>
    <w:p w14:paraId="6436F674" w14:textId="77777777" w:rsidR="00A35A53" w:rsidRDefault="00A35A53" w:rsidP="00D31233">
      <w:pPr>
        <w:pStyle w:val="a0"/>
        <w:numPr>
          <w:ilvl w:val="1"/>
          <w:numId w:val="48"/>
        </w:numPr>
        <w:rPr>
          <w:lang w:eastAsia="zh-CN"/>
        </w:rPr>
      </w:pPr>
      <w:r>
        <w:rPr>
          <w:lang w:eastAsia="zh-CN"/>
        </w:rPr>
        <w:t>verify Public Key Hash</w:t>
      </w:r>
    </w:p>
    <w:p w14:paraId="366979C2" w14:textId="2B99A84B" w:rsidR="00F84DF8" w:rsidRDefault="00A35A53" w:rsidP="00D31233">
      <w:pPr>
        <w:pStyle w:val="a0"/>
        <w:numPr>
          <w:ilvl w:val="1"/>
          <w:numId w:val="48"/>
        </w:numPr>
        <w:rPr>
          <w:rFonts w:hint="eastAsia"/>
          <w:lang w:eastAsia="zh-CN"/>
        </w:rPr>
      </w:pPr>
      <w:r>
        <w:rPr>
          <w:lang w:eastAsia="zh-CN"/>
        </w:rPr>
        <w:t>verify Manifest Sig</w:t>
      </w:r>
    </w:p>
    <w:p w14:paraId="13E84B7A" w14:textId="3B3770F3" w:rsidR="00F84DF8" w:rsidRDefault="00F84DF8" w:rsidP="00B52DE7">
      <w:pPr>
        <w:pStyle w:val="a0"/>
        <w:rPr>
          <w:lang w:eastAsia="zh-CN"/>
        </w:rPr>
      </w:pPr>
    </w:p>
    <w:p w14:paraId="5690D5B4" w14:textId="4DAFF6E3" w:rsidR="008E010D" w:rsidRDefault="008E010D" w:rsidP="008E010D">
      <w:pPr>
        <w:pStyle w:val="4"/>
        <w:rPr>
          <w:lang w:eastAsia="zh-CN"/>
        </w:rPr>
      </w:pPr>
      <w:r>
        <w:rPr>
          <w:lang w:eastAsia="zh-CN"/>
        </w:rPr>
        <w:t>Primary/Recovery Manifes</w:t>
      </w:r>
      <w:r>
        <w:rPr>
          <w:lang w:eastAsia="zh-CN"/>
        </w:rPr>
        <w:t>t</w:t>
      </w:r>
    </w:p>
    <w:p w14:paraId="729F509B" w14:textId="77777777" w:rsidR="008E010D" w:rsidRDefault="008E010D" w:rsidP="008E010D">
      <w:pPr>
        <w:pStyle w:val="a0"/>
        <w:rPr>
          <w:lang w:eastAsia="zh-CN"/>
        </w:rPr>
      </w:pPr>
    </w:p>
    <w:p w14:paraId="0D6345B1" w14:textId="77777777" w:rsidR="008E010D" w:rsidRDefault="008E010D" w:rsidP="008E010D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关键点</w:t>
      </w:r>
      <w:r>
        <w:rPr>
          <w:rFonts w:hint="eastAsia"/>
          <w:lang w:eastAsia="zh-CN"/>
        </w:rPr>
        <w:t>:</w:t>
      </w:r>
    </w:p>
    <w:p w14:paraId="34754EF9" w14:textId="77777777" w:rsidR="008E010D" w:rsidRDefault="008E010D" w:rsidP="00D31233">
      <w:pPr>
        <w:pStyle w:val="a0"/>
        <w:numPr>
          <w:ilvl w:val="0"/>
          <w:numId w:val="4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OTP </w:t>
      </w:r>
      <w:r>
        <w:rPr>
          <w:rFonts w:hint="eastAsia"/>
          <w:lang w:eastAsia="zh-CN"/>
        </w:rPr>
        <w:t>中存放了</w:t>
      </w:r>
      <w:r>
        <w:rPr>
          <w:rFonts w:hint="eastAsia"/>
          <w:lang w:eastAsia="zh-CN"/>
        </w:rPr>
        <w:t xml:space="preserve"> Primary Version, Recovery Version</w:t>
      </w:r>
    </w:p>
    <w:p w14:paraId="13637EBA" w14:textId="77777777" w:rsidR="008E010D" w:rsidRDefault="008E010D" w:rsidP="00D31233">
      <w:pPr>
        <w:pStyle w:val="a0"/>
        <w:numPr>
          <w:ilvl w:val="0"/>
          <w:numId w:val="4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Primary/Recovery Manifest </w:t>
      </w:r>
      <w:r>
        <w:rPr>
          <w:rFonts w:hint="eastAsia"/>
          <w:lang w:eastAsia="zh-CN"/>
        </w:rPr>
        <w:t>文件中也有一项</w:t>
      </w:r>
      <w:r>
        <w:rPr>
          <w:rFonts w:hint="eastAsia"/>
          <w:lang w:eastAsia="zh-CN"/>
        </w:rPr>
        <w:t xml:space="preserve"> mnft_desc_cfg.mnft_ver</w:t>
      </w:r>
    </w:p>
    <w:p w14:paraId="6B0157FF" w14:textId="77777777" w:rsidR="008E010D" w:rsidRDefault="008E010D" w:rsidP="00D31233">
      <w:pPr>
        <w:pStyle w:val="a0"/>
        <w:numPr>
          <w:ilvl w:val="0"/>
          <w:numId w:val="4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要求</w:t>
      </w:r>
      <w:r>
        <w:rPr>
          <w:rFonts w:hint="eastAsia"/>
          <w:lang w:eastAsia="zh-CN"/>
        </w:rPr>
        <w:t xml:space="preserve"> Primary/Reocvery Manifest </w:t>
      </w:r>
      <w:r>
        <w:rPr>
          <w:rFonts w:hint="eastAsia"/>
          <w:lang w:eastAsia="zh-CN"/>
        </w:rPr>
        <w:t>文件中的版本号不小于对应的</w:t>
      </w:r>
      <w:r>
        <w:rPr>
          <w:rFonts w:hint="eastAsia"/>
          <w:lang w:eastAsia="zh-CN"/>
        </w:rPr>
        <w:t xml:space="preserve"> OTP </w:t>
      </w:r>
      <w:r>
        <w:rPr>
          <w:rFonts w:hint="eastAsia"/>
          <w:lang w:eastAsia="zh-CN"/>
        </w:rPr>
        <w:t>版本号，小于则升级失败，通过这种方式进行</w:t>
      </w:r>
      <w:r>
        <w:rPr>
          <w:rFonts w:hint="eastAsia"/>
          <w:lang w:eastAsia="zh-CN"/>
        </w:rPr>
        <w:t xml:space="preserve"> anti-rollback</w:t>
      </w:r>
    </w:p>
    <w:p w14:paraId="2D99B4D8" w14:textId="77777777" w:rsidR="008E010D" w:rsidRDefault="008E010D" w:rsidP="00D31233">
      <w:pPr>
        <w:pStyle w:val="a0"/>
        <w:numPr>
          <w:ilvl w:val="0"/>
          <w:numId w:val="4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从代码看来，</w:t>
      </w:r>
      <w:r>
        <w:rPr>
          <w:rFonts w:hint="eastAsia"/>
          <w:lang w:eastAsia="zh-CN"/>
        </w:rPr>
        <w:t xml:space="preserve">Primary/Recovery </w:t>
      </w:r>
      <w:r>
        <w:rPr>
          <w:rFonts w:hint="eastAsia"/>
          <w:lang w:eastAsia="zh-CN"/>
        </w:rPr>
        <w:t>之间没有直接联系，版本号比较完全独立</w:t>
      </w:r>
    </w:p>
    <w:p w14:paraId="7CBB88D3" w14:textId="77777777" w:rsidR="008E010D" w:rsidRDefault="008E010D" w:rsidP="00D31233">
      <w:pPr>
        <w:pStyle w:val="a0"/>
        <w:numPr>
          <w:ilvl w:val="0"/>
          <w:numId w:val="4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最终决定走</w:t>
      </w:r>
      <w:r>
        <w:rPr>
          <w:rFonts w:hint="eastAsia"/>
          <w:lang w:eastAsia="zh-CN"/>
        </w:rPr>
        <w:t xml:space="preserve"> primary/recovery </w:t>
      </w:r>
      <w:r>
        <w:rPr>
          <w:rFonts w:hint="eastAsia"/>
          <w:lang w:eastAsia="zh-CN"/>
        </w:rPr>
        <w:t>取决于两个因素</w:t>
      </w:r>
      <w:r>
        <w:rPr>
          <w:rFonts w:hint="eastAsia"/>
          <w:lang w:eastAsia="zh-CN"/>
        </w:rPr>
        <w:t>:</w:t>
      </w:r>
    </w:p>
    <w:p w14:paraId="417CF5FF" w14:textId="77777777" w:rsidR="008E010D" w:rsidRDefault="008E010D" w:rsidP="00D31233">
      <w:pPr>
        <w:pStyle w:val="a0"/>
        <w:numPr>
          <w:ilvl w:val="1"/>
          <w:numId w:val="4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LAYOUT_CTRL_PARTITION_FLASH_OFFSET </w:t>
      </w:r>
      <w:r>
        <w:rPr>
          <w:rFonts w:hint="eastAsia"/>
          <w:lang w:eastAsia="zh-CN"/>
        </w:rPr>
        <w:t>中第二个字的值</w:t>
      </w:r>
      <w:r>
        <w:rPr>
          <w:rFonts w:hint="eastAsia"/>
          <w:lang w:eastAsia="zh-CN"/>
        </w:rPr>
        <w:t xml:space="preserve"> (boot_type), 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 xml:space="preserve"> 1 </w:t>
      </w:r>
      <w:r>
        <w:rPr>
          <w:rFonts w:hint="eastAsia"/>
          <w:lang w:eastAsia="zh-CN"/>
        </w:rPr>
        <w:t>走</w:t>
      </w:r>
      <w:r>
        <w:rPr>
          <w:rFonts w:hint="eastAsia"/>
          <w:lang w:eastAsia="zh-CN"/>
        </w:rPr>
        <w:t xml:space="preserve"> primary, 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 xml:space="preserve"> 0 </w:t>
      </w:r>
      <w:r>
        <w:rPr>
          <w:rFonts w:hint="eastAsia"/>
          <w:lang w:eastAsia="zh-CN"/>
        </w:rPr>
        <w:t>走</w:t>
      </w:r>
      <w:r>
        <w:rPr>
          <w:rFonts w:hint="eastAsia"/>
          <w:lang w:eastAsia="zh-CN"/>
        </w:rPr>
        <w:t xml:space="preserve"> recovery</w:t>
      </w:r>
    </w:p>
    <w:p w14:paraId="71F60E7A" w14:textId="77777777" w:rsidR="008E010D" w:rsidRDefault="008E010D" w:rsidP="00D31233">
      <w:pPr>
        <w:pStyle w:val="a0"/>
        <w:numPr>
          <w:ilvl w:val="1"/>
          <w:numId w:val="4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当</w:t>
      </w:r>
      <w:r>
        <w:rPr>
          <w:rFonts w:hint="eastAsia"/>
          <w:lang w:eastAsia="zh-CN"/>
        </w:rPr>
        <w:t xml:space="preserve"> preferred </w:t>
      </w:r>
      <w:r>
        <w:rPr>
          <w:rFonts w:hint="eastAsia"/>
          <w:lang w:eastAsia="zh-CN"/>
        </w:rPr>
        <w:t>失败时，才走另一个</w:t>
      </w:r>
    </w:p>
    <w:p w14:paraId="07964C2B" w14:textId="77777777" w:rsidR="008E010D" w:rsidRDefault="008E010D" w:rsidP="008E010D">
      <w:pPr>
        <w:pStyle w:val="a0"/>
        <w:rPr>
          <w:lang w:eastAsia="zh-CN"/>
        </w:rPr>
      </w:pPr>
    </w:p>
    <w:p w14:paraId="2BF4CC30" w14:textId="77777777" w:rsidR="008E010D" w:rsidRDefault="008E010D" w:rsidP="008E010D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对</w:t>
      </w:r>
      <w:r>
        <w:rPr>
          <w:rFonts w:hint="eastAsia"/>
          <w:lang w:eastAsia="zh-CN"/>
        </w:rPr>
        <w:t xml:space="preserve"> secure boot </w:t>
      </w:r>
      <w:r>
        <w:rPr>
          <w:rFonts w:hint="eastAsia"/>
          <w:lang w:eastAsia="zh-CN"/>
        </w:rPr>
        <w:t>用处的推测</w:t>
      </w:r>
      <w:r>
        <w:rPr>
          <w:rFonts w:hint="eastAsia"/>
          <w:lang w:eastAsia="zh-CN"/>
        </w:rPr>
        <w:t>:</w:t>
      </w:r>
    </w:p>
    <w:p w14:paraId="694A1A9D" w14:textId="77777777" w:rsidR="008E010D" w:rsidRDefault="008E010D" w:rsidP="00D31233">
      <w:pPr>
        <w:pStyle w:val="a0"/>
        <w:numPr>
          <w:ilvl w:val="0"/>
          <w:numId w:val="5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用于支持</w:t>
      </w:r>
      <w:r>
        <w:rPr>
          <w:rFonts w:hint="eastAsia"/>
          <w:lang w:eastAsia="zh-CN"/>
        </w:rPr>
        <w:t xml:space="preserve"> S </w:t>
      </w:r>
      <w:r>
        <w:rPr>
          <w:rFonts w:hint="eastAsia"/>
          <w:lang w:eastAsia="zh-CN"/>
        </w:rPr>
        <w:t>初始化与</w:t>
      </w:r>
      <w:r>
        <w:rPr>
          <w:rFonts w:hint="eastAsia"/>
          <w:lang w:eastAsia="zh-CN"/>
        </w:rPr>
        <w:t xml:space="preserve"> NS </w:t>
      </w:r>
      <w:r>
        <w:rPr>
          <w:rFonts w:hint="eastAsia"/>
          <w:lang w:eastAsia="zh-CN"/>
        </w:rPr>
        <w:t>初始化</w:t>
      </w:r>
      <w:r>
        <w:rPr>
          <w:rFonts w:hint="eastAsia"/>
          <w:lang w:eastAsia="zh-CN"/>
        </w:rPr>
        <w:t xml:space="preserve">, </w:t>
      </w:r>
      <w:r>
        <w:rPr>
          <w:rFonts w:hint="eastAsia"/>
          <w:lang w:eastAsia="zh-CN"/>
        </w:rPr>
        <w:t>如</w:t>
      </w:r>
      <w:r>
        <w:rPr>
          <w:rFonts w:hint="eastAsia"/>
          <w:lang w:eastAsia="zh-CN"/>
        </w:rPr>
        <w:t xml:space="preserve"> primary </w:t>
      </w:r>
      <w:r>
        <w:rPr>
          <w:rFonts w:hint="eastAsia"/>
          <w:lang w:eastAsia="zh-CN"/>
        </w:rPr>
        <w:t>中的地址均为</w:t>
      </w:r>
      <w:r>
        <w:rPr>
          <w:rFonts w:hint="eastAsia"/>
          <w:lang w:eastAsia="zh-CN"/>
        </w:rPr>
        <w:t xml:space="preserve"> S </w:t>
      </w:r>
      <w:r>
        <w:rPr>
          <w:rFonts w:hint="eastAsia"/>
          <w:lang w:eastAsia="zh-CN"/>
        </w:rPr>
        <w:t>地址，</w:t>
      </w:r>
      <w:r>
        <w:rPr>
          <w:rFonts w:hint="eastAsia"/>
          <w:lang w:eastAsia="zh-CN"/>
        </w:rPr>
        <w:t xml:space="preserve">Recovery </w:t>
      </w:r>
      <w:r>
        <w:rPr>
          <w:rFonts w:hint="eastAsia"/>
          <w:lang w:eastAsia="zh-CN"/>
        </w:rPr>
        <w:t>中的地址均为</w:t>
      </w:r>
      <w:r>
        <w:rPr>
          <w:rFonts w:hint="eastAsia"/>
          <w:lang w:eastAsia="zh-CN"/>
        </w:rPr>
        <w:t xml:space="preserve"> NS </w:t>
      </w:r>
      <w:r>
        <w:rPr>
          <w:rFonts w:hint="eastAsia"/>
          <w:lang w:eastAsia="zh-CN"/>
        </w:rPr>
        <w:t>地址</w:t>
      </w:r>
    </w:p>
    <w:p w14:paraId="5AEBD652" w14:textId="77777777" w:rsidR="008E010D" w:rsidRDefault="008E010D" w:rsidP="00D31233">
      <w:pPr>
        <w:pStyle w:val="a0"/>
        <w:numPr>
          <w:ilvl w:val="0"/>
          <w:numId w:val="5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用于支持下一级</w:t>
      </w:r>
      <w:r>
        <w:rPr>
          <w:rFonts w:hint="eastAsia"/>
          <w:lang w:eastAsia="zh-CN"/>
        </w:rPr>
        <w:t xml:space="preserve"> bin (</w:t>
      </w:r>
      <w:r>
        <w:rPr>
          <w:rFonts w:hint="eastAsia"/>
          <w:lang w:eastAsia="zh-CN"/>
        </w:rPr>
        <w:t>一般为</w:t>
      </w:r>
      <w:r>
        <w:rPr>
          <w:rFonts w:hint="eastAsia"/>
          <w:lang w:eastAsia="zh-CN"/>
        </w:rPr>
        <w:t xml:space="preserve"> bootloader, </w:t>
      </w:r>
      <w:r>
        <w:rPr>
          <w:rFonts w:hint="eastAsia"/>
          <w:lang w:eastAsia="zh-CN"/>
        </w:rPr>
        <w:t>理论上也可为</w:t>
      </w:r>
      <w:r>
        <w:rPr>
          <w:rFonts w:hint="eastAsia"/>
          <w:lang w:eastAsia="zh-CN"/>
        </w:rPr>
        <w:t xml:space="preserve"> app bin) </w:t>
      </w:r>
      <w:r>
        <w:rPr>
          <w:rFonts w:hint="eastAsia"/>
          <w:lang w:eastAsia="zh-CN"/>
        </w:rPr>
        <w:t>的升级，当前在</w:t>
      </w:r>
      <w:r>
        <w:rPr>
          <w:rFonts w:hint="eastAsia"/>
          <w:lang w:eastAsia="zh-CN"/>
        </w:rPr>
        <w:t xml:space="preserve"> Primary </w:t>
      </w:r>
      <w:r>
        <w:rPr>
          <w:rFonts w:hint="eastAsia"/>
          <w:lang w:eastAsia="zh-CN"/>
        </w:rPr>
        <w:t>时，则写</w:t>
      </w:r>
      <w:r>
        <w:rPr>
          <w:rFonts w:hint="eastAsia"/>
          <w:lang w:eastAsia="zh-CN"/>
        </w:rPr>
        <w:t xml:space="preserve"> Recovery, </w:t>
      </w:r>
      <w:r>
        <w:rPr>
          <w:rFonts w:hint="eastAsia"/>
          <w:lang w:eastAsia="zh-CN"/>
        </w:rPr>
        <w:t>否则写</w:t>
      </w:r>
      <w:r>
        <w:rPr>
          <w:rFonts w:hint="eastAsia"/>
          <w:lang w:eastAsia="zh-CN"/>
        </w:rPr>
        <w:t xml:space="preserve"> Primary, </w:t>
      </w:r>
      <w:r>
        <w:rPr>
          <w:rFonts w:hint="eastAsia"/>
          <w:lang w:eastAsia="zh-CN"/>
        </w:rPr>
        <w:t>如果是这种实现，那</w:t>
      </w:r>
      <w:r>
        <w:rPr>
          <w:rFonts w:hint="eastAsia"/>
          <w:lang w:eastAsia="zh-CN"/>
        </w:rPr>
        <w:t xml:space="preserve"> Primary/Recovery </w:t>
      </w:r>
      <w:r>
        <w:rPr>
          <w:rFonts w:hint="eastAsia"/>
          <w:lang w:eastAsia="zh-CN"/>
        </w:rPr>
        <w:t>版本号之间应该是有关系的，似乎又不合理</w:t>
      </w:r>
    </w:p>
    <w:p w14:paraId="2489E71A" w14:textId="77777777" w:rsidR="008E010D" w:rsidRDefault="008E010D" w:rsidP="008E010D">
      <w:pPr>
        <w:pStyle w:val="a0"/>
        <w:rPr>
          <w:lang w:eastAsia="zh-CN"/>
        </w:rPr>
      </w:pPr>
    </w:p>
    <w:p w14:paraId="597385B8" w14:textId="5D358587" w:rsidR="008E010D" w:rsidRDefault="008E010D" w:rsidP="003133A9">
      <w:pPr>
        <w:pStyle w:val="4"/>
        <w:rPr>
          <w:lang w:eastAsia="zh-CN"/>
        </w:rPr>
      </w:pPr>
      <w:r>
        <w:rPr>
          <w:lang w:eastAsia="zh-CN"/>
        </w:rPr>
        <w:t xml:space="preserve">LCS </w:t>
      </w:r>
      <w:r>
        <w:rPr>
          <w:rFonts w:hint="eastAsia"/>
          <w:lang w:eastAsia="zh-CN"/>
        </w:rPr>
        <w:t>对</w:t>
      </w:r>
      <w:r>
        <w:rPr>
          <w:lang w:eastAsia="zh-CN"/>
        </w:rPr>
        <w:t xml:space="preserve"> boot </w:t>
      </w:r>
      <w:r>
        <w:rPr>
          <w:rFonts w:hint="eastAsia"/>
          <w:lang w:eastAsia="zh-CN"/>
        </w:rPr>
        <w:t>影响</w:t>
      </w:r>
    </w:p>
    <w:p w14:paraId="3FDDC34D" w14:textId="77777777" w:rsidR="008E010D" w:rsidRDefault="008E010D" w:rsidP="008E010D">
      <w:pPr>
        <w:pStyle w:val="a0"/>
        <w:rPr>
          <w:lang w:eastAsia="zh-CN"/>
        </w:rPr>
      </w:pPr>
    </w:p>
    <w:p w14:paraId="399A4A8C" w14:textId="77777777" w:rsidR="008E010D" w:rsidRDefault="008E010D" w:rsidP="008E010D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影响</w:t>
      </w:r>
      <w:r>
        <w:rPr>
          <w:rFonts w:hint="eastAsia"/>
          <w:lang w:eastAsia="zh-CN"/>
        </w:rPr>
        <w:t>:</w:t>
      </w:r>
    </w:p>
    <w:p w14:paraId="6F2AB413" w14:textId="77777777" w:rsidR="008E010D" w:rsidRDefault="008E010D" w:rsidP="00D31233">
      <w:pPr>
        <w:pStyle w:val="a0"/>
        <w:numPr>
          <w:ilvl w:val="0"/>
          <w:numId w:val="5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如果</w:t>
      </w:r>
      <w:r>
        <w:rPr>
          <w:rFonts w:hint="eastAsia"/>
          <w:lang w:eastAsia="zh-CN"/>
        </w:rPr>
        <w:t xml:space="preserve"> LCS 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 xml:space="preserve"> CM/DM, </w:t>
      </w:r>
      <w:r>
        <w:rPr>
          <w:rFonts w:hint="eastAsia"/>
          <w:lang w:eastAsia="zh-CN"/>
        </w:rPr>
        <w:t>则可关闭</w:t>
      </w:r>
      <w:r>
        <w:rPr>
          <w:rFonts w:hint="eastAsia"/>
          <w:lang w:eastAsia="zh-CN"/>
        </w:rPr>
        <w:t xml:space="preserve"> secure boot</w:t>
      </w:r>
    </w:p>
    <w:p w14:paraId="58F4FA09" w14:textId="544B273A" w:rsidR="00A92CA9" w:rsidRDefault="008E010D" w:rsidP="00D31233">
      <w:pPr>
        <w:pStyle w:val="a0"/>
        <w:numPr>
          <w:ilvl w:val="0"/>
          <w:numId w:val="5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否则必须使能</w:t>
      </w:r>
      <w:r>
        <w:rPr>
          <w:rFonts w:hint="eastAsia"/>
          <w:lang w:eastAsia="zh-CN"/>
        </w:rPr>
        <w:t xml:space="preserve"> secure boot</w:t>
      </w:r>
    </w:p>
    <w:p w14:paraId="50F1A143" w14:textId="317FA98D" w:rsidR="00A92CA9" w:rsidRDefault="00A92CA9" w:rsidP="00B52DE7">
      <w:pPr>
        <w:pStyle w:val="a0"/>
        <w:rPr>
          <w:lang w:eastAsia="zh-CN"/>
        </w:rPr>
      </w:pPr>
    </w:p>
    <w:p w14:paraId="09985D98" w14:textId="599A4954" w:rsidR="00D83690" w:rsidRDefault="005E2513" w:rsidP="00D655DA">
      <w:pPr>
        <w:pStyle w:val="4"/>
        <w:rPr>
          <w:lang w:eastAsia="zh-CN"/>
        </w:rPr>
      </w:pPr>
      <w:r w:rsidRPr="005E2513">
        <w:rPr>
          <w:rFonts w:hint="eastAsia"/>
          <w:lang w:eastAsia="zh-CN"/>
        </w:rPr>
        <w:t>关键地址</w:t>
      </w:r>
    </w:p>
    <w:p w14:paraId="0EFC0252" w14:textId="7A4591AC" w:rsidR="008E3086" w:rsidRDefault="008E3086" w:rsidP="00B52DE7">
      <w:pPr>
        <w:pStyle w:val="a0"/>
        <w:rPr>
          <w:lang w:eastAsia="zh-CN"/>
        </w:rPr>
      </w:pPr>
    </w:p>
    <w:p w14:paraId="59F26A52" w14:textId="6B006E0E" w:rsidR="008E3086" w:rsidRDefault="00D655DA" w:rsidP="00B52DE7">
      <w:pPr>
        <w:pStyle w:val="a0"/>
        <w:rPr>
          <w:rFonts w:hint="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D6A38FF" wp14:editId="1B7C1963">
            <wp:extent cx="5486400" cy="3418662"/>
            <wp:effectExtent l="0" t="0" r="0" b="0"/>
            <wp:docPr id="29" name="图片 29" descr="Manifest Bin Pa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Manifest Bin Pars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1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7AFA" w14:textId="6AD81726" w:rsidR="00D83690" w:rsidRDefault="00D83690" w:rsidP="00B52DE7">
      <w:pPr>
        <w:pStyle w:val="a0"/>
        <w:rPr>
          <w:lang w:eastAsia="zh-CN"/>
        </w:rPr>
      </w:pPr>
    </w:p>
    <w:p w14:paraId="524660B2" w14:textId="77777777" w:rsidR="004135B0" w:rsidRDefault="004135B0" w:rsidP="004135B0"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数字签名与消息摘要</w:t>
      </w:r>
    </w:p>
    <w:p w14:paraId="70F86EBE" w14:textId="77777777" w:rsidR="004135B0" w:rsidRDefault="004135B0" w:rsidP="004135B0">
      <w:pPr>
        <w:pStyle w:val="a0"/>
        <w:rPr>
          <w:lang w:eastAsia="zh-CN"/>
        </w:rPr>
      </w:pPr>
    </w:p>
    <w:p w14:paraId="05BD6650" w14:textId="77777777" w:rsidR="004135B0" w:rsidRDefault="004135B0" w:rsidP="004135B0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BootROM </w:t>
      </w:r>
      <w:r>
        <w:rPr>
          <w:rFonts w:hint="eastAsia"/>
          <w:lang w:eastAsia="zh-CN"/>
        </w:rPr>
        <w:t>中涉及一次数字签名</w:t>
      </w:r>
      <w:r>
        <w:rPr>
          <w:rFonts w:hint="eastAsia"/>
          <w:lang w:eastAsia="zh-CN"/>
        </w:rPr>
        <w:t xml:space="preserve">, </w:t>
      </w:r>
      <w:r>
        <w:rPr>
          <w:rFonts w:hint="eastAsia"/>
          <w:lang w:eastAsia="zh-CN"/>
        </w:rPr>
        <w:t>一次解密，一次加密，</w:t>
      </w:r>
      <w:r>
        <w:rPr>
          <w:rFonts w:hint="eastAsia"/>
          <w:lang w:eastAsia="zh-CN"/>
        </w:rPr>
        <w:t xml:space="preserve">N + 2 </w:t>
      </w:r>
      <w:r>
        <w:rPr>
          <w:rFonts w:hint="eastAsia"/>
          <w:lang w:eastAsia="zh-CN"/>
        </w:rPr>
        <w:t>次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消息摘要</w:t>
      </w:r>
      <w:r>
        <w:rPr>
          <w:rFonts w:hint="eastAsia"/>
          <w:lang w:eastAsia="zh-CN"/>
        </w:rPr>
        <w:t xml:space="preserve">) </w:t>
      </w:r>
      <w:r>
        <w:rPr>
          <w:rFonts w:hint="eastAsia"/>
          <w:lang w:eastAsia="zh-CN"/>
        </w:rPr>
        <w:t>计算</w:t>
      </w:r>
      <w:r>
        <w:rPr>
          <w:rFonts w:hint="eastAsia"/>
          <w:lang w:eastAsia="zh-CN"/>
        </w:rPr>
        <w:t xml:space="preserve">, N 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 xml:space="preserve"> image </w:t>
      </w:r>
      <w:r>
        <w:rPr>
          <w:rFonts w:hint="eastAsia"/>
          <w:lang w:eastAsia="zh-CN"/>
        </w:rPr>
        <w:t>数目</w:t>
      </w:r>
      <w:r>
        <w:rPr>
          <w:rFonts w:hint="eastAsia"/>
          <w:lang w:eastAsia="zh-CN"/>
        </w:rPr>
        <w:t>:</w:t>
      </w:r>
    </w:p>
    <w:p w14:paraId="4E0AC522" w14:textId="77777777" w:rsidR="004135B0" w:rsidRDefault="004135B0" w:rsidP="00D31233">
      <w:pPr>
        <w:pStyle w:val="a0"/>
        <w:numPr>
          <w:ilvl w:val="0"/>
          <w:numId w:val="5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Public Key Hash </w:t>
      </w:r>
      <w:r>
        <w:rPr>
          <w:rFonts w:hint="eastAsia"/>
          <w:lang w:eastAsia="zh-CN"/>
        </w:rPr>
        <w:t>计算</w:t>
      </w:r>
      <w:r>
        <w:rPr>
          <w:rFonts w:hint="eastAsia"/>
          <w:lang w:eastAsia="zh-CN"/>
        </w:rPr>
        <w:t xml:space="preserve"> (digest)</w:t>
      </w:r>
    </w:p>
    <w:p w14:paraId="0E397A6D" w14:textId="77777777" w:rsidR="004135B0" w:rsidRDefault="004135B0" w:rsidP="00D31233">
      <w:pPr>
        <w:pStyle w:val="a0"/>
        <w:numPr>
          <w:ilvl w:val="0"/>
          <w:numId w:val="5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Manifest Bin Hash </w:t>
      </w:r>
      <w:r>
        <w:rPr>
          <w:rFonts w:hint="eastAsia"/>
          <w:lang w:eastAsia="zh-CN"/>
        </w:rPr>
        <w:t>计算</w:t>
      </w:r>
      <w:r>
        <w:rPr>
          <w:rFonts w:hint="eastAsia"/>
          <w:lang w:eastAsia="zh-CN"/>
        </w:rPr>
        <w:t xml:space="preserve"> (digest)</w:t>
      </w:r>
    </w:p>
    <w:p w14:paraId="4E1A6F9A" w14:textId="77777777" w:rsidR="004135B0" w:rsidRDefault="004135B0" w:rsidP="00D31233">
      <w:pPr>
        <w:pStyle w:val="a0"/>
        <w:numPr>
          <w:ilvl w:val="0"/>
          <w:numId w:val="5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使用公钥对</w:t>
      </w:r>
      <w:r>
        <w:rPr>
          <w:rFonts w:hint="eastAsia"/>
          <w:lang w:eastAsia="zh-CN"/>
        </w:rPr>
        <w:t xml:space="preserve"> Manifest Bin Hash </w:t>
      </w:r>
      <w:r>
        <w:rPr>
          <w:rFonts w:hint="eastAsia"/>
          <w:lang w:eastAsia="zh-CN"/>
        </w:rPr>
        <w:t>进行加密</w:t>
      </w:r>
      <w:r>
        <w:rPr>
          <w:rFonts w:hint="eastAsia"/>
          <w:lang w:eastAsia="zh-CN"/>
        </w:rPr>
        <w:t xml:space="preserve"> (</w:t>
      </w:r>
      <w:r>
        <w:rPr>
          <w:rFonts w:hint="eastAsia"/>
          <w:lang w:eastAsia="zh-CN"/>
        </w:rPr>
        <w:t>加密</w:t>
      </w:r>
      <w:r>
        <w:rPr>
          <w:rFonts w:hint="eastAsia"/>
          <w:lang w:eastAsia="zh-CN"/>
        </w:rPr>
        <w:t>)</w:t>
      </w:r>
    </w:p>
    <w:p w14:paraId="67385623" w14:textId="77777777" w:rsidR="004135B0" w:rsidRDefault="004135B0" w:rsidP="00D31233">
      <w:pPr>
        <w:pStyle w:val="a0"/>
        <w:numPr>
          <w:ilvl w:val="0"/>
          <w:numId w:val="5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 xml:space="preserve"> keyblob + keyladder </w:t>
      </w:r>
      <w:r>
        <w:rPr>
          <w:rFonts w:hint="eastAsia"/>
          <w:lang w:eastAsia="zh-CN"/>
        </w:rPr>
        <w:t>对</w:t>
      </w:r>
      <w:r>
        <w:rPr>
          <w:rFonts w:hint="eastAsia"/>
          <w:lang w:eastAsia="zh-CN"/>
        </w:rPr>
        <w:t xml:space="preserve"> image </w:t>
      </w:r>
      <w:r>
        <w:rPr>
          <w:rFonts w:hint="eastAsia"/>
          <w:lang w:eastAsia="zh-CN"/>
        </w:rPr>
        <w:t>进行解密</w:t>
      </w:r>
    </w:p>
    <w:p w14:paraId="774D6BD5" w14:textId="77777777" w:rsidR="004135B0" w:rsidRDefault="004135B0" w:rsidP="00D31233">
      <w:pPr>
        <w:pStyle w:val="a0"/>
        <w:numPr>
          <w:ilvl w:val="0"/>
          <w:numId w:val="5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对</w:t>
      </w:r>
      <w:r>
        <w:rPr>
          <w:rFonts w:hint="eastAsia"/>
          <w:lang w:eastAsia="zh-CN"/>
        </w:rPr>
        <w:t xml:space="preserve"> N </w:t>
      </w:r>
      <w:r>
        <w:rPr>
          <w:rFonts w:hint="eastAsia"/>
          <w:lang w:eastAsia="zh-CN"/>
        </w:rPr>
        <w:t>个</w:t>
      </w:r>
      <w:r>
        <w:rPr>
          <w:rFonts w:hint="eastAsia"/>
          <w:lang w:eastAsia="zh-CN"/>
        </w:rPr>
        <w:t xml:space="preserve"> Image </w:t>
      </w:r>
      <w:r>
        <w:rPr>
          <w:rFonts w:hint="eastAsia"/>
          <w:lang w:eastAsia="zh-CN"/>
        </w:rPr>
        <w:t>计算</w:t>
      </w:r>
      <w:r>
        <w:rPr>
          <w:rFonts w:hint="eastAsia"/>
          <w:lang w:eastAsia="zh-CN"/>
        </w:rPr>
        <w:t xml:space="preserve"> Hash </w:t>
      </w:r>
      <w:r>
        <w:rPr>
          <w:rFonts w:hint="eastAsia"/>
          <w:lang w:eastAsia="zh-CN"/>
        </w:rPr>
        <w:t>值</w:t>
      </w:r>
      <w:r>
        <w:rPr>
          <w:rFonts w:hint="eastAsia"/>
          <w:lang w:eastAsia="zh-CN"/>
        </w:rPr>
        <w:t xml:space="preserve"> (digest)</w:t>
      </w:r>
    </w:p>
    <w:p w14:paraId="702EB287" w14:textId="77777777" w:rsidR="004135B0" w:rsidRDefault="004135B0" w:rsidP="004135B0">
      <w:pPr>
        <w:pStyle w:val="a0"/>
        <w:rPr>
          <w:lang w:eastAsia="zh-CN"/>
        </w:rPr>
      </w:pPr>
    </w:p>
    <w:p w14:paraId="4A83D177" w14:textId="77777777" w:rsidR="004135B0" w:rsidRDefault="004135B0" w:rsidP="004135B0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其中</w:t>
      </w:r>
      <w:r>
        <w:rPr>
          <w:rFonts w:hint="eastAsia"/>
          <w:lang w:eastAsia="zh-CN"/>
        </w:rPr>
        <w:t xml:space="preserve"> Minfest Bin Hash </w:t>
      </w:r>
      <w:r>
        <w:rPr>
          <w:rFonts w:hint="eastAsia"/>
          <w:lang w:eastAsia="zh-CN"/>
        </w:rPr>
        <w:t>计算</w:t>
      </w:r>
      <w:r>
        <w:rPr>
          <w:rFonts w:hint="eastAsia"/>
          <w:lang w:eastAsia="zh-CN"/>
        </w:rPr>
        <w:t xml:space="preserve"> + </w:t>
      </w:r>
      <w:r>
        <w:rPr>
          <w:rFonts w:hint="eastAsia"/>
          <w:lang w:eastAsia="zh-CN"/>
        </w:rPr>
        <w:t>对之加密构建验签过程。</w:t>
      </w:r>
    </w:p>
    <w:p w14:paraId="3E0795C7" w14:textId="77777777" w:rsidR="004135B0" w:rsidRDefault="004135B0" w:rsidP="004135B0">
      <w:pPr>
        <w:pStyle w:val="a0"/>
        <w:rPr>
          <w:lang w:eastAsia="zh-CN"/>
        </w:rPr>
      </w:pPr>
    </w:p>
    <w:p w14:paraId="4409BB13" w14:textId="2C96019C" w:rsidR="004135B0" w:rsidRDefault="004135B0" w:rsidP="004135B0">
      <w:pPr>
        <w:pStyle w:val="4"/>
        <w:rPr>
          <w:lang w:eastAsia="zh-CN"/>
        </w:rPr>
      </w:pPr>
      <w:r>
        <w:rPr>
          <w:rFonts w:hint="eastAsia"/>
          <w:lang w:eastAsia="zh-CN"/>
        </w:rPr>
        <w:t>加载与跳转</w:t>
      </w:r>
    </w:p>
    <w:p w14:paraId="445AA231" w14:textId="77777777" w:rsidR="004135B0" w:rsidRDefault="004135B0" w:rsidP="004135B0">
      <w:pPr>
        <w:pStyle w:val="a0"/>
        <w:rPr>
          <w:lang w:eastAsia="zh-CN"/>
        </w:rPr>
      </w:pPr>
    </w:p>
    <w:p w14:paraId="640D06EB" w14:textId="77777777" w:rsidR="004135B0" w:rsidRDefault="004135B0" w:rsidP="004135B0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两类加载</w:t>
      </w:r>
      <w:r>
        <w:rPr>
          <w:rFonts w:hint="eastAsia"/>
          <w:lang w:eastAsia="zh-CN"/>
        </w:rPr>
        <w:t>:</w:t>
      </w:r>
    </w:p>
    <w:p w14:paraId="62CF4C65" w14:textId="77777777" w:rsidR="004135B0" w:rsidRDefault="004135B0" w:rsidP="00D31233">
      <w:pPr>
        <w:pStyle w:val="a0"/>
        <w:numPr>
          <w:ilvl w:val="0"/>
          <w:numId w:val="5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加载</w:t>
      </w:r>
      <w:r>
        <w:rPr>
          <w:rFonts w:hint="eastAsia"/>
          <w:lang w:eastAsia="zh-CN"/>
        </w:rPr>
        <w:t xml:space="preserve"> Ext Image</w:t>
      </w:r>
    </w:p>
    <w:p w14:paraId="45B2B587" w14:textId="77777777" w:rsidR="004135B0" w:rsidRDefault="004135B0" w:rsidP="00D31233">
      <w:pPr>
        <w:pStyle w:val="a0"/>
        <w:numPr>
          <w:ilvl w:val="0"/>
          <w:numId w:val="5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加载</w:t>
      </w:r>
      <w:r>
        <w:rPr>
          <w:rFonts w:hint="eastAsia"/>
          <w:lang w:eastAsia="zh-CN"/>
        </w:rPr>
        <w:t xml:space="preserve"> Image</w:t>
      </w:r>
    </w:p>
    <w:p w14:paraId="73EAD907" w14:textId="77777777" w:rsidR="004135B0" w:rsidRDefault="004135B0" w:rsidP="004135B0">
      <w:pPr>
        <w:pStyle w:val="a0"/>
        <w:rPr>
          <w:lang w:eastAsia="zh-CN"/>
        </w:rPr>
      </w:pPr>
    </w:p>
    <w:p w14:paraId="1394CB58" w14:textId="77777777" w:rsidR="004135B0" w:rsidRDefault="004135B0" w:rsidP="004135B0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两类跳转</w:t>
      </w:r>
      <w:r>
        <w:rPr>
          <w:rFonts w:hint="eastAsia"/>
          <w:lang w:eastAsia="zh-CN"/>
        </w:rPr>
        <w:t>:</w:t>
      </w:r>
    </w:p>
    <w:p w14:paraId="4E49B4BA" w14:textId="77777777" w:rsidR="004135B0" w:rsidRDefault="004135B0" w:rsidP="00D31233">
      <w:pPr>
        <w:pStyle w:val="a0"/>
        <w:numPr>
          <w:ilvl w:val="0"/>
          <w:numId w:val="5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跳向</w:t>
      </w:r>
      <w:r>
        <w:rPr>
          <w:rFonts w:hint="eastAsia"/>
          <w:lang w:eastAsia="zh-CN"/>
        </w:rPr>
        <w:t xml:space="preserve"> Ext Image Entry</w:t>
      </w:r>
    </w:p>
    <w:p w14:paraId="7EFD0CB4" w14:textId="7CA72187" w:rsidR="004135B0" w:rsidRDefault="004135B0" w:rsidP="00D31233">
      <w:pPr>
        <w:pStyle w:val="a0"/>
        <w:numPr>
          <w:ilvl w:val="0"/>
          <w:numId w:val="54"/>
        </w:numPr>
        <w:rPr>
          <w:lang w:eastAsia="zh-CN"/>
        </w:rPr>
      </w:pPr>
      <w:r>
        <w:rPr>
          <w:rFonts w:hint="eastAsia"/>
          <w:lang w:eastAsia="zh-CN"/>
        </w:rPr>
        <w:t>跳向</w:t>
      </w:r>
      <w:r>
        <w:rPr>
          <w:rFonts w:hint="eastAsia"/>
          <w:lang w:eastAsia="zh-CN"/>
        </w:rPr>
        <w:t xml:space="preserve"> Image Entry</w:t>
      </w:r>
    </w:p>
    <w:p w14:paraId="4DFD1CB2" w14:textId="2BBCDB90" w:rsidR="004135B0" w:rsidRDefault="004135B0" w:rsidP="00B52DE7">
      <w:pPr>
        <w:pStyle w:val="a0"/>
        <w:rPr>
          <w:lang w:eastAsia="zh-CN"/>
        </w:rPr>
      </w:pPr>
    </w:p>
    <w:p w14:paraId="158DB63C" w14:textId="77777777" w:rsidR="00BD0302" w:rsidRDefault="00BD0302" w:rsidP="00192161"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Keybob </w:t>
      </w:r>
      <w:r>
        <w:rPr>
          <w:rFonts w:hint="eastAsia"/>
          <w:lang w:eastAsia="zh-CN"/>
        </w:rPr>
        <w:t>使用</w:t>
      </w:r>
    </w:p>
    <w:p w14:paraId="7894DCE8" w14:textId="77777777" w:rsidR="00BD0302" w:rsidRDefault="00BD0302" w:rsidP="00BD0302">
      <w:pPr>
        <w:pStyle w:val="a0"/>
        <w:rPr>
          <w:lang w:eastAsia="zh-CN"/>
        </w:rPr>
      </w:pPr>
    </w:p>
    <w:p w14:paraId="073FE58E" w14:textId="01EBAA91" w:rsidR="00BD0302" w:rsidRDefault="00BD0302" w:rsidP="00BD0302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文档中未详细说明</w:t>
      </w:r>
      <w:r>
        <w:rPr>
          <w:rFonts w:hint="eastAsia"/>
          <w:lang w:eastAsia="zh-CN"/>
        </w:rPr>
        <w:t xml:space="preserve"> keyblob + keyladder </w:t>
      </w:r>
      <w:r>
        <w:rPr>
          <w:rFonts w:hint="eastAsia"/>
          <w:lang w:eastAsia="zh-CN"/>
        </w:rPr>
        <w:t>的使用，但推测实现机制如下</w:t>
      </w:r>
      <w:r>
        <w:rPr>
          <w:rFonts w:hint="eastAsia"/>
          <w:lang w:eastAsia="zh-CN"/>
        </w:rPr>
        <w:t>:</w:t>
      </w:r>
    </w:p>
    <w:p w14:paraId="11743C83" w14:textId="6193FF84" w:rsidR="00BD0302" w:rsidRDefault="00BD0302" w:rsidP="00B52DE7">
      <w:pPr>
        <w:pStyle w:val="a0"/>
        <w:rPr>
          <w:lang w:eastAsia="zh-CN"/>
        </w:rPr>
      </w:pPr>
    </w:p>
    <w:p w14:paraId="05BE4326" w14:textId="6655DE46" w:rsidR="00192161" w:rsidRDefault="00AF590D" w:rsidP="00B52DE7">
      <w:pPr>
        <w:pStyle w:val="a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15DBE7F" wp14:editId="7F0C7C07">
            <wp:extent cx="5486400" cy="2911634"/>
            <wp:effectExtent l="0" t="0" r="0" b="3175"/>
            <wp:docPr id="30" name="图片 30" descr="Manifest Bin Pa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Manifest Bin Pars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D5501" w14:textId="701731F5" w:rsidR="00192161" w:rsidRDefault="00192161" w:rsidP="00B52DE7">
      <w:pPr>
        <w:pStyle w:val="a0"/>
        <w:rPr>
          <w:lang w:eastAsia="zh-CN"/>
        </w:rPr>
      </w:pPr>
    </w:p>
    <w:p w14:paraId="36ECF745" w14:textId="21A5BAF5" w:rsidR="00AF590D" w:rsidRDefault="00AF590D" w:rsidP="00AF590D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步骤</w:t>
      </w:r>
      <w:r>
        <w:rPr>
          <w:rFonts w:hint="eastAsia"/>
          <w:lang w:eastAsia="zh-CN"/>
        </w:rPr>
        <w:t>:</w:t>
      </w:r>
    </w:p>
    <w:p w14:paraId="3BD6E3F7" w14:textId="77777777" w:rsidR="00AF590D" w:rsidRDefault="00AF590D" w:rsidP="00D31233">
      <w:pPr>
        <w:pStyle w:val="a0"/>
        <w:numPr>
          <w:ilvl w:val="0"/>
          <w:numId w:val="5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secure_boot_tool 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 xml:space="preserve"> TE200 </w:t>
      </w:r>
      <w:r>
        <w:rPr>
          <w:rFonts w:hint="eastAsia"/>
          <w:lang w:eastAsia="zh-CN"/>
        </w:rPr>
        <w:t>都知道</w:t>
      </w:r>
      <w:r>
        <w:rPr>
          <w:rFonts w:hint="eastAsia"/>
          <w:lang w:eastAsia="zh-CN"/>
        </w:rPr>
        <w:t xml:space="preserve"> EK2/EK3</w:t>
      </w:r>
    </w:p>
    <w:p w14:paraId="3DF442A9" w14:textId="77777777" w:rsidR="00AF590D" w:rsidRDefault="00AF590D" w:rsidP="00D31233">
      <w:pPr>
        <w:pStyle w:val="a0"/>
        <w:numPr>
          <w:ilvl w:val="0"/>
          <w:numId w:val="5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secure_boot_tool 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 xml:space="preserve"> TE200 </w:t>
      </w:r>
      <w:r>
        <w:rPr>
          <w:rFonts w:hint="eastAsia"/>
          <w:lang w:eastAsia="zh-CN"/>
        </w:rPr>
        <w:t>使用相同的派生算法派生出</w:t>
      </w:r>
      <w:r>
        <w:rPr>
          <w:rFonts w:hint="eastAsia"/>
          <w:lang w:eastAsia="zh-CN"/>
        </w:rPr>
        <w:t xml:space="preserve"> Model Key/Root Key</w:t>
      </w:r>
    </w:p>
    <w:p w14:paraId="5EAE359E" w14:textId="77777777" w:rsidR="00AF590D" w:rsidRDefault="00AF590D" w:rsidP="00D31233">
      <w:pPr>
        <w:pStyle w:val="a0"/>
        <w:numPr>
          <w:ilvl w:val="0"/>
          <w:numId w:val="5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secure_boot_tool 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 xml:space="preserve"> model key </w:t>
      </w:r>
      <w:r>
        <w:rPr>
          <w:rFonts w:hint="eastAsia"/>
          <w:lang w:eastAsia="zh-CN"/>
        </w:rPr>
        <w:t>加密</w:t>
      </w:r>
      <w:r>
        <w:rPr>
          <w:rFonts w:hint="eastAsia"/>
          <w:lang w:eastAsia="zh-CN"/>
        </w:rPr>
        <w:t xml:space="preserve"> image</w:t>
      </w:r>
    </w:p>
    <w:p w14:paraId="5C4BE1A3" w14:textId="77777777" w:rsidR="00AF590D" w:rsidRDefault="00AF590D" w:rsidP="00D31233">
      <w:pPr>
        <w:pStyle w:val="a0"/>
        <w:numPr>
          <w:ilvl w:val="0"/>
          <w:numId w:val="5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TE200 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 xml:space="preserve"> model key </w:t>
      </w:r>
      <w:r>
        <w:rPr>
          <w:rFonts w:hint="eastAsia"/>
          <w:lang w:eastAsia="zh-CN"/>
        </w:rPr>
        <w:t>解密</w:t>
      </w:r>
      <w:r>
        <w:rPr>
          <w:rFonts w:hint="eastAsia"/>
          <w:lang w:eastAsia="zh-CN"/>
        </w:rPr>
        <w:t xml:space="preserve"> image</w:t>
      </w:r>
    </w:p>
    <w:p w14:paraId="661C11FD" w14:textId="77777777" w:rsidR="00AF590D" w:rsidRDefault="00AF590D" w:rsidP="00AF590D">
      <w:pPr>
        <w:pStyle w:val="a0"/>
        <w:rPr>
          <w:lang w:eastAsia="zh-CN"/>
        </w:rPr>
      </w:pPr>
    </w:p>
    <w:p w14:paraId="5DEB06B4" w14:textId="77777777" w:rsidR="00AF590D" w:rsidRDefault="00AF590D" w:rsidP="00AF590D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注意：</w:t>
      </w:r>
    </w:p>
    <w:p w14:paraId="1C6D0188" w14:textId="77777777" w:rsidR="00AF590D" w:rsidRDefault="00AF590D" w:rsidP="00D31233">
      <w:pPr>
        <w:pStyle w:val="a0"/>
        <w:numPr>
          <w:ilvl w:val="0"/>
          <w:numId w:val="5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整个算法的安全性建立在派生算法以及固定的</w:t>
      </w:r>
      <w:r>
        <w:rPr>
          <w:rFonts w:hint="eastAsia"/>
          <w:lang w:eastAsia="zh-CN"/>
        </w:rPr>
        <w:t xml:space="preserve"> Ek2/Ek3 </w:t>
      </w:r>
      <w:r>
        <w:rPr>
          <w:rFonts w:hint="eastAsia"/>
          <w:lang w:eastAsia="zh-CN"/>
        </w:rPr>
        <w:t>上。</w:t>
      </w:r>
    </w:p>
    <w:p w14:paraId="1CE08597" w14:textId="77777777" w:rsidR="00AF590D" w:rsidRDefault="00AF590D" w:rsidP="00D31233">
      <w:pPr>
        <w:pStyle w:val="a0"/>
        <w:numPr>
          <w:ilvl w:val="0"/>
          <w:numId w:val="5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派生算法</w:t>
      </w:r>
      <w:r>
        <w:rPr>
          <w:rFonts w:hint="eastAsia"/>
          <w:lang w:eastAsia="zh-CN"/>
        </w:rPr>
        <w:t xml:space="preserve"> secure_boot_tool/TE200 </w:t>
      </w:r>
      <w:r>
        <w:rPr>
          <w:rFonts w:hint="eastAsia"/>
          <w:lang w:eastAsia="zh-CN"/>
        </w:rPr>
        <w:t>的实现者知道</w:t>
      </w:r>
    </w:p>
    <w:p w14:paraId="6C71BAC2" w14:textId="77777777" w:rsidR="00AF590D" w:rsidRDefault="00AF590D" w:rsidP="00D31233">
      <w:pPr>
        <w:pStyle w:val="a0"/>
        <w:numPr>
          <w:ilvl w:val="0"/>
          <w:numId w:val="5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EK2/EK3 bootrom </w:t>
      </w:r>
      <w:r>
        <w:rPr>
          <w:rFonts w:hint="eastAsia"/>
          <w:lang w:eastAsia="zh-CN"/>
        </w:rPr>
        <w:t>源代码中可找见</w:t>
      </w:r>
    </w:p>
    <w:p w14:paraId="62169A90" w14:textId="77777777" w:rsidR="00AF590D" w:rsidRDefault="00AF590D" w:rsidP="00D31233">
      <w:pPr>
        <w:pStyle w:val="a0"/>
        <w:numPr>
          <w:ilvl w:val="0"/>
          <w:numId w:val="5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而</w:t>
      </w:r>
      <w:r>
        <w:rPr>
          <w:rFonts w:hint="eastAsia"/>
          <w:lang w:eastAsia="zh-CN"/>
        </w:rPr>
        <w:t xml:space="preserve"> EK1 </w:t>
      </w:r>
      <w:r>
        <w:rPr>
          <w:rFonts w:hint="eastAsia"/>
          <w:lang w:eastAsia="zh-CN"/>
        </w:rPr>
        <w:t>则在</w:t>
      </w:r>
      <w:r>
        <w:rPr>
          <w:rFonts w:hint="eastAsia"/>
          <w:lang w:eastAsia="zh-CN"/>
        </w:rPr>
        <w:t xml:space="preserve"> manifest bin </w:t>
      </w:r>
      <w:r>
        <w:rPr>
          <w:rFonts w:hint="eastAsia"/>
          <w:lang w:eastAsia="zh-CN"/>
        </w:rPr>
        <w:t>中可找着</w:t>
      </w:r>
    </w:p>
    <w:p w14:paraId="18346A58" w14:textId="77777777" w:rsidR="00AF590D" w:rsidRDefault="00AF590D" w:rsidP="00AF590D">
      <w:pPr>
        <w:pStyle w:val="a0"/>
        <w:rPr>
          <w:lang w:eastAsia="zh-CN"/>
        </w:rPr>
      </w:pPr>
    </w:p>
    <w:p w14:paraId="2DE07841" w14:textId="77777777" w:rsidR="00AF590D" w:rsidRDefault="00AF590D" w:rsidP="00AF590D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因此这个算法存在明显的安全漏洞，这个漏洞似乎比直接将</w:t>
      </w:r>
      <w:r>
        <w:rPr>
          <w:rFonts w:hint="eastAsia"/>
          <w:lang w:eastAsia="zh-CN"/>
        </w:rPr>
        <w:t xml:space="preserve"> model key </w:t>
      </w:r>
      <w:r>
        <w:rPr>
          <w:rFonts w:hint="eastAsia"/>
          <w:lang w:eastAsia="zh-CN"/>
        </w:rPr>
        <w:t>烧到</w:t>
      </w:r>
      <w:r>
        <w:rPr>
          <w:rFonts w:hint="eastAsia"/>
          <w:lang w:eastAsia="zh-CN"/>
        </w:rPr>
        <w:t xml:space="preserve"> OTP </w:t>
      </w:r>
      <w:r>
        <w:rPr>
          <w:rFonts w:hint="eastAsia"/>
          <w:lang w:eastAsia="zh-CN"/>
        </w:rPr>
        <w:t>中更大。</w:t>
      </w:r>
    </w:p>
    <w:p w14:paraId="177217A1" w14:textId="77777777" w:rsidR="00AF590D" w:rsidRDefault="00AF590D" w:rsidP="00AF590D">
      <w:pPr>
        <w:pStyle w:val="a0"/>
        <w:rPr>
          <w:lang w:eastAsia="zh-CN"/>
        </w:rPr>
      </w:pPr>
    </w:p>
    <w:p w14:paraId="0F012FF1" w14:textId="77777777" w:rsidR="00AF590D" w:rsidRDefault="00AF590D" w:rsidP="00AF590D"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Key </w:t>
      </w:r>
      <w:r>
        <w:rPr>
          <w:rFonts w:hint="eastAsia"/>
          <w:lang w:eastAsia="zh-CN"/>
        </w:rPr>
        <w:t>的使用</w:t>
      </w:r>
    </w:p>
    <w:p w14:paraId="3B98E9B9" w14:textId="77777777" w:rsidR="00AF590D" w:rsidRDefault="00AF590D" w:rsidP="00AF590D">
      <w:pPr>
        <w:pStyle w:val="a0"/>
        <w:rPr>
          <w:lang w:eastAsia="zh-CN"/>
        </w:rPr>
      </w:pPr>
    </w:p>
    <w:p w14:paraId="744B2862" w14:textId="77777777" w:rsidR="00AF590D" w:rsidRDefault="00AF590D" w:rsidP="00D31233">
      <w:pPr>
        <w:pStyle w:val="a0"/>
        <w:numPr>
          <w:ilvl w:val="0"/>
          <w:numId w:val="5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RootKey </w:t>
      </w:r>
      <w:r>
        <w:rPr>
          <w:rFonts w:hint="eastAsia"/>
          <w:lang w:eastAsia="zh-CN"/>
        </w:rPr>
        <w:t>用于</w:t>
      </w:r>
      <w:r>
        <w:rPr>
          <w:rFonts w:hint="eastAsia"/>
          <w:lang w:eastAsia="zh-CN"/>
        </w:rPr>
        <w:t xml:space="preserve"> FOTA</w:t>
      </w:r>
    </w:p>
    <w:p w14:paraId="02593110" w14:textId="77777777" w:rsidR="00AF590D" w:rsidRDefault="00AF590D" w:rsidP="00D31233">
      <w:pPr>
        <w:pStyle w:val="a0"/>
        <w:numPr>
          <w:ilvl w:val="0"/>
          <w:numId w:val="5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ModelKey </w:t>
      </w:r>
      <w:r>
        <w:rPr>
          <w:rFonts w:hint="eastAsia"/>
          <w:lang w:eastAsia="zh-CN"/>
        </w:rPr>
        <w:t>用于</w:t>
      </w:r>
      <w:r>
        <w:rPr>
          <w:rFonts w:hint="eastAsia"/>
          <w:lang w:eastAsia="zh-CN"/>
        </w:rPr>
        <w:t xml:space="preserve"> Flash </w:t>
      </w:r>
      <w:r>
        <w:rPr>
          <w:rFonts w:hint="eastAsia"/>
          <w:lang w:eastAsia="zh-CN"/>
        </w:rPr>
        <w:t>加密</w:t>
      </w:r>
      <w:r>
        <w:rPr>
          <w:rFonts w:hint="eastAsia"/>
          <w:lang w:eastAsia="zh-CN"/>
        </w:rPr>
        <w:t xml:space="preserve"> (</w:t>
      </w:r>
      <w:r>
        <w:rPr>
          <w:rFonts w:hint="eastAsia"/>
          <w:lang w:eastAsia="zh-CN"/>
        </w:rPr>
        <w:t>但</w:t>
      </w:r>
      <w:r>
        <w:rPr>
          <w:rFonts w:hint="eastAsia"/>
          <w:lang w:eastAsia="zh-CN"/>
        </w:rPr>
        <w:t xml:space="preserve"> bk7236 </w:t>
      </w:r>
      <w:r>
        <w:rPr>
          <w:rFonts w:hint="eastAsia"/>
          <w:lang w:eastAsia="zh-CN"/>
        </w:rPr>
        <w:t>未用到</w:t>
      </w:r>
      <w:r>
        <w:rPr>
          <w:rFonts w:hint="eastAsia"/>
          <w:lang w:eastAsia="zh-CN"/>
        </w:rPr>
        <w:t>)</w:t>
      </w:r>
    </w:p>
    <w:p w14:paraId="32BBF739" w14:textId="77777777" w:rsidR="00AF590D" w:rsidRDefault="00AF590D" w:rsidP="00D31233">
      <w:pPr>
        <w:pStyle w:val="a0"/>
        <w:numPr>
          <w:ilvl w:val="0"/>
          <w:numId w:val="5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FOTA Key 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 xml:space="preserve"> hard-coded key, </w:t>
      </w:r>
      <w:r>
        <w:rPr>
          <w:rFonts w:hint="eastAsia"/>
          <w:lang w:eastAsia="zh-CN"/>
        </w:rPr>
        <w:t>用于</w:t>
      </w:r>
    </w:p>
    <w:p w14:paraId="70081954" w14:textId="77777777" w:rsidR="00AF590D" w:rsidRDefault="00AF590D" w:rsidP="00D31233">
      <w:pPr>
        <w:pStyle w:val="a0"/>
        <w:numPr>
          <w:ilvl w:val="0"/>
          <w:numId w:val="5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Public Key </w:t>
      </w:r>
      <w:r>
        <w:rPr>
          <w:rFonts w:hint="eastAsia"/>
          <w:lang w:eastAsia="zh-CN"/>
        </w:rPr>
        <w:t>用于对</w:t>
      </w:r>
      <w:r>
        <w:rPr>
          <w:rFonts w:hint="eastAsia"/>
          <w:lang w:eastAsia="zh-CN"/>
        </w:rPr>
        <w:t xml:space="preserve"> manifest </w:t>
      </w:r>
      <w:r>
        <w:rPr>
          <w:rFonts w:hint="eastAsia"/>
          <w:lang w:eastAsia="zh-CN"/>
        </w:rPr>
        <w:t>验签</w:t>
      </w:r>
    </w:p>
    <w:p w14:paraId="01C09146" w14:textId="77777777" w:rsidR="00AF590D" w:rsidRDefault="00AF590D" w:rsidP="00AF590D">
      <w:pPr>
        <w:pStyle w:val="a0"/>
        <w:rPr>
          <w:lang w:eastAsia="zh-CN"/>
        </w:rPr>
      </w:pPr>
    </w:p>
    <w:p w14:paraId="5391D151" w14:textId="77777777" w:rsidR="00AF590D" w:rsidRDefault="00AF590D" w:rsidP="00AF590D"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版本号与</w:t>
      </w:r>
      <w:r>
        <w:rPr>
          <w:rFonts w:hint="eastAsia"/>
          <w:lang w:eastAsia="zh-CN"/>
        </w:rPr>
        <w:t xml:space="preserve"> Anti-Rollback</w:t>
      </w:r>
    </w:p>
    <w:p w14:paraId="1C17F4AF" w14:textId="77777777" w:rsidR="00AF590D" w:rsidRDefault="00AF590D" w:rsidP="00AF590D">
      <w:pPr>
        <w:pStyle w:val="a0"/>
        <w:rPr>
          <w:lang w:eastAsia="zh-CN"/>
        </w:rPr>
      </w:pPr>
    </w:p>
    <w:p w14:paraId="5E12A966" w14:textId="77777777" w:rsidR="00AF590D" w:rsidRDefault="00AF590D" w:rsidP="00D31233">
      <w:pPr>
        <w:pStyle w:val="a0"/>
        <w:numPr>
          <w:ilvl w:val="0"/>
          <w:numId w:val="5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FOTA </w:t>
      </w:r>
      <w:r>
        <w:rPr>
          <w:rFonts w:hint="eastAsia"/>
          <w:lang w:eastAsia="zh-CN"/>
        </w:rPr>
        <w:t>用于防止升级的版本</w:t>
      </w:r>
      <w:r>
        <w:rPr>
          <w:rFonts w:hint="eastAsia"/>
          <w:lang w:eastAsia="zh-CN"/>
        </w:rPr>
        <w:t xml:space="preserve"> rollback</w:t>
      </w:r>
    </w:p>
    <w:p w14:paraId="0CF9A75E" w14:textId="77777777" w:rsidR="00AF590D" w:rsidRDefault="00AF590D" w:rsidP="00D31233">
      <w:pPr>
        <w:pStyle w:val="a0"/>
        <w:numPr>
          <w:ilvl w:val="0"/>
          <w:numId w:val="5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Primary Version </w:t>
      </w:r>
      <w:r>
        <w:rPr>
          <w:rFonts w:hint="eastAsia"/>
          <w:lang w:eastAsia="zh-CN"/>
        </w:rPr>
        <w:t>防止地</w:t>
      </w:r>
      <w:r>
        <w:rPr>
          <w:rFonts w:hint="eastAsia"/>
          <w:lang w:eastAsia="zh-CN"/>
        </w:rPr>
        <w:t xml:space="preserve"> Primary Manifest </w:t>
      </w:r>
      <w:r>
        <w:rPr>
          <w:rFonts w:hint="eastAsia"/>
          <w:lang w:eastAsia="zh-CN"/>
        </w:rPr>
        <w:t>版本</w:t>
      </w:r>
      <w:r>
        <w:rPr>
          <w:rFonts w:hint="eastAsia"/>
          <w:lang w:eastAsia="zh-CN"/>
        </w:rPr>
        <w:t xml:space="preserve"> rollback, </w:t>
      </w:r>
      <w:r>
        <w:rPr>
          <w:rFonts w:hint="eastAsia"/>
          <w:lang w:eastAsia="zh-CN"/>
        </w:rPr>
        <w:t>这通常是指</w:t>
      </w:r>
      <w:r>
        <w:rPr>
          <w:rFonts w:hint="eastAsia"/>
          <w:lang w:eastAsia="zh-CN"/>
        </w:rPr>
        <w:t xml:space="preserve"> manifest layout</w:t>
      </w:r>
    </w:p>
    <w:p w14:paraId="44E47718" w14:textId="6096778B" w:rsidR="00AF590D" w:rsidRPr="00B52DE7" w:rsidRDefault="00AF590D" w:rsidP="00D31233">
      <w:pPr>
        <w:pStyle w:val="a0"/>
        <w:numPr>
          <w:ilvl w:val="0"/>
          <w:numId w:val="5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Recovery Version </w:t>
      </w:r>
      <w:r>
        <w:rPr>
          <w:rFonts w:hint="eastAsia"/>
          <w:lang w:eastAsia="zh-CN"/>
        </w:rPr>
        <w:t>防止地</w:t>
      </w:r>
      <w:r>
        <w:rPr>
          <w:rFonts w:hint="eastAsia"/>
          <w:lang w:eastAsia="zh-CN"/>
        </w:rPr>
        <w:t xml:space="preserve"> Recovery Manifest </w:t>
      </w:r>
      <w:r>
        <w:rPr>
          <w:rFonts w:hint="eastAsia"/>
          <w:lang w:eastAsia="zh-CN"/>
        </w:rPr>
        <w:t>版本</w:t>
      </w:r>
      <w:r>
        <w:rPr>
          <w:rFonts w:hint="eastAsia"/>
          <w:lang w:eastAsia="zh-CN"/>
        </w:rPr>
        <w:t xml:space="preserve"> rollback, </w:t>
      </w:r>
      <w:r>
        <w:rPr>
          <w:rFonts w:hint="eastAsia"/>
          <w:lang w:eastAsia="zh-CN"/>
        </w:rPr>
        <w:t>这通常是指</w:t>
      </w:r>
      <w:r>
        <w:rPr>
          <w:rFonts w:hint="eastAsia"/>
          <w:lang w:eastAsia="zh-CN"/>
        </w:rPr>
        <w:t xml:space="preserve"> manifest layout</w:t>
      </w:r>
    </w:p>
    <w:p w14:paraId="6435E577" w14:textId="5104BF03" w:rsidR="000C572F" w:rsidRDefault="000C572F" w:rsidP="008562D3">
      <w:pPr>
        <w:pStyle w:val="3"/>
        <w:rPr>
          <w:lang w:eastAsia="zh-CN"/>
        </w:rPr>
      </w:pPr>
      <w:bookmarkStart w:id="20" w:name="_Toc127460078"/>
      <w:r>
        <w:rPr>
          <w:rFonts w:hint="eastAsia"/>
          <w:lang w:eastAsia="zh-CN"/>
        </w:rPr>
        <w:lastRenderedPageBreak/>
        <w:t>M</w:t>
      </w:r>
      <w:r>
        <w:rPr>
          <w:lang w:eastAsia="zh-CN"/>
        </w:rPr>
        <w:t xml:space="preserve">anifest </w:t>
      </w:r>
      <w:r>
        <w:rPr>
          <w:rFonts w:hint="eastAsia"/>
          <w:lang w:eastAsia="zh-CN"/>
        </w:rPr>
        <w:t>解析</w:t>
      </w:r>
      <w:bookmarkEnd w:id="20"/>
    </w:p>
    <w:p w14:paraId="3E20BA1F" w14:textId="158D591E" w:rsidR="00BE219E" w:rsidRDefault="001B0BBD" w:rsidP="00B648F1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35CB83D" wp14:editId="30E5B700">
            <wp:extent cx="5486400" cy="6161727"/>
            <wp:effectExtent l="0" t="0" r="0" b="0"/>
            <wp:docPr id="31" name="图片 31" descr="Manifest Bin Pa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Manifest Bin Pars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6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69B43" w14:textId="597B8C66" w:rsidR="008D5BCE" w:rsidRDefault="008D5BCE" w:rsidP="008D5BCE">
      <w:pPr>
        <w:pStyle w:val="a0"/>
        <w:rPr>
          <w:lang w:eastAsia="zh-CN"/>
        </w:rPr>
      </w:pPr>
    </w:p>
    <w:p w14:paraId="73C61392" w14:textId="3C26F8A6" w:rsidR="008D5BCE" w:rsidRDefault="008D5BCE" w:rsidP="008D5BCE">
      <w:pPr>
        <w:pStyle w:val="a0"/>
        <w:rPr>
          <w:lang w:eastAsia="zh-CN"/>
        </w:rPr>
      </w:pPr>
      <w:r>
        <w:rPr>
          <w:rFonts w:hint="eastAsia"/>
          <w:lang w:eastAsia="zh-CN"/>
        </w:rPr>
        <w:t>对应的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Key Descriptor</w:t>
      </w:r>
    </w:p>
    <w:p w14:paraId="0F32DDB1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Style w:val="p"/>
          <w:rFonts w:ascii="Consolas" w:hAnsi="Consolas"/>
          <w:color w:val="404040"/>
          <w:sz w:val="18"/>
          <w:szCs w:val="18"/>
        </w:rPr>
        <w:t>{</w:t>
      </w:r>
    </w:p>
    <w:p w14:paraId="2D6F7A89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"Manifest key descriptor, arm CHINA"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28BCAC31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"This is the manifest key descriptor of secure boot."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6926A625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"This descriptor file is the sample descriptor."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0AC0CB30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</w:p>
    <w:p w14:paraId="213F9993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lastRenderedPageBreak/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"This descriptor file is used for SHANHAI IPSS system demonstration sample."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1FF36B87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"Note that fmt_ver is reserved by the secure boot tool."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5870ECB0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</w:p>
    <w:p w14:paraId="7F35032F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"key_desc_cfg"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{</w:t>
      </w:r>
    </w:p>
    <w:p w14:paraId="2FC82DD1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"fmt_ver"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</w:t>
      </w:r>
      <w:r>
        <w:rPr>
          <w:rStyle w:val="s2"/>
          <w:rFonts w:ascii="Consolas" w:hAnsi="Consolas"/>
          <w:color w:val="4070A0"/>
          <w:sz w:val="18"/>
          <w:szCs w:val="18"/>
        </w:rPr>
        <w:t>"0x00010001"</w:t>
      </w:r>
    </w:p>
    <w:p w14:paraId="2D927BA0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p"/>
          <w:rFonts w:ascii="Consolas" w:hAnsi="Consolas"/>
          <w:color w:val="404040"/>
          <w:sz w:val="18"/>
          <w:szCs w:val="18"/>
        </w:rPr>
        <w:t>},</w:t>
      </w:r>
    </w:p>
    <w:p w14:paraId="679D74A7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</w:p>
    <w:p w14:paraId="1E91081B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"mnft_sig_cfg"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{</w:t>
      </w:r>
    </w:p>
    <w:p w14:paraId="3CF0BAB1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"pubkey_hash_sch"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</w:t>
      </w:r>
      <w:r>
        <w:rPr>
          <w:rStyle w:val="s2"/>
          <w:rFonts w:ascii="Consolas" w:hAnsi="Consolas"/>
          <w:color w:val="4070A0"/>
          <w:sz w:val="18"/>
          <w:szCs w:val="18"/>
        </w:rPr>
        <w:t>"SHA256"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7A36EBB1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"mnft_sig_sch"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</w:t>
      </w:r>
      <w:r>
        <w:rPr>
          <w:rStyle w:val="s2"/>
          <w:rFonts w:ascii="Consolas" w:hAnsi="Consolas"/>
          <w:color w:val="4070A0"/>
          <w:sz w:val="18"/>
          <w:szCs w:val="18"/>
        </w:rPr>
        <w:t>"ECDSA_521_SHA256"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27FCEBE0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"mnft_prvkey"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</w:t>
      </w:r>
      <w:r>
        <w:rPr>
          <w:rStyle w:val="s2"/>
          <w:rFonts w:ascii="Consolas" w:hAnsi="Consolas"/>
          <w:color w:val="4070A0"/>
          <w:sz w:val="18"/>
          <w:szCs w:val="18"/>
        </w:rPr>
        <w:t>"ec_521_privkey.pem"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2CF1AC8B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"mnft_pubkey"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</w:t>
      </w:r>
      <w:r>
        <w:rPr>
          <w:rStyle w:val="s2"/>
          <w:rFonts w:ascii="Consolas" w:hAnsi="Consolas"/>
          <w:color w:val="4070A0"/>
          <w:sz w:val="18"/>
          <w:szCs w:val="18"/>
        </w:rPr>
        <w:t>"ec_521_pubkey.pem"</w:t>
      </w:r>
    </w:p>
    <w:p w14:paraId="4E7524DD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p"/>
          <w:rFonts w:ascii="Consolas" w:hAnsi="Consolas"/>
          <w:color w:val="404040"/>
          <w:sz w:val="18"/>
          <w:szCs w:val="18"/>
        </w:rPr>
        <w:t>},</w:t>
      </w:r>
    </w:p>
    <w:p w14:paraId="7F14205A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</w:p>
    <w:p w14:paraId="422A1661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"img_dgst_cfg"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{</w:t>
      </w:r>
    </w:p>
    <w:p w14:paraId="63A9607A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"img_hash_sch"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</w:t>
      </w:r>
      <w:r>
        <w:rPr>
          <w:rStyle w:val="s2"/>
          <w:rFonts w:ascii="Consolas" w:hAnsi="Consolas"/>
          <w:color w:val="4070A0"/>
          <w:sz w:val="18"/>
          <w:szCs w:val="18"/>
        </w:rPr>
        <w:t>"SHA256"</w:t>
      </w:r>
    </w:p>
    <w:p w14:paraId="73E70EF8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p"/>
          <w:rFonts w:ascii="Consolas" w:hAnsi="Consolas"/>
          <w:color w:val="404040"/>
          <w:sz w:val="18"/>
          <w:szCs w:val="18"/>
        </w:rPr>
        <w:t>},</w:t>
      </w:r>
    </w:p>
    <w:p w14:paraId="02363A75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</w:p>
    <w:p w14:paraId="756D3F71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"Optional, only required if image(s) encrypted."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7B27C0F2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</w:p>
    <w:p w14:paraId="3F21EE3D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"In the system demonstration sample, the recovery bootloader is encrypted."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13BD6A69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</w:p>
    <w:p w14:paraId="64A80639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</w:p>
    <w:p w14:paraId="1D03AEDF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"img_enc_cfg"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{</w:t>
      </w:r>
    </w:p>
    <w:p w14:paraId="315865A6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"enc_sch"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</w:t>
      </w:r>
      <w:r>
        <w:rPr>
          <w:rStyle w:val="s2"/>
          <w:rFonts w:ascii="Consolas" w:hAnsi="Consolas"/>
          <w:color w:val="4070A0"/>
          <w:sz w:val="18"/>
          <w:szCs w:val="18"/>
        </w:rPr>
        <w:t>"AES-ECB"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27405378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"enc_key"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</w:t>
      </w:r>
      <w:r>
        <w:rPr>
          <w:rStyle w:val="s2"/>
          <w:rFonts w:ascii="Consolas" w:hAnsi="Consolas"/>
          <w:color w:val="4070A0"/>
          <w:sz w:val="18"/>
          <w:szCs w:val="18"/>
        </w:rPr>
        <w:t>"B75AFF7160BE351026753874D38846BEDE916E167043382B313FF2FA54250B6E"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69CEE4FA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"bits_enc_key"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</w:t>
      </w:r>
      <w:r>
        <w:rPr>
          <w:rStyle w:val="mi"/>
          <w:rFonts w:ascii="Consolas" w:hAnsi="Consolas"/>
          <w:color w:val="208050"/>
          <w:sz w:val="18"/>
          <w:szCs w:val="18"/>
        </w:rPr>
        <w:t>256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4133487A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"optional if enc_sch doesn't need it"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67703B3F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"iv"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"11111111111111111111111111111111"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579DD24D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"In our BootROM hal implementation, the key blob is not used in converting to"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5C99BBD2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"the real encryption key. The HAL implementation compares the key blob"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10C75E0E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"and selects the actual image encryption key. Details see hal_crypto_aes.c"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4B6FEEBD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"key_blob"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</w:t>
      </w:r>
      <w:r>
        <w:rPr>
          <w:rStyle w:val="s2"/>
          <w:rFonts w:ascii="Consolas" w:hAnsi="Consolas"/>
          <w:color w:val="4070A0"/>
          <w:sz w:val="18"/>
          <w:szCs w:val="18"/>
        </w:rPr>
        <w:t>"0000000000000000000000000000000000000000000000000000000000000001"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2026B695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"bits_key_blob"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mi"/>
          <w:rFonts w:ascii="Consolas" w:hAnsi="Consolas"/>
          <w:color w:val="208050"/>
          <w:sz w:val="18"/>
          <w:szCs w:val="18"/>
        </w:rPr>
        <w:t>256</w:t>
      </w:r>
    </w:p>
    <w:p w14:paraId="08373784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p"/>
          <w:rFonts w:ascii="Consolas" w:hAnsi="Consolas"/>
          <w:color w:val="404040"/>
          <w:sz w:val="18"/>
          <w:szCs w:val="18"/>
        </w:rPr>
        <w:t>}</w:t>
      </w:r>
    </w:p>
    <w:p w14:paraId="49597E12" w14:textId="77777777" w:rsidR="00541EE7" w:rsidRDefault="00541EE7" w:rsidP="00541EE7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Style w:val="p"/>
          <w:rFonts w:ascii="Consolas" w:hAnsi="Consolas"/>
          <w:color w:val="404040"/>
          <w:sz w:val="18"/>
          <w:szCs w:val="18"/>
        </w:rPr>
        <w:t>}</w:t>
      </w:r>
    </w:p>
    <w:p w14:paraId="3E1DC841" w14:textId="61A5C3D1" w:rsidR="008D5BCE" w:rsidRDefault="008D5BCE" w:rsidP="008D5BCE">
      <w:pPr>
        <w:pStyle w:val="a0"/>
        <w:rPr>
          <w:lang w:eastAsia="zh-CN"/>
        </w:rPr>
      </w:pPr>
    </w:p>
    <w:p w14:paraId="2F561F04" w14:textId="0274D4A0" w:rsidR="00541EE7" w:rsidRDefault="00541EE7" w:rsidP="008D5BCE">
      <w:pPr>
        <w:pStyle w:val="a0"/>
        <w:rPr>
          <w:lang w:eastAsia="zh-CN"/>
        </w:rPr>
      </w:pPr>
      <w:r>
        <w:rPr>
          <w:rFonts w:hint="eastAsia"/>
          <w:lang w:eastAsia="zh-CN"/>
        </w:rPr>
        <w:t>对应的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Manifest Descriptor</w:t>
      </w:r>
    </w:p>
    <w:p w14:paraId="5E886E47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"Manifest descriptor, arm CHINA"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32FB7821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"This is the manifest descriptor of secure boot."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743C57C3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"There are three sections: mnft_desc_cfg, imgs, ext_bin (optional)."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49FFC282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"mnft_desc_cfg - the configuration of the manifest file."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73D5DA01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"imgs - the image information."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6E193DF7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"ext_bin - the extended binary information"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596B1242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</w:p>
    <w:p w14:paraId="7BA84C9C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"This descriptor file is used for IPSS Class-B system demonstration sample."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028FE653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"In primary boot path, we utilize the basic functionalities of secure boot:"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6583B61F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lastRenderedPageBreak/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"//"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     1. image verification, with RSASSA_1024_PKCS_V15_SHA1 signature scheme and SHA224 image digest scheme"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08EEB768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</w:p>
    <w:p w14:paraId="48FEC9BA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"mnft_desc_cfg"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{</w:t>
      </w:r>
    </w:p>
    <w:p w14:paraId="718DC034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"fmt_ver"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 </w:t>
      </w:r>
      <w:r>
        <w:rPr>
          <w:rStyle w:val="s2"/>
          <w:rFonts w:ascii="Consolas" w:hAnsi="Consolas"/>
          <w:color w:val="4070A0"/>
          <w:sz w:val="18"/>
          <w:szCs w:val="18"/>
        </w:rPr>
        <w:t>"0x00010001"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661390B6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"mnft_ver"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</w:t>
      </w:r>
      <w:r>
        <w:rPr>
          <w:rStyle w:val="s2"/>
          <w:rFonts w:ascii="Consolas" w:hAnsi="Consolas"/>
          <w:color w:val="4070A0"/>
          <w:sz w:val="18"/>
          <w:szCs w:val="18"/>
        </w:rPr>
        <w:t>"0x00000001"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17A37FD8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"sec_boot"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</w:t>
      </w:r>
      <w:r>
        <w:rPr>
          <w:rStyle w:val="n"/>
          <w:rFonts w:ascii="Consolas" w:hAnsi="Consolas"/>
          <w:color w:val="404040"/>
          <w:sz w:val="18"/>
          <w:szCs w:val="18"/>
        </w:rPr>
        <w:t>true</w:t>
      </w:r>
    </w:p>
    <w:p w14:paraId="766C4041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p"/>
          <w:rFonts w:ascii="Consolas" w:hAnsi="Consolas"/>
          <w:color w:val="404040"/>
          <w:sz w:val="18"/>
          <w:szCs w:val="18"/>
        </w:rPr>
        <w:t>},</w:t>
      </w:r>
    </w:p>
    <w:p w14:paraId="31EA060F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"imgs"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</w:p>
    <w:p w14:paraId="79F73E72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p"/>
          <w:rFonts w:ascii="Consolas" w:hAnsi="Consolas"/>
          <w:color w:val="404040"/>
          <w:sz w:val="18"/>
          <w:szCs w:val="18"/>
        </w:rPr>
        <w:t>{</w:t>
      </w:r>
    </w:p>
    <w:p w14:paraId="1D2382D1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"is_enc"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</w:t>
      </w:r>
      <w:r>
        <w:rPr>
          <w:rStyle w:val="n"/>
          <w:rFonts w:ascii="Consolas" w:hAnsi="Consolas"/>
          <w:color w:val="404040"/>
          <w:sz w:val="18"/>
          <w:szCs w:val="18"/>
        </w:rPr>
        <w:t>true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765E58E0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"static_addr"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</w:t>
      </w:r>
      <w:r>
        <w:rPr>
          <w:rStyle w:val="s2"/>
          <w:rFonts w:ascii="Consolas" w:hAnsi="Consolas"/>
          <w:color w:val="4070A0"/>
          <w:sz w:val="18"/>
          <w:szCs w:val="18"/>
        </w:rPr>
        <w:t>"0x00040000"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1C84781F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"load_addr"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"0x00050000"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210102B9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"entry"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"0x10040000"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3ED2354B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"path"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</w:t>
      </w:r>
      <w:r>
        <w:rPr>
          <w:rStyle w:val="s2"/>
          <w:rFonts w:ascii="Consolas" w:hAnsi="Consolas"/>
          <w:color w:val="4070A0"/>
          <w:sz w:val="18"/>
          <w:szCs w:val="18"/>
        </w:rPr>
        <w:t>"prim_bl.bin"</w:t>
      </w:r>
    </w:p>
    <w:p w14:paraId="21536008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p"/>
          <w:rFonts w:ascii="Consolas" w:hAnsi="Consolas"/>
          <w:color w:val="404040"/>
          <w:sz w:val="18"/>
          <w:szCs w:val="18"/>
        </w:rPr>
        <w:t>},</w:t>
      </w:r>
    </w:p>
    <w:p w14:paraId="1697C7F5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p"/>
          <w:rFonts w:ascii="Consolas" w:hAnsi="Consolas"/>
          <w:color w:val="404040"/>
          <w:sz w:val="18"/>
          <w:szCs w:val="18"/>
        </w:rPr>
        <w:t>{</w:t>
      </w:r>
    </w:p>
    <w:p w14:paraId="57DECC8E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"is_enc"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</w:t>
      </w:r>
      <w:r>
        <w:rPr>
          <w:rStyle w:val="n"/>
          <w:rFonts w:ascii="Consolas" w:hAnsi="Consolas"/>
          <w:color w:val="404040"/>
          <w:sz w:val="18"/>
          <w:szCs w:val="18"/>
        </w:rPr>
        <w:t>true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195A5987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"static_addr"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</w:t>
      </w:r>
      <w:r>
        <w:rPr>
          <w:rStyle w:val="s2"/>
          <w:rFonts w:ascii="Consolas" w:hAnsi="Consolas"/>
          <w:color w:val="4070A0"/>
          <w:sz w:val="18"/>
          <w:szCs w:val="18"/>
        </w:rPr>
        <w:t>"0x00060000"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3A293FC6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"load_addr"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"0x00070000"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5B805D74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"entry"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"0x00060000"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668E12C4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"path"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</w:t>
      </w:r>
      <w:r>
        <w:rPr>
          <w:rStyle w:val="s2"/>
          <w:rFonts w:ascii="Consolas" w:hAnsi="Consolas"/>
          <w:color w:val="4070A0"/>
          <w:sz w:val="18"/>
          <w:szCs w:val="18"/>
        </w:rPr>
        <w:t>"spe.bin"</w:t>
      </w:r>
    </w:p>
    <w:p w14:paraId="7372CB0F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p"/>
          <w:rFonts w:ascii="Consolas" w:hAnsi="Consolas"/>
          <w:color w:val="404040"/>
          <w:sz w:val="18"/>
          <w:szCs w:val="18"/>
        </w:rPr>
        <w:t>},</w:t>
      </w:r>
    </w:p>
    <w:p w14:paraId="15E4E0D5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p"/>
          <w:rFonts w:ascii="Consolas" w:hAnsi="Consolas"/>
          <w:color w:val="404040"/>
          <w:sz w:val="18"/>
          <w:szCs w:val="18"/>
        </w:rPr>
        <w:t>{</w:t>
      </w:r>
    </w:p>
    <w:p w14:paraId="089211E4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"is_enc"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</w:t>
      </w:r>
      <w:r>
        <w:rPr>
          <w:rStyle w:val="n"/>
          <w:rFonts w:ascii="Consolas" w:hAnsi="Consolas"/>
          <w:color w:val="404040"/>
          <w:sz w:val="18"/>
          <w:szCs w:val="18"/>
        </w:rPr>
        <w:t>true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66C50861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"static_addr"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</w:t>
      </w:r>
      <w:r>
        <w:rPr>
          <w:rStyle w:val="s2"/>
          <w:rFonts w:ascii="Consolas" w:hAnsi="Consolas"/>
          <w:color w:val="4070A0"/>
          <w:sz w:val="18"/>
          <w:szCs w:val="18"/>
        </w:rPr>
        <w:t>"0x00080000"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2FDF660E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"load_addr"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2"/>
          <w:rFonts w:ascii="Consolas" w:hAnsi="Consolas"/>
          <w:color w:val="4070A0"/>
          <w:sz w:val="18"/>
          <w:szCs w:val="18"/>
        </w:rPr>
        <w:t>"0x00090000"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285AE162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"entry"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2"/>
          <w:rFonts w:ascii="Consolas" w:hAnsi="Consolas"/>
          <w:color w:val="4070A0"/>
          <w:sz w:val="18"/>
          <w:szCs w:val="18"/>
        </w:rPr>
        <w:t>"0x00080000"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14:paraId="41852C37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    </w:t>
      </w:r>
      <w:r>
        <w:rPr>
          <w:rStyle w:val="s2"/>
          <w:rFonts w:ascii="Consolas" w:hAnsi="Consolas"/>
          <w:color w:val="4070A0"/>
          <w:sz w:val="18"/>
          <w:szCs w:val="18"/>
        </w:rPr>
        <w:t>"path"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        </w:t>
      </w:r>
      <w:r>
        <w:rPr>
          <w:rStyle w:val="s2"/>
          <w:rFonts w:ascii="Consolas" w:hAnsi="Consolas"/>
          <w:color w:val="4070A0"/>
          <w:sz w:val="18"/>
          <w:szCs w:val="18"/>
        </w:rPr>
        <w:t>"freertos.bin"</w:t>
      </w:r>
    </w:p>
    <w:p w14:paraId="2CFE1BFD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p"/>
          <w:rFonts w:ascii="Consolas" w:hAnsi="Consolas"/>
          <w:color w:val="404040"/>
          <w:sz w:val="18"/>
          <w:szCs w:val="18"/>
        </w:rPr>
        <w:t>}</w:t>
      </w:r>
    </w:p>
    <w:p w14:paraId="2B8482DE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p"/>
          <w:rFonts w:ascii="Consolas" w:hAnsi="Consolas"/>
          <w:color w:val="404040"/>
          <w:sz w:val="18"/>
          <w:szCs w:val="18"/>
        </w:rPr>
        <w:t>]</w:t>
      </w:r>
    </w:p>
    <w:p w14:paraId="159D3CD8" w14:textId="77777777" w:rsidR="00844AF3" w:rsidRDefault="00844AF3" w:rsidP="00844AF3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Style w:val="p"/>
          <w:rFonts w:ascii="Consolas" w:hAnsi="Consolas"/>
          <w:color w:val="404040"/>
          <w:sz w:val="18"/>
          <w:szCs w:val="18"/>
        </w:rPr>
        <w:t>}</w:t>
      </w:r>
    </w:p>
    <w:p w14:paraId="570DC262" w14:textId="60A6461D" w:rsidR="00541EE7" w:rsidRDefault="00541EE7" w:rsidP="008D5BCE">
      <w:pPr>
        <w:pStyle w:val="a0"/>
        <w:rPr>
          <w:lang w:eastAsia="zh-CN"/>
        </w:rPr>
      </w:pPr>
    </w:p>
    <w:p w14:paraId="65DC9DE6" w14:textId="489EE087" w:rsidR="00EA5835" w:rsidRDefault="0014723B" w:rsidP="003F2BFE">
      <w:pPr>
        <w:pStyle w:val="3"/>
        <w:rPr>
          <w:lang w:eastAsia="zh-CN"/>
        </w:rPr>
      </w:pPr>
      <w:bookmarkStart w:id="21" w:name="_Toc127460079"/>
      <w:r>
        <w:rPr>
          <w:rFonts w:hint="eastAsia"/>
          <w:lang w:eastAsia="zh-CN"/>
        </w:rPr>
        <w:lastRenderedPageBreak/>
        <w:t>O</w:t>
      </w:r>
      <w:r>
        <w:rPr>
          <w:lang w:eastAsia="zh-CN"/>
        </w:rPr>
        <w:t>TA</w:t>
      </w:r>
      <w:bookmarkEnd w:id="21"/>
    </w:p>
    <w:p w14:paraId="12187EC7" w14:textId="7800C33B" w:rsidR="0014723B" w:rsidRDefault="003F2BFE" w:rsidP="008D5BCE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AC873A4" wp14:editId="02FDA9AE">
            <wp:extent cx="5486400" cy="4289053"/>
            <wp:effectExtent l="0" t="0" r="0" b="0"/>
            <wp:docPr id="32" name="图片 32" descr="Manifest Bin Pa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Manifest Bin Pars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8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A7D1" w14:textId="77777777" w:rsidR="003F2BFE" w:rsidRPr="00BE219E" w:rsidRDefault="003F2BFE" w:rsidP="008D5BCE">
      <w:pPr>
        <w:pStyle w:val="a0"/>
        <w:rPr>
          <w:rFonts w:hint="eastAsia"/>
          <w:lang w:eastAsia="zh-CN"/>
        </w:rPr>
      </w:pPr>
    </w:p>
    <w:p w14:paraId="6F58F496" w14:textId="0DAA5EA3" w:rsidR="00800B51" w:rsidRDefault="00752763" w:rsidP="00273614">
      <w:pPr>
        <w:pStyle w:val="2"/>
        <w:rPr>
          <w:lang w:eastAsia="zh-CN"/>
        </w:rPr>
      </w:pPr>
      <w:bookmarkStart w:id="22" w:name="_Toc127460080"/>
      <w:r>
        <w:rPr>
          <w:lang w:eastAsia="zh-CN"/>
        </w:rPr>
        <w:t>BL2</w:t>
      </w:r>
      <w:bookmarkEnd w:id="22"/>
    </w:p>
    <w:p w14:paraId="5BFD444B" w14:textId="7787187E" w:rsidR="00752763" w:rsidRDefault="00752763" w:rsidP="00752763">
      <w:pPr>
        <w:pStyle w:val="a0"/>
        <w:rPr>
          <w:lang w:eastAsia="zh-CN"/>
        </w:rPr>
      </w:pPr>
      <w:r>
        <w:rPr>
          <w:rFonts w:hint="eastAsia"/>
          <w:lang w:eastAsia="zh-CN"/>
        </w:rPr>
        <w:t>B</w:t>
      </w:r>
      <w:r>
        <w:rPr>
          <w:lang w:eastAsia="zh-CN"/>
        </w:rPr>
        <w:t>K7236 B</w:t>
      </w:r>
      <w:r>
        <w:rPr>
          <w:rFonts w:hint="eastAsia"/>
          <w:lang w:eastAsia="zh-CN"/>
        </w:rPr>
        <w:t>L</w:t>
      </w:r>
      <w:r>
        <w:rPr>
          <w:lang w:eastAsia="zh-CN"/>
        </w:rPr>
        <w:t xml:space="preserve">2 </w:t>
      </w:r>
      <w:r>
        <w:rPr>
          <w:rFonts w:hint="eastAsia"/>
          <w:lang w:eastAsia="zh-CN"/>
        </w:rPr>
        <w:t>基于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MCUBOOT</w:t>
      </w:r>
      <w:r>
        <w:rPr>
          <w:rFonts w:hint="eastAsia"/>
          <w:lang w:eastAsia="zh-CN"/>
        </w:rPr>
        <w:t>，</w:t>
      </w:r>
      <w:r>
        <w:rPr>
          <w:lang w:eastAsia="zh-CN"/>
        </w:rPr>
        <w:t xml:space="preserve">MCUBOOT </w:t>
      </w:r>
      <w:r>
        <w:rPr>
          <w:rFonts w:hint="eastAsia"/>
          <w:lang w:eastAsia="zh-CN"/>
        </w:rPr>
        <w:t>官方文档比较完善，更多细节参考官方文档。</w:t>
      </w:r>
    </w:p>
    <w:p w14:paraId="14C37EB4" w14:textId="49A93E4F" w:rsidR="00BC1A47" w:rsidRDefault="00BC1A47" w:rsidP="00C76AE8">
      <w:pPr>
        <w:pStyle w:val="3"/>
        <w:rPr>
          <w:rFonts w:hint="eastAsia"/>
          <w:lang w:eastAsia="zh-CN"/>
        </w:rPr>
      </w:pPr>
      <w:bookmarkStart w:id="23" w:name="_Toc127460081"/>
      <w:r>
        <w:rPr>
          <w:rFonts w:hint="eastAsia"/>
          <w:lang w:eastAsia="zh-CN"/>
        </w:rPr>
        <w:lastRenderedPageBreak/>
        <w:t>核心数据结构</w:t>
      </w:r>
      <w:bookmarkEnd w:id="23"/>
    </w:p>
    <w:p w14:paraId="33843999" w14:textId="1DF78E24" w:rsidR="00752763" w:rsidRDefault="00BC1A47" w:rsidP="00752763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C1966FB" wp14:editId="70553156">
            <wp:extent cx="5486400" cy="5384621"/>
            <wp:effectExtent l="0" t="0" r="0" b="6985"/>
            <wp:docPr id="33" name="图片 3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8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4BF43" w14:textId="4A8F2E47" w:rsidR="00C76AE8" w:rsidRDefault="00C76AE8" w:rsidP="00EF7AE2">
      <w:pPr>
        <w:pStyle w:val="3"/>
        <w:rPr>
          <w:lang w:eastAsia="zh-CN"/>
        </w:rPr>
      </w:pPr>
      <w:bookmarkStart w:id="24" w:name="_Toc127460082"/>
      <w:r>
        <w:rPr>
          <w:rFonts w:hint="eastAsia"/>
          <w:lang w:eastAsia="zh-CN"/>
        </w:rPr>
        <w:lastRenderedPageBreak/>
        <w:t>关键流程</w:t>
      </w:r>
      <w:bookmarkEnd w:id="24"/>
    </w:p>
    <w:p w14:paraId="71EF2E4F" w14:textId="0CCA0290" w:rsidR="00C76AE8" w:rsidRDefault="00EF7AE2" w:rsidP="00752763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C25DC7F" wp14:editId="72D07B9C">
            <wp:extent cx="5486400" cy="5564336"/>
            <wp:effectExtent l="0" t="0" r="0" b="0"/>
            <wp:docPr id="34" name="图片 3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6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0C639" w14:textId="3000ADB8" w:rsidR="000D4996" w:rsidRDefault="000D4996" w:rsidP="000D4996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流程如下：</w:t>
      </w:r>
    </w:p>
    <w:p w14:paraId="30815060" w14:textId="77777777" w:rsidR="000D4996" w:rsidRDefault="000D4996" w:rsidP="00D31233">
      <w:pPr>
        <w:pStyle w:val="a0"/>
        <w:numPr>
          <w:ilvl w:val="0"/>
          <w:numId w:val="5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S1 - BootROM </w:t>
      </w:r>
      <w:r>
        <w:rPr>
          <w:rFonts w:hint="eastAsia"/>
          <w:lang w:eastAsia="zh-CN"/>
        </w:rPr>
        <w:t>对</w:t>
      </w:r>
      <w:r>
        <w:rPr>
          <w:rFonts w:hint="eastAsia"/>
          <w:lang w:eastAsia="zh-CN"/>
        </w:rPr>
        <w:t xml:space="preserve"> mcuboot </w:t>
      </w:r>
      <w:r>
        <w:rPr>
          <w:rFonts w:hint="eastAsia"/>
          <w:lang w:eastAsia="zh-CN"/>
        </w:rPr>
        <w:t>进行验签名</w:t>
      </w:r>
    </w:p>
    <w:p w14:paraId="6BF53A48" w14:textId="77777777" w:rsidR="000D4996" w:rsidRDefault="000D4996" w:rsidP="00D31233">
      <w:pPr>
        <w:pStyle w:val="a0"/>
        <w:numPr>
          <w:ilvl w:val="0"/>
          <w:numId w:val="5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S2 - MCUboot </w:t>
      </w:r>
      <w:r>
        <w:rPr>
          <w:rFonts w:hint="eastAsia"/>
          <w:lang w:eastAsia="zh-CN"/>
        </w:rPr>
        <w:t>对各</w:t>
      </w:r>
      <w:r>
        <w:rPr>
          <w:rFonts w:hint="eastAsia"/>
          <w:lang w:eastAsia="zh-CN"/>
        </w:rPr>
        <w:t xml:space="preserve"> Images </w:t>
      </w:r>
      <w:r>
        <w:rPr>
          <w:rFonts w:hint="eastAsia"/>
          <w:lang w:eastAsia="zh-CN"/>
        </w:rPr>
        <w:t>验签</w:t>
      </w:r>
      <w:r>
        <w:rPr>
          <w:rFonts w:hint="eastAsia"/>
          <w:lang w:eastAsia="zh-CN"/>
        </w:rPr>
        <w:t>:</w:t>
      </w:r>
    </w:p>
    <w:p w14:paraId="39C9B9F8" w14:textId="77777777" w:rsidR="000D4996" w:rsidRDefault="000D4996" w:rsidP="00D31233">
      <w:pPr>
        <w:pStyle w:val="a0"/>
        <w:numPr>
          <w:ilvl w:val="1"/>
          <w:numId w:val="5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S2.1 - </w:t>
      </w:r>
      <w:r>
        <w:rPr>
          <w:rFonts w:hint="eastAsia"/>
          <w:lang w:eastAsia="zh-CN"/>
        </w:rPr>
        <w:t>安全验签</w:t>
      </w:r>
      <w:r>
        <w:rPr>
          <w:rFonts w:hint="eastAsia"/>
          <w:lang w:eastAsia="zh-CN"/>
        </w:rPr>
        <w:t xml:space="preserve">: 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 xml:space="preserve"> MCUboot hard-coded public key </w:t>
      </w:r>
      <w:r>
        <w:rPr>
          <w:rFonts w:hint="eastAsia"/>
          <w:lang w:eastAsia="zh-CN"/>
        </w:rPr>
        <w:t>对</w:t>
      </w:r>
      <w:r>
        <w:rPr>
          <w:rFonts w:hint="eastAsia"/>
          <w:lang w:eastAsia="zh-CN"/>
        </w:rPr>
        <w:t xml:space="preserve"> Images </w:t>
      </w:r>
      <w:r>
        <w:rPr>
          <w:rFonts w:hint="eastAsia"/>
          <w:lang w:eastAsia="zh-CN"/>
        </w:rPr>
        <w:t>中的签名进行验签</w:t>
      </w:r>
    </w:p>
    <w:p w14:paraId="0AF02275" w14:textId="77777777" w:rsidR="000D4996" w:rsidRDefault="000D4996" w:rsidP="00D31233">
      <w:pPr>
        <w:pStyle w:val="a0"/>
        <w:numPr>
          <w:ilvl w:val="1"/>
          <w:numId w:val="5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S2.2 - </w:t>
      </w:r>
      <w:r>
        <w:rPr>
          <w:rFonts w:hint="eastAsia"/>
          <w:lang w:eastAsia="zh-CN"/>
        </w:rPr>
        <w:t>完整性校验：校验</w:t>
      </w:r>
      <w:r>
        <w:rPr>
          <w:rFonts w:hint="eastAsia"/>
          <w:lang w:eastAsia="zh-CN"/>
        </w:rPr>
        <w:t xml:space="preserve"> TLV 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 xml:space="preserve"> SHA256 hash </w:t>
      </w:r>
      <w:r>
        <w:rPr>
          <w:rFonts w:hint="eastAsia"/>
          <w:lang w:eastAsia="zh-CN"/>
        </w:rPr>
        <w:t>值</w:t>
      </w:r>
    </w:p>
    <w:p w14:paraId="3966A14B" w14:textId="77777777" w:rsidR="000D4996" w:rsidRDefault="000D4996" w:rsidP="000D4996">
      <w:pPr>
        <w:pStyle w:val="a0"/>
        <w:rPr>
          <w:lang w:eastAsia="zh-CN"/>
        </w:rPr>
      </w:pPr>
    </w:p>
    <w:p w14:paraId="31469C54" w14:textId="77777777" w:rsidR="000D4996" w:rsidRDefault="000D4996" w:rsidP="000D4996">
      <w:pPr>
        <w:pStyle w:val="a0"/>
        <w:rPr>
          <w:lang w:eastAsia="zh-CN"/>
        </w:rPr>
      </w:pPr>
    </w:p>
    <w:p w14:paraId="7CE8136F" w14:textId="77777777" w:rsidR="000D4996" w:rsidRDefault="000D4996" w:rsidP="000D4996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public key </w:t>
      </w:r>
      <w:r>
        <w:rPr>
          <w:rFonts w:hint="eastAsia"/>
          <w:lang w:eastAsia="zh-CN"/>
        </w:rPr>
        <w:t>有两种方式</w:t>
      </w:r>
      <w:r>
        <w:rPr>
          <w:rFonts w:hint="eastAsia"/>
          <w:lang w:eastAsia="zh-CN"/>
        </w:rPr>
        <w:t>:</w:t>
      </w:r>
    </w:p>
    <w:p w14:paraId="6E3E901E" w14:textId="77777777" w:rsidR="000D4996" w:rsidRDefault="000D4996" w:rsidP="00D31233">
      <w:pPr>
        <w:pStyle w:val="a0"/>
        <w:numPr>
          <w:ilvl w:val="0"/>
          <w:numId w:val="6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默认使用</w:t>
      </w:r>
      <w:r>
        <w:rPr>
          <w:rFonts w:hint="eastAsia"/>
          <w:lang w:eastAsia="zh-CN"/>
        </w:rPr>
        <w:t xml:space="preserve"> hard-coded public key </w:t>
      </w:r>
      <w:r>
        <w:rPr>
          <w:rFonts w:hint="eastAsia"/>
          <w:lang w:eastAsia="zh-CN"/>
        </w:rPr>
        <w:t>进行验签名</w:t>
      </w:r>
    </w:p>
    <w:p w14:paraId="3CD10D41" w14:textId="712BC668" w:rsidR="000D4996" w:rsidRPr="00752763" w:rsidRDefault="000D4996" w:rsidP="00D31233">
      <w:pPr>
        <w:pStyle w:val="a0"/>
        <w:numPr>
          <w:ilvl w:val="0"/>
          <w:numId w:val="6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当使用其他方式时，需要使能</w:t>
      </w:r>
      <w:r>
        <w:rPr>
          <w:rFonts w:hint="eastAsia"/>
          <w:lang w:eastAsia="zh-CN"/>
        </w:rPr>
        <w:t xml:space="preserve"> MCUBOOT_HW_KEY</w:t>
      </w:r>
      <w:r>
        <w:rPr>
          <w:rFonts w:hint="eastAsia"/>
          <w:lang w:eastAsia="zh-CN"/>
        </w:rPr>
        <w:t>，并实现</w:t>
      </w:r>
      <w:r>
        <w:rPr>
          <w:rFonts w:hint="eastAsia"/>
          <w:lang w:eastAsia="zh-CN"/>
        </w:rPr>
        <w:t xml:space="preserve"> boot_retrieve_public_key_hash() API.</w:t>
      </w:r>
    </w:p>
    <w:p w14:paraId="06FE0B83" w14:textId="14B317D9" w:rsidR="006C5588" w:rsidRDefault="00E47361">
      <w:pPr>
        <w:pStyle w:val="1"/>
        <w:rPr>
          <w:lang w:eastAsia="zh-CN"/>
        </w:rPr>
      </w:pPr>
      <w:bookmarkStart w:id="25" w:name="_Toc127460083"/>
      <w:r>
        <w:rPr>
          <w:rFonts w:hint="eastAsia"/>
          <w:lang w:eastAsia="zh-CN"/>
        </w:rPr>
        <w:t>硬件分析</w:t>
      </w:r>
      <w:bookmarkEnd w:id="25"/>
    </w:p>
    <w:p w14:paraId="5B0C4C92" w14:textId="6268D31C" w:rsidR="006C5588" w:rsidRDefault="007D55F6">
      <w:pPr>
        <w:pStyle w:val="2"/>
        <w:rPr>
          <w:rFonts w:ascii="华文细黑" w:eastAsia="华文细黑" w:hAnsi="华文细黑"/>
          <w:lang w:eastAsia="zh-CN"/>
        </w:rPr>
      </w:pPr>
      <w:bookmarkStart w:id="26" w:name="_Toc127460084"/>
      <w:r>
        <w:rPr>
          <w:rFonts w:ascii="华文细黑" w:eastAsia="华文细黑" w:hAnsi="华文细黑"/>
          <w:lang w:eastAsia="zh-CN"/>
        </w:rPr>
        <w:t xml:space="preserve">SoC </w:t>
      </w:r>
      <w:r>
        <w:rPr>
          <w:rFonts w:ascii="华文细黑" w:eastAsia="华文细黑" w:hAnsi="华文细黑" w:hint="eastAsia"/>
          <w:lang w:eastAsia="zh-CN"/>
        </w:rPr>
        <w:t>架构</w:t>
      </w:r>
      <w:bookmarkEnd w:id="26"/>
    </w:p>
    <w:p w14:paraId="01E26EC9" w14:textId="77777777" w:rsidR="006C5588" w:rsidRDefault="007D55F6">
      <w:pPr>
        <w:pStyle w:val="a0"/>
        <w:rPr>
          <w:lang w:eastAsia="zh-CN"/>
        </w:rPr>
      </w:pPr>
      <w:r>
        <w:rPr>
          <w:rFonts w:hint="eastAsia"/>
          <w:lang w:eastAsia="zh-CN"/>
        </w:rPr>
        <w:t>BK7236 2022</w:t>
      </w:r>
      <w:r>
        <w:rPr>
          <w:rFonts w:hint="eastAsia"/>
          <w:lang w:eastAsia="zh-CN"/>
        </w:rPr>
        <w:t>版本，采用</w:t>
      </w:r>
      <w:r>
        <w:rPr>
          <w:rFonts w:hint="eastAsia"/>
          <w:lang w:eastAsia="zh-CN"/>
        </w:rPr>
        <w:t>22 nm</w:t>
      </w:r>
      <w:r>
        <w:rPr>
          <w:rFonts w:hint="eastAsia"/>
          <w:lang w:eastAsia="zh-CN"/>
        </w:rPr>
        <w:t>，定位于</w:t>
      </w:r>
      <w:r>
        <w:rPr>
          <w:rFonts w:hint="eastAsia"/>
          <w:color w:val="FF0000"/>
          <w:lang w:eastAsia="zh-CN"/>
        </w:rPr>
        <w:t>低功耗</w:t>
      </w:r>
      <w:r>
        <w:rPr>
          <w:rFonts w:hint="eastAsia"/>
          <w:lang w:eastAsia="zh-CN"/>
        </w:rPr>
        <w:t>、高安全的</w:t>
      </w:r>
      <w:r>
        <w:rPr>
          <w:rFonts w:hint="eastAsia"/>
          <w:lang w:eastAsia="zh-CN"/>
        </w:rPr>
        <w:t>Wi-Fi 6 SoC</w:t>
      </w:r>
      <w:r>
        <w:rPr>
          <w:rFonts w:hint="eastAsia"/>
          <w:lang w:eastAsia="zh-CN"/>
        </w:rPr>
        <w:t>，以适用于最广泛且有品质要求的</w:t>
      </w:r>
      <w:r>
        <w:rPr>
          <w:rFonts w:hint="eastAsia"/>
          <w:lang w:eastAsia="zh-CN"/>
        </w:rPr>
        <w:t>IoT</w:t>
      </w:r>
      <w:r>
        <w:rPr>
          <w:rFonts w:hint="eastAsia"/>
          <w:lang w:eastAsia="zh-CN"/>
        </w:rPr>
        <w:t>市场，并且在</w:t>
      </w:r>
      <w:r>
        <w:rPr>
          <w:rFonts w:hint="eastAsia"/>
          <w:lang w:eastAsia="zh-CN"/>
        </w:rPr>
        <w:t>16 Mbit FLASH SIP</w:t>
      </w:r>
      <w:r>
        <w:rPr>
          <w:rFonts w:hint="eastAsia"/>
          <w:lang w:eastAsia="zh-CN"/>
        </w:rPr>
        <w:t>这个约束下，本产品做到同类产品</w:t>
      </w:r>
      <w:r>
        <w:rPr>
          <w:rFonts w:hint="eastAsia"/>
          <w:lang w:eastAsia="zh-CN"/>
        </w:rPr>
        <w:t>die size</w:t>
      </w:r>
      <w:r>
        <w:rPr>
          <w:rFonts w:hint="eastAsia"/>
          <w:lang w:eastAsia="zh-CN"/>
        </w:rPr>
        <w:t>最小，目标</w:t>
      </w:r>
      <w:r>
        <w:rPr>
          <w:rFonts w:hint="eastAsia"/>
          <w:lang w:eastAsia="zh-CN"/>
        </w:rPr>
        <w:t xml:space="preserve">die size 4.8 mm2 </w:t>
      </w:r>
      <w:r>
        <w:rPr>
          <w:rFonts w:hint="eastAsia"/>
          <w:lang w:eastAsia="zh-CN"/>
        </w:rPr>
        <w:t>（要求形状：</w:t>
      </w:r>
      <w:r>
        <w:rPr>
          <w:rFonts w:hint="eastAsia"/>
          <w:lang w:eastAsia="zh-CN"/>
        </w:rPr>
        <w:t>2</w:t>
      </w:r>
      <w:r>
        <w:rPr>
          <w:lang w:eastAsia="zh-CN"/>
        </w:rPr>
        <w:t>+</w:t>
      </w:r>
      <w:r>
        <w:rPr>
          <w:rFonts w:hint="eastAsia"/>
          <w:lang w:eastAsia="zh-CN"/>
        </w:rPr>
        <w:t>*2</w:t>
      </w:r>
      <w:r>
        <w:rPr>
          <w:lang w:eastAsia="zh-CN"/>
        </w:rPr>
        <w:t>.</w:t>
      </w:r>
      <w:r>
        <w:rPr>
          <w:rFonts w:hint="eastAsia"/>
          <w:lang w:eastAsia="zh-CN"/>
        </w:rPr>
        <w:t>4</w:t>
      </w:r>
      <w:r>
        <w:rPr>
          <w:lang w:eastAsia="zh-CN"/>
        </w:rPr>
        <w:t>+</w:t>
      </w:r>
      <w:r>
        <w:rPr>
          <w:rFonts w:hint="eastAsia"/>
          <w:lang w:eastAsia="zh-CN"/>
        </w:rPr>
        <w:t>，方便</w:t>
      </w:r>
      <w:r>
        <w:rPr>
          <w:rFonts w:hint="eastAsia"/>
          <w:lang w:eastAsia="zh-CN"/>
        </w:rPr>
        <w:t>SIP FLASH</w:t>
      </w:r>
      <w:r>
        <w:rPr>
          <w:lang w:eastAsia="zh-CN"/>
        </w:rPr>
        <w:t>）</w:t>
      </w:r>
      <w:r>
        <w:rPr>
          <w:rFonts w:hint="eastAsia"/>
          <w:lang w:eastAsia="zh-CN"/>
        </w:rPr>
        <w:t>。</w:t>
      </w:r>
    </w:p>
    <w:p w14:paraId="66C0BE27" w14:textId="77777777" w:rsidR="006C5588" w:rsidRDefault="006C5588">
      <w:pPr>
        <w:pStyle w:val="a0"/>
        <w:rPr>
          <w:lang w:eastAsia="zh-CN"/>
        </w:rPr>
      </w:pPr>
    </w:p>
    <w:p w14:paraId="0B4BD3A9" w14:textId="77777777" w:rsidR="006C5588" w:rsidRDefault="007D55F6">
      <w:pPr>
        <w:pStyle w:val="a0"/>
        <w:rPr>
          <w:lang w:eastAsia="zh-CN"/>
        </w:rPr>
      </w:pPr>
      <w:r>
        <w:rPr>
          <w:rFonts w:hint="eastAsia"/>
          <w:lang w:eastAsia="zh-CN"/>
        </w:rPr>
        <w:t>数字电路首次采用</w:t>
      </w:r>
      <w:r>
        <w:rPr>
          <w:rFonts w:hint="eastAsia"/>
          <w:lang w:eastAsia="zh-CN"/>
        </w:rPr>
        <w:t>ARM Star M33</w:t>
      </w:r>
      <w:r>
        <w:rPr>
          <w:rFonts w:hint="eastAsia"/>
          <w:lang w:eastAsia="zh-CN"/>
        </w:rPr>
        <w:t>和山海安全单元以及</w:t>
      </w:r>
      <w:r>
        <w:rPr>
          <w:rFonts w:hint="eastAsia"/>
          <w:lang w:eastAsia="zh-CN"/>
        </w:rPr>
        <w:t>PUF</w:t>
      </w:r>
      <w:r>
        <w:rPr>
          <w:rFonts w:hint="eastAsia"/>
          <w:lang w:eastAsia="zh-CN"/>
        </w:rPr>
        <w:t>，实现现有</w:t>
      </w:r>
      <w:r>
        <w:rPr>
          <w:rFonts w:hint="eastAsia"/>
          <w:lang w:eastAsia="zh-CN"/>
        </w:rPr>
        <w:t>IoT Wi-Fi</w:t>
      </w:r>
      <w:r>
        <w:rPr>
          <w:rFonts w:hint="eastAsia"/>
          <w:lang w:eastAsia="zh-CN"/>
        </w:rPr>
        <w:t>最高级别的安全（</w:t>
      </w:r>
      <w:r>
        <w:rPr>
          <w:rFonts w:hint="eastAsia"/>
          <w:lang w:eastAsia="zh-CN"/>
        </w:rPr>
        <w:t>PSA Level 2</w:t>
      </w:r>
      <w:r>
        <w:rPr>
          <w:rFonts w:hint="eastAsia"/>
          <w:lang w:eastAsia="zh-CN"/>
        </w:rPr>
        <w:t>，暂时不抵抗旁信道攻击</w:t>
      </w:r>
      <w:r>
        <w:rPr>
          <w:rFonts w:hint="eastAsia"/>
          <w:lang w:eastAsia="zh-CN"/>
        </w:rPr>
        <w:t>SPA/DPA</w:t>
      </w:r>
      <w:r>
        <w:rPr>
          <w:rFonts w:hint="eastAsia"/>
          <w:lang w:eastAsia="zh-CN"/>
        </w:rPr>
        <w:t>）。这里</w:t>
      </w:r>
      <w:r>
        <w:rPr>
          <w:rFonts w:hint="eastAsia"/>
          <w:lang w:eastAsia="zh-CN"/>
        </w:rPr>
        <w:t>M33</w:t>
      </w:r>
      <w:r>
        <w:rPr>
          <w:rFonts w:hint="eastAsia"/>
          <w:lang w:eastAsia="zh-CN"/>
        </w:rPr>
        <w:t>分别运行</w:t>
      </w:r>
      <w:r>
        <w:rPr>
          <w:rFonts w:hint="eastAsia"/>
          <w:lang w:eastAsia="zh-CN"/>
        </w:rPr>
        <w:t>80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 xml:space="preserve">120 </w:t>
      </w:r>
      <w:r>
        <w:rPr>
          <w:rFonts w:hint="eastAsia"/>
          <w:lang w:eastAsia="zh-CN"/>
        </w:rPr>
        <w:t>更好）</w:t>
      </w:r>
      <w:r>
        <w:rPr>
          <w:rFonts w:hint="eastAsia"/>
          <w:lang w:eastAsia="zh-CN"/>
        </w:rPr>
        <w:t>MHz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 xml:space="preserve">240 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320</w:t>
      </w:r>
      <w:r>
        <w:rPr>
          <w:rFonts w:hint="eastAsia"/>
          <w:lang w:eastAsia="zh-CN"/>
        </w:rPr>
        <w:t>或者</w:t>
      </w:r>
      <w:r>
        <w:rPr>
          <w:rFonts w:hint="eastAsia"/>
          <w:lang w:eastAsia="zh-CN"/>
        </w:rPr>
        <w:t>360</w:t>
      </w:r>
      <w:r>
        <w:rPr>
          <w:rFonts w:hint="eastAsia"/>
          <w:lang w:eastAsia="zh-CN"/>
        </w:rPr>
        <w:t>更好）</w:t>
      </w:r>
      <w:r>
        <w:rPr>
          <w:rFonts w:hint="eastAsia"/>
          <w:lang w:eastAsia="zh-CN"/>
        </w:rPr>
        <w:t>MHz</w:t>
      </w:r>
      <w:r>
        <w:rPr>
          <w:rFonts w:hint="eastAsia"/>
          <w:lang w:eastAsia="zh-CN"/>
        </w:rPr>
        <w:t>，主</w:t>
      </w:r>
      <w:r>
        <w:rPr>
          <w:rFonts w:hint="eastAsia"/>
          <w:lang w:eastAsia="zh-CN"/>
        </w:rPr>
        <w:t>M33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M33</w:t>
      </w:r>
      <w:r>
        <w:rPr>
          <w:rFonts w:hint="eastAsia"/>
          <w:lang w:eastAsia="zh-CN"/>
        </w:rPr>
        <w:t>，不支持浮点）</w:t>
      </w:r>
      <w:r>
        <w:rPr>
          <w:rFonts w:hint="eastAsia"/>
          <w:color w:val="FF0000"/>
          <w:lang w:eastAsia="zh-CN"/>
        </w:rPr>
        <w:t>使用</w:t>
      </w:r>
      <w:r>
        <w:rPr>
          <w:rFonts w:hint="eastAsia"/>
          <w:color w:val="FF0000"/>
          <w:lang w:eastAsia="zh-CN"/>
        </w:rPr>
        <w:t>80 MHz</w:t>
      </w:r>
      <w:r>
        <w:rPr>
          <w:rFonts w:hint="eastAsia"/>
          <w:color w:val="FF0000"/>
          <w:lang w:eastAsia="zh-CN"/>
        </w:rPr>
        <w:t>是为了实现低漏电（必须做到：</w:t>
      </w:r>
      <w:r>
        <w:rPr>
          <w:rFonts w:hint="eastAsia"/>
          <w:color w:val="FF0000"/>
          <w:lang w:eastAsia="zh-CN"/>
        </w:rPr>
        <w:t>3.3V DCDC</w:t>
      </w:r>
      <w:r>
        <w:rPr>
          <w:rFonts w:hint="eastAsia"/>
          <w:color w:val="FF0000"/>
          <w:lang w:eastAsia="zh-CN"/>
        </w:rPr>
        <w:t>下</w:t>
      </w:r>
      <w:r>
        <w:rPr>
          <w:color w:val="FF0000"/>
          <w:lang w:eastAsia="zh-CN"/>
        </w:rPr>
        <w:t>stand-by</w:t>
      </w:r>
      <w:r>
        <w:rPr>
          <w:rFonts w:hint="eastAsia"/>
          <w:color w:val="FF0000"/>
          <w:lang w:eastAsia="zh-CN"/>
        </w:rPr>
        <w:t>能做到</w:t>
      </w:r>
      <w:r>
        <w:rPr>
          <w:rFonts w:hint="eastAsia"/>
          <w:color w:val="FF0000"/>
          <w:lang w:eastAsia="zh-CN"/>
        </w:rPr>
        <w:t>10 uA</w:t>
      </w:r>
      <w:r>
        <w:rPr>
          <w:rFonts w:hint="eastAsia"/>
          <w:color w:val="FF0000"/>
          <w:lang w:eastAsia="zh-CN"/>
        </w:rPr>
        <w:t>）</w:t>
      </w:r>
      <w:r>
        <w:rPr>
          <w:rFonts w:hint="eastAsia"/>
          <w:lang w:eastAsia="zh-CN"/>
        </w:rPr>
        <w:t>，副</w:t>
      </w:r>
      <w:r>
        <w:rPr>
          <w:rFonts w:hint="eastAsia"/>
          <w:lang w:eastAsia="zh-CN"/>
        </w:rPr>
        <w:t>M33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M33F</w:t>
      </w:r>
      <w:r>
        <w:rPr>
          <w:rFonts w:hint="eastAsia"/>
          <w:lang w:eastAsia="zh-CN"/>
        </w:rPr>
        <w:t>支持浮点）使用</w:t>
      </w:r>
      <w:r>
        <w:rPr>
          <w:rFonts w:hint="eastAsia"/>
          <w:lang w:eastAsia="zh-CN"/>
        </w:rPr>
        <w:t>240 MHz</w:t>
      </w:r>
      <w:r>
        <w:rPr>
          <w:rFonts w:hint="eastAsia"/>
          <w:lang w:eastAsia="zh-CN"/>
        </w:rPr>
        <w:t>是为了实现高速计算（比如电机控制算法）。</w:t>
      </w:r>
    </w:p>
    <w:p w14:paraId="7703BDAD" w14:textId="77777777" w:rsidR="006C5588" w:rsidRDefault="006C5588">
      <w:pPr>
        <w:pStyle w:val="a0"/>
        <w:rPr>
          <w:lang w:eastAsia="zh-CN"/>
        </w:rPr>
      </w:pPr>
    </w:p>
    <w:p w14:paraId="65909A65" w14:textId="77777777" w:rsidR="006C5588" w:rsidRDefault="007D55F6">
      <w:pPr>
        <w:pStyle w:val="a0"/>
        <w:rPr>
          <w:lang w:eastAsia="zh-CN"/>
        </w:rPr>
      </w:pPr>
      <w:r>
        <w:rPr>
          <w:rFonts w:hint="eastAsia"/>
          <w:lang w:eastAsia="zh-CN"/>
        </w:rPr>
        <w:t>数字电路</w:t>
      </w:r>
      <w:r>
        <w:rPr>
          <w:rFonts w:hint="eastAsia"/>
          <w:lang w:eastAsia="zh-CN"/>
        </w:rPr>
        <w:t>Wi-Fi/BT</w:t>
      </w:r>
      <w:r>
        <w:rPr>
          <w:rFonts w:hint="eastAsia"/>
          <w:lang w:eastAsia="zh-CN"/>
        </w:rPr>
        <w:t>以及外设等主要从</w:t>
      </w:r>
      <w:r>
        <w:rPr>
          <w:rFonts w:hint="eastAsia"/>
          <w:lang w:eastAsia="zh-CN"/>
        </w:rPr>
        <w:t>BK7256</w:t>
      </w:r>
      <w:r>
        <w:rPr>
          <w:rFonts w:hint="eastAsia"/>
          <w:lang w:eastAsia="zh-CN"/>
        </w:rPr>
        <w:t>继承（基本不存在删减），同时继续提高可靠性和</w:t>
      </w:r>
      <w:r>
        <w:rPr>
          <w:rFonts w:hint="eastAsia"/>
          <w:color w:val="FF0000"/>
          <w:lang w:eastAsia="zh-CN"/>
        </w:rPr>
        <w:t>降低功耗</w:t>
      </w:r>
      <w:r>
        <w:rPr>
          <w:rFonts w:hint="eastAsia"/>
          <w:lang w:eastAsia="zh-CN"/>
        </w:rPr>
        <w:t>。</w:t>
      </w:r>
    </w:p>
    <w:p w14:paraId="777FFAF7" w14:textId="77777777" w:rsidR="006C5588" w:rsidRDefault="006C5588">
      <w:pPr>
        <w:pStyle w:val="a0"/>
        <w:rPr>
          <w:lang w:eastAsia="zh-CN"/>
        </w:rPr>
      </w:pPr>
    </w:p>
    <w:p w14:paraId="03CBD39D" w14:textId="77777777" w:rsidR="006C5588" w:rsidRDefault="007D55F6">
      <w:pPr>
        <w:pStyle w:val="a0"/>
        <w:rPr>
          <w:lang w:eastAsia="zh-CN"/>
        </w:rPr>
      </w:pPr>
      <w:r>
        <w:rPr>
          <w:rFonts w:hint="eastAsia"/>
          <w:lang w:eastAsia="zh-CN"/>
        </w:rPr>
        <w:t>射频电路从</w:t>
      </w:r>
      <w:r>
        <w:rPr>
          <w:rFonts w:hint="eastAsia"/>
          <w:lang w:eastAsia="zh-CN"/>
        </w:rPr>
        <w:t>BK7238</w:t>
      </w:r>
      <w:r>
        <w:rPr>
          <w:rFonts w:hint="eastAsia"/>
          <w:lang w:eastAsia="zh-CN"/>
        </w:rPr>
        <w:t>继承（同时根据</w:t>
      </w:r>
      <w:r>
        <w:rPr>
          <w:rFonts w:hint="eastAsia"/>
          <w:lang w:eastAsia="zh-CN"/>
        </w:rPr>
        <w:t>7231N</w:t>
      </w:r>
      <w:r>
        <w:rPr>
          <w:rFonts w:hint="eastAsia"/>
          <w:lang w:eastAsia="zh-CN"/>
        </w:rPr>
        <w:t>郭博士或者雅典</w:t>
      </w:r>
      <w:r>
        <w:rPr>
          <w:rFonts w:hint="eastAsia"/>
          <w:lang w:eastAsia="zh-CN"/>
        </w:rPr>
        <w:t>MPW</w:t>
      </w:r>
      <w:r>
        <w:rPr>
          <w:rFonts w:hint="eastAsia"/>
          <w:lang w:eastAsia="zh-CN"/>
        </w:rPr>
        <w:t>提升版本，提升发射性能和接收</w:t>
      </w:r>
      <w:r>
        <w:rPr>
          <w:rFonts w:hint="eastAsia"/>
          <w:lang w:eastAsia="zh-CN"/>
        </w:rPr>
        <w:t>NF</w:t>
      </w:r>
      <w:r>
        <w:rPr>
          <w:rFonts w:hint="eastAsia"/>
          <w:lang w:eastAsia="zh-CN"/>
        </w:rPr>
        <w:t>），</w:t>
      </w:r>
      <w:r>
        <w:rPr>
          <w:rFonts w:hint="eastAsia"/>
          <w:color w:val="FF0000"/>
          <w:lang w:eastAsia="zh-CN"/>
        </w:rPr>
        <w:t>并进一步降低接收功耗；电源管理系统直接采用后续</w:t>
      </w:r>
      <w:r>
        <w:rPr>
          <w:rFonts w:hint="eastAsia"/>
          <w:color w:val="FF0000"/>
          <w:lang w:eastAsia="zh-CN"/>
        </w:rPr>
        <w:t>BK7239</w:t>
      </w:r>
      <w:r>
        <w:rPr>
          <w:rFonts w:hint="eastAsia"/>
          <w:color w:val="FF0000"/>
          <w:lang w:eastAsia="zh-CN"/>
        </w:rPr>
        <w:t>结构，实现最低的待机和工作功耗</w:t>
      </w:r>
      <w:r>
        <w:rPr>
          <w:rFonts w:hint="eastAsia"/>
          <w:lang w:eastAsia="zh-CN"/>
        </w:rPr>
        <w:t>。</w:t>
      </w:r>
    </w:p>
    <w:p w14:paraId="3D81E781" w14:textId="77777777" w:rsidR="006C5588" w:rsidRDefault="006C5588">
      <w:pPr>
        <w:pStyle w:val="a0"/>
        <w:rPr>
          <w:lang w:eastAsia="zh-CN"/>
        </w:rPr>
      </w:pPr>
    </w:p>
    <w:p w14:paraId="3B9B25EB" w14:textId="77777777" w:rsidR="006C5588" w:rsidRDefault="007D55F6">
      <w:pPr>
        <w:pStyle w:val="a0"/>
        <w:jc w:val="center"/>
        <w:rPr>
          <w:lang w:eastAsia="zh-CN"/>
        </w:rPr>
      </w:pPr>
      <w:r>
        <w:object w:dxaOrig="4453" w:dyaOrig="3604" w14:anchorId="157127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2.55pt;height:180pt" o:ole="">
            <v:imagedata r:id="rId21" o:title=""/>
          </v:shape>
          <o:OLEObject Type="Embed" ProgID="Visio.Drawing.11" ShapeID="_x0000_i1025" DrawAspect="Content" ObjectID="_1738074307" r:id="rId22"/>
        </w:object>
      </w:r>
    </w:p>
    <w:p w14:paraId="4A0A6AFB" w14:textId="77777777" w:rsidR="006C5588" w:rsidRDefault="006C5588">
      <w:pPr>
        <w:pStyle w:val="a0"/>
        <w:rPr>
          <w:lang w:eastAsia="zh-CN"/>
        </w:rPr>
      </w:pPr>
    </w:p>
    <w:p w14:paraId="60E434E3" w14:textId="63336DB6" w:rsidR="001D037A" w:rsidRDefault="001D037A" w:rsidP="0082358E">
      <w:pPr>
        <w:pStyle w:val="2"/>
        <w:rPr>
          <w:lang w:eastAsia="zh-CN"/>
        </w:rPr>
      </w:pPr>
      <w:bookmarkStart w:id="27" w:name="_Toc127460085"/>
      <w:r>
        <w:rPr>
          <w:rFonts w:hint="eastAsia"/>
          <w:lang w:eastAsia="zh-CN"/>
        </w:rPr>
        <w:t>T</w:t>
      </w:r>
      <w:r>
        <w:rPr>
          <w:lang w:eastAsia="zh-CN"/>
        </w:rPr>
        <w:t>E200</w:t>
      </w:r>
      <w:bookmarkEnd w:id="27"/>
    </w:p>
    <w:p w14:paraId="4704BE5A" w14:textId="62527F91" w:rsidR="00F7328F" w:rsidRPr="00F7328F" w:rsidRDefault="00F7328F" w:rsidP="00F7328F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请参考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&lt;</w:t>
      </w:r>
      <w:r w:rsidRPr="00F7328F">
        <w:t xml:space="preserve"> </w:t>
      </w:r>
      <w:r w:rsidRPr="00F7328F">
        <w:rPr>
          <w:lang w:eastAsia="zh-CN"/>
        </w:rPr>
        <w:t>Shanhai_TrustEngine_Technical_Reference_Manual_10103001_0101_00_en.pdf</w:t>
      </w:r>
      <w:r>
        <w:rPr>
          <w:lang w:eastAsia="zh-CN"/>
        </w:rPr>
        <w:t>&gt;</w:t>
      </w:r>
    </w:p>
    <w:p w14:paraId="601943C5" w14:textId="0495EDE9" w:rsidR="0097342B" w:rsidRDefault="0097342B" w:rsidP="00996165">
      <w:pPr>
        <w:pStyle w:val="2"/>
        <w:rPr>
          <w:lang w:eastAsia="zh-CN"/>
        </w:rPr>
      </w:pPr>
      <w:bookmarkStart w:id="28" w:name="_Toc127460086"/>
      <w:r>
        <w:rPr>
          <w:rFonts w:hint="eastAsia"/>
          <w:lang w:eastAsia="zh-CN"/>
        </w:rPr>
        <w:lastRenderedPageBreak/>
        <w:t>O</w:t>
      </w:r>
      <w:r>
        <w:rPr>
          <w:lang w:eastAsia="zh-CN"/>
        </w:rPr>
        <w:t>TP</w:t>
      </w:r>
      <w:bookmarkEnd w:id="28"/>
    </w:p>
    <w:p w14:paraId="06D4C789" w14:textId="0B1C760E" w:rsidR="00A712A5" w:rsidRPr="00A712A5" w:rsidRDefault="00A712A5" w:rsidP="00A712A5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请参考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&lt;</w:t>
      </w:r>
      <w:r w:rsidR="009E3B99" w:rsidRPr="009E3B99">
        <w:t xml:space="preserve"> </w:t>
      </w:r>
      <w:r w:rsidR="009E3B99" w:rsidRPr="009E3B99">
        <w:rPr>
          <w:lang w:eastAsia="zh-CN"/>
        </w:rPr>
        <w:t>PSRT_022LZ07D_B23A_Application_Note_v1.0.pdf</w:t>
      </w:r>
      <w:r>
        <w:rPr>
          <w:lang w:eastAsia="zh-CN"/>
        </w:rPr>
        <w:t>&gt;</w:t>
      </w:r>
    </w:p>
    <w:p w14:paraId="6BA14AD5" w14:textId="1E18CC87" w:rsidR="00710C10" w:rsidRDefault="00710C10" w:rsidP="00A25C06">
      <w:pPr>
        <w:pStyle w:val="2"/>
        <w:rPr>
          <w:lang w:eastAsia="zh-CN"/>
        </w:rPr>
      </w:pPr>
      <w:bookmarkStart w:id="29" w:name="_Toc127460087"/>
      <w:r>
        <w:rPr>
          <w:rFonts w:hint="eastAsia"/>
          <w:lang w:eastAsia="zh-CN"/>
        </w:rPr>
        <w:t>寄存器</w:t>
      </w:r>
      <w:bookmarkEnd w:id="29"/>
    </w:p>
    <w:p w14:paraId="386B0739" w14:textId="53689391" w:rsidR="00710C10" w:rsidRDefault="002979DD" w:rsidP="00022BC0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请参考</w:t>
      </w:r>
      <w:r>
        <w:rPr>
          <w:rFonts w:hint="eastAsia"/>
          <w:lang w:eastAsia="zh-CN"/>
        </w:rPr>
        <w:t xml:space="preserve"> &lt;</w:t>
      </w:r>
      <w:r w:rsidR="000B21E1">
        <w:rPr>
          <w:lang w:eastAsia="zh-CN"/>
        </w:rPr>
        <w:t>BK7236_address_map</w:t>
      </w:r>
      <w:r w:rsidR="00461248">
        <w:rPr>
          <w:lang w:eastAsia="zh-CN"/>
        </w:rPr>
        <w:t>.</w:t>
      </w:r>
      <w:r w:rsidR="009167C1">
        <w:rPr>
          <w:lang w:eastAsia="zh-CN"/>
        </w:rPr>
        <w:t>xlsx</w:t>
      </w:r>
      <w:r>
        <w:rPr>
          <w:lang w:eastAsia="zh-CN"/>
        </w:rPr>
        <w:t>&gt;</w:t>
      </w:r>
    </w:p>
    <w:p w14:paraId="3E9A473B" w14:textId="7C920201" w:rsidR="000254FD" w:rsidRDefault="00FA0B94" w:rsidP="001674D0">
      <w:pPr>
        <w:pStyle w:val="1"/>
        <w:rPr>
          <w:lang w:eastAsia="zh-CN"/>
        </w:rPr>
      </w:pPr>
      <w:bookmarkStart w:id="30" w:name="_Toc127460088"/>
      <w:r>
        <w:rPr>
          <w:rFonts w:hint="eastAsia"/>
          <w:lang w:eastAsia="zh-CN"/>
        </w:rPr>
        <w:t>原理</w:t>
      </w:r>
      <w:r w:rsidR="000254FD">
        <w:rPr>
          <w:rFonts w:hint="eastAsia"/>
          <w:lang w:eastAsia="zh-CN"/>
        </w:rPr>
        <w:t>分析</w:t>
      </w:r>
      <w:bookmarkEnd w:id="30"/>
    </w:p>
    <w:p w14:paraId="257AE94D" w14:textId="1135969A" w:rsidR="000254FD" w:rsidRDefault="00764979" w:rsidP="00022BC0">
      <w:pPr>
        <w:pStyle w:val="a0"/>
        <w:rPr>
          <w:lang w:eastAsia="zh-CN"/>
        </w:rPr>
      </w:pPr>
      <w:r>
        <w:rPr>
          <w:rFonts w:hint="eastAsia"/>
          <w:lang w:eastAsia="zh-CN"/>
        </w:rPr>
        <w:t>概述基本安全理论。</w:t>
      </w:r>
    </w:p>
    <w:p w14:paraId="4FAAFD08" w14:textId="24DC66AE" w:rsidR="00B60F5D" w:rsidRDefault="00FA0B94" w:rsidP="00EA36AC">
      <w:pPr>
        <w:pStyle w:val="1"/>
        <w:rPr>
          <w:lang w:eastAsia="zh-CN"/>
        </w:rPr>
      </w:pPr>
      <w:bookmarkStart w:id="31" w:name="_Toc127460089"/>
      <w:r>
        <w:rPr>
          <w:rFonts w:hint="eastAsia"/>
          <w:lang w:eastAsia="zh-CN"/>
        </w:rPr>
        <w:t>专利分析</w:t>
      </w:r>
      <w:bookmarkEnd w:id="31"/>
    </w:p>
    <w:p w14:paraId="365BD8F5" w14:textId="5A35FEE0" w:rsidR="00FB76F8" w:rsidRPr="00FB76F8" w:rsidRDefault="00FB76F8" w:rsidP="00C71B4C">
      <w:pPr>
        <w:pStyle w:val="2"/>
        <w:rPr>
          <w:lang w:eastAsia="zh-CN"/>
        </w:rPr>
      </w:pPr>
      <w:bookmarkStart w:id="32" w:name="_Toc127460090"/>
      <w:r>
        <w:rPr>
          <w:rFonts w:hint="eastAsia"/>
          <w:lang w:eastAsia="zh-CN"/>
        </w:rPr>
        <w:t>B</w:t>
      </w:r>
      <w:r>
        <w:rPr>
          <w:lang w:eastAsia="zh-CN"/>
        </w:rPr>
        <w:t>L1</w:t>
      </w:r>
      <w:bookmarkEnd w:id="32"/>
    </w:p>
    <w:p w14:paraId="1BADB03C" w14:textId="52236522" w:rsidR="0070083B" w:rsidRDefault="00CC4F6D" w:rsidP="0070083B">
      <w:pPr>
        <w:pStyle w:val="a0"/>
        <w:rPr>
          <w:lang w:eastAsia="zh-CN"/>
        </w:rPr>
      </w:pPr>
      <w:r>
        <w:rPr>
          <w:rFonts w:hint="eastAsia"/>
          <w:lang w:eastAsia="zh-CN"/>
        </w:rPr>
        <w:t>下述专利在是开发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BL1 </w:t>
      </w:r>
      <w:r>
        <w:rPr>
          <w:rFonts w:hint="eastAsia"/>
          <w:lang w:eastAsia="zh-CN"/>
        </w:rPr>
        <w:t>过程中形成，其中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CRC </w:t>
      </w:r>
      <w:r>
        <w:rPr>
          <w:rFonts w:hint="eastAsia"/>
          <w:lang w:eastAsia="zh-CN"/>
        </w:rPr>
        <w:t>专利为之前技术。</w:t>
      </w:r>
    </w:p>
    <w:p w14:paraId="32EB9D0C" w14:textId="10C6B863" w:rsidR="00547EFF" w:rsidRDefault="00547EFF" w:rsidP="00A76C31">
      <w:pPr>
        <w:pStyle w:val="3"/>
        <w:rPr>
          <w:lang w:eastAsia="zh-CN"/>
        </w:rPr>
      </w:pPr>
      <w:bookmarkStart w:id="33" w:name="_Toc127460091"/>
      <w:r>
        <w:rPr>
          <w:rFonts w:hint="eastAsia"/>
          <w:lang w:eastAsia="zh-CN"/>
        </w:rPr>
        <w:t>抵抗故障注入攻击方法</w:t>
      </w:r>
      <w:bookmarkEnd w:id="33"/>
    </w:p>
    <w:p w14:paraId="329C6B42" w14:textId="64C7E189" w:rsidR="00EA255D" w:rsidRPr="00EA255D" w:rsidRDefault="00EA255D" w:rsidP="00EA255D">
      <w:pPr>
        <w:pStyle w:val="a0"/>
        <w:rPr>
          <w:lang w:eastAsia="zh-CN"/>
        </w:rPr>
      </w:pPr>
      <w:r>
        <w:rPr>
          <w:rFonts w:hint="eastAsia"/>
          <w:lang w:eastAsia="zh-CN"/>
        </w:rPr>
        <w:t>请参考相关专利。</w:t>
      </w:r>
    </w:p>
    <w:p w14:paraId="0A3856A1" w14:textId="08EA4B55" w:rsidR="00547EFF" w:rsidRDefault="00C36ED2" w:rsidP="00A76C31">
      <w:pPr>
        <w:pStyle w:val="3"/>
        <w:rPr>
          <w:lang w:eastAsia="zh-CN"/>
        </w:rPr>
      </w:pPr>
      <w:bookmarkStart w:id="34" w:name="_Toc127460092"/>
      <w:r>
        <w:rPr>
          <w:rFonts w:hint="eastAsia"/>
          <w:lang w:eastAsia="zh-CN"/>
        </w:rPr>
        <w:t>安全启动补丁</w:t>
      </w:r>
      <w:bookmarkEnd w:id="34"/>
    </w:p>
    <w:p w14:paraId="51DB33F6" w14:textId="77777777" w:rsidR="004D39FD" w:rsidRPr="00EA255D" w:rsidRDefault="004D39FD" w:rsidP="004D39FD">
      <w:pPr>
        <w:pStyle w:val="a0"/>
        <w:rPr>
          <w:lang w:eastAsia="zh-CN"/>
        </w:rPr>
      </w:pPr>
      <w:r>
        <w:rPr>
          <w:rFonts w:hint="eastAsia"/>
          <w:lang w:eastAsia="zh-CN"/>
        </w:rPr>
        <w:t>请参考相关专利。</w:t>
      </w:r>
    </w:p>
    <w:p w14:paraId="1F58A278" w14:textId="77777777" w:rsidR="004D39FD" w:rsidRPr="004D39FD" w:rsidRDefault="004D39FD" w:rsidP="004D39FD">
      <w:pPr>
        <w:pStyle w:val="a0"/>
        <w:rPr>
          <w:lang w:eastAsia="zh-CN"/>
        </w:rPr>
      </w:pPr>
    </w:p>
    <w:p w14:paraId="5683F9C0" w14:textId="10897ACD" w:rsidR="00C36ED2" w:rsidRDefault="00C36ED2" w:rsidP="00A76C31">
      <w:pPr>
        <w:pStyle w:val="3"/>
        <w:rPr>
          <w:lang w:eastAsia="zh-CN"/>
        </w:rPr>
      </w:pPr>
      <w:bookmarkStart w:id="35" w:name="_Toc127460093"/>
      <w:r>
        <w:rPr>
          <w:rFonts w:hint="eastAsia"/>
          <w:lang w:eastAsia="zh-CN"/>
        </w:rPr>
        <w:t>深睡眠启动</w:t>
      </w:r>
      <w:bookmarkEnd w:id="35"/>
    </w:p>
    <w:p w14:paraId="0538C1A0" w14:textId="2528F308" w:rsidR="00913AAE" w:rsidRPr="00913AAE" w:rsidRDefault="00913AAE" w:rsidP="00913AAE">
      <w:pPr>
        <w:pStyle w:val="a0"/>
        <w:rPr>
          <w:lang w:eastAsia="zh-CN"/>
        </w:rPr>
      </w:pPr>
      <w:r>
        <w:rPr>
          <w:rFonts w:hint="eastAsia"/>
          <w:lang w:eastAsia="zh-CN"/>
        </w:rPr>
        <w:t>请参考相关专利。</w:t>
      </w:r>
    </w:p>
    <w:p w14:paraId="0E0340DE" w14:textId="7AA87E69" w:rsidR="00C36ED2" w:rsidRDefault="00C36ED2" w:rsidP="00A76C31">
      <w:pPr>
        <w:pStyle w:val="3"/>
        <w:rPr>
          <w:lang w:eastAsia="zh-CN"/>
        </w:rPr>
      </w:pPr>
      <w:bookmarkStart w:id="36" w:name="_Toc127460094"/>
      <w:r>
        <w:rPr>
          <w:lang w:eastAsia="zh-CN"/>
        </w:rPr>
        <w:t>FLASH CRC</w:t>
      </w:r>
      <w:bookmarkEnd w:id="36"/>
    </w:p>
    <w:p w14:paraId="1C78A13F" w14:textId="77777777" w:rsidR="00171A49" w:rsidRPr="00EA255D" w:rsidRDefault="00171A49" w:rsidP="00171A49">
      <w:pPr>
        <w:pStyle w:val="a0"/>
        <w:rPr>
          <w:lang w:eastAsia="zh-CN"/>
        </w:rPr>
      </w:pPr>
      <w:r>
        <w:rPr>
          <w:rFonts w:hint="eastAsia"/>
          <w:lang w:eastAsia="zh-CN"/>
        </w:rPr>
        <w:t>请参考相关专利。</w:t>
      </w:r>
    </w:p>
    <w:p w14:paraId="2D06766F" w14:textId="2A7092E7" w:rsidR="00C36ED2" w:rsidRDefault="001A4EC6" w:rsidP="00C0306B">
      <w:pPr>
        <w:pStyle w:val="2"/>
        <w:rPr>
          <w:lang w:eastAsia="zh-CN"/>
        </w:rPr>
      </w:pPr>
      <w:bookmarkStart w:id="37" w:name="_Toc127460095"/>
      <w:r>
        <w:rPr>
          <w:rFonts w:hint="eastAsia"/>
          <w:lang w:eastAsia="zh-CN"/>
        </w:rPr>
        <w:t>BL</w:t>
      </w:r>
      <w:r>
        <w:rPr>
          <w:lang w:eastAsia="zh-CN"/>
        </w:rPr>
        <w:t>2</w:t>
      </w:r>
      <w:bookmarkEnd w:id="37"/>
    </w:p>
    <w:p w14:paraId="3BC0825B" w14:textId="77777777" w:rsidR="001A4EC6" w:rsidRDefault="001A4EC6" w:rsidP="0070083B">
      <w:pPr>
        <w:pStyle w:val="a0"/>
        <w:rPr>
          <w:lang w:eastAsia="zh-CN"/>
        </w:rPr>
      </w:pPr>
    </w:p>
    <w:p w14:paraId="6C87A935" w14:textId="36166260" w:rsidR="00091152" w:rsidRDefault="00091152" w:rsidP="00FA2CD8">
      <w:pPr>
        <w:pStyle w:val="1"/>
        <w:rPr>
          <w:lang w:eastAsia="zh-CN"/>
        </w:rPr>
      </w:pPr>
      <w:bookmarkStart w:id="38" w:name="_Toc127460096"/>
      <w:r>
        <w:rPr>
          <w:rFonts w:hint="eastAsia"/>
          <w:lang w:eastAsia="zh-CN"/>
        </w:rPr>
        <w:t>方案</w:t>
      </w:r>
      <w:r w:rsidR="00D558C7">
        <w:rPr>
          <w:rFonts w:hint="eastAsia"/>
          <w:lang w:eastAsia="zh-CN"/>
        </w:rPr>
        <w:t>概述</w:t>
      </w:r>
      <w:bookmarkEnd w:id="38"/>
    </w:p>
    <w:p w14:paraId="391E98E2" w14:textId="54A4BB11" w:rsidR="00631AB3" w:rsidRDefault="00DB6F2D" w:rsidP="00563654">
      <w:pPr>
        <w:pStyle w:val="2"/>
        <w:rPr>
          <w:lang w:eastAsia="zh-CN"/>
        </w:rPr>
      </w:pPr>
      <w:bookmarkStart w:id="39" w:name="_Toc127460097"/>
      <w:r>
        <w:rPr>
          <w:rFonts w:hint="eastAsia"/>
          <w:lang w:eastAsia="zh-CN"/>
        </w:rPr>
        <w:t>方案选型</w:t>
      </w:r>
      <w:bookmarkEnd w:id="39"/>
    </w:p>
    <w:p w14:paraId="4EA95B29" w14:textId="77777777" w:rsidR="00DB6F2D" w:rsidRPr="00631AB3" w:rsidRDefault="00DB6F2D" w:rsidP="00631AB3">
      <w:pPr>
        <w:pStyle w:val="a0"/>
        <w:rPr>
          <w:lang w:eastAsia="zh-CN"/>
        </w:rPr>
      </w:pPr>
    </w:p>
    <w:p w14:paraId="1F6DA8DF" w14:textId="329D370F" w:rsidR="00FA0B94" w:rsidRDefault="00775BEE" w:rsidP="00FA2CD8">
      <w:pPr>
        <w:pStyle w:val="1"/>
        <w:rPr>
          <w:lang w:eastAsia="zh-CN"/>
        </w:rPr>
      </w:pPr>
      <w:bookmarkStart w:id="40" w:name="_BL1"/>
      <w:bookmarkStart w:id="41" w:name="_Toc127460098"/>
      <w:bookmarkEnd w:id="40"/>
      <w:r>
        <w:rPr>
          <w:rFonts w:hint="eastAsia"/>
          <w:lang w:eastAsia="zh-CN"/>
        </w:rPr>
        <w:t>BL</w:t>
      </w:r>
      <w:r>
        <w:rPr>
          <w:lang w:eastAsia="zh-CN"/>
        </w:rPr>
        <w:t>1</w:t>
      </w:r>
      <w:r w:rsidR="002E42A3">
        <w:rPr>
          <w:lang w:eastAsia="zh-CN"/>
        </w:rPr>
        <w:t xml:space="preserve"> </w:t>
      </w:r>
      <w:r w:rsidR="002E42A3">
        <w:rPr>
          <w:rFonts w:hint="eastAsia"/>
          <w:lang w:eastAsia="zh-CN"/>
        </w:rPr>
        <w:t>设计</w:t>
      </w:r>
      <w:bookmarkEnd w:id="41"/>
    </w:p>
    <w:p w14:paraId="54560B4C" w14:textId="2B195CE2" w:rsidR="008747F0" w:rsidRPr="008747F0" w:rsidRDefault="00C64C82" w:rsidP="008747F0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B</w:t>
      </w:r>
      <w:r>
        <w:rPr>
          <w:lang w:eastAsia="zh-CN"/>
        </w:rPr>
        <w:t xml:space="preserve">L1 </w:t>
      </w:r>
      <w:r>
        <w:rPr>
          <w:rFonts w:hint="eastAsia"/>
          <w:lang w:eastAsia="zh-CN"/>
        </w:rPr>
        <w:t>基于山海的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BootROM</w:t>
      </w:r>
      <w:r>
        <w:rPr>
          <w:rFonts w:hint="eastAsia"/>
          <w:lang w:eastAsia="zh-CN"/>
        </w:rPr>
        <w:t>，本节重点关注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BK7236 </w:t>
      </w:r>
      <w:r>
        <w:rPr>
          <w:rFonts w:hint="eastAsia"/>
          <w:lang w:eastAsia="zh-CN"/>
        </w:rPr>
        <w:t>特有部分，山海原生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BL1 </w:t>
      </w:r>
      <w:r>
        <w:rPr>
          <w:rFonts w:hint="eastAsia"/>
          <w:lang w:eastAsia="zh-CN"/>
        </w:rPr>
        <w:t>可参考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&lt;</w:t>
      </w:r>
      <w:r w:rsidR="00D62670" w:rsidRPr="00D62670">
        <w:t xml:space="preserve"> </w:t>
      </w:r>
      <w:r w:rsidR="00D62670" w:rsidRPr="00D62670">
        <w:rPr>
          <w:lang w:eastAsia="zh-CN"/>
        </w:rPr>
        <w:t>IPSS_Class_B_Software_Integration_Manual_10370047_0102_00_en</w:t>
      </w:r>
      <w:r w:rsidR="00D62670">
        <w:rPr>
          <w:rFonts w:hint="eastAsia"/>
          <w:lang w:eastAsia="zh-CN"/>
        </w:rPr>
        <w:t>&gt;</w:t>
      </w:r>
      <w:r w:rsidR="00D62670">
        <w:rPr>
          <w:rFonts w:hint="eastAsia"/>
          <w:lang w:eastAsia="zh-CN"/>
        </w:rPr>
        <w:t>。</w:t>
      </w:r>
      <w:r w:rsidR="00D62670" w:rsidRPr="00D62670">
        <w:t xml:space="preserve"> </w:t>
      </w:r>
    </w:p>
    <w:p w14:paraId="0AF24A71" w14:textId="613A239E" w:rsidR="009906FD" w:rsidRDefault="009906FD" w:rsidP="00AC72B0">
      <w:pPr>
        <w:pStyle w:val="2"/>
        <w:rPr>
          <w:lang w:eastAsia="zh-CN"/>
        </w:rPr>
      </w:pPr>
      <w:bookmarkStart w:id="42" w:name="_Toc127460099"/>
      <w:r>
        <w:rPr>
          <w:lang w:eastAsia="zh-CN"/>
        </w:rPr>
        <w:lastRenderedPageBreak/>
        <w:t xml:space="preserve">BL1 </w:t>
      </w:r>
      <w:r>
        <w:rPr>
          <w:rFonts w:hint="eastAsia"/>
          <w:lang w:eastAsia="zh-CN"/>
        </w:rPr>
        <w:t>移植</w:t>
      </w:r>
      <w:bookmarkEnd w:id="42"/>
    </w:p>
    <w:p w14:paraId="14D51B82" w14:textId="3BF21B26" w:rsidR="00F91235" w:rsidRPr="00F91235" w:rsidRDefault="00935253" w:rsidP="00935253">
      <w:pPr>
        <w:pStyle w:val="a0"/>
        <w:rPr>
          <w:lang w:eastAsia="zh-CN"/>
        </w:rPr>
      </w:pPr>
      <w:r>
        <w:object w:dxaOrig="14551" w:dyaOrig="10561" w14:anchorId="354193AB">
          <v:shape id="_x0000_i1058" type="#_x0000_t75" style="width:431.55pt;height:313.25pt" o:ole="">
            <v:imagedata r:id="rId23" o:title=""/>
          </v:shape>
          <o:OLEObject Type="Embed" ProgID="Visio.Drawing.15" ShapeID="_x0000_i1058" DrawAspect="Content" ObjectID="_1738074308" r:id="rId24"/>
        </w:object>
      </w:r>
    </w:p>
    <w:p w14:paraId="3582A786" w14:textId="295A2AB5" w:rsidR="0043318B" w:rsidRDefault="0043318B" w:rsidP="00AC72B0">
      <w:pPr>
        <w:pStyle w:val="2"/>
        <w:rPr>
          <w:lang w:eastAsia="zh-CN"/>
        </w:rPr>
      </w:pPr>
      <w:bookmarkStart w:id="43" w:name="_Toc127460100"/>
      <w:r>
        <w:rPr>
          <w:rFonts w:hint="eastAsia"/>
          <w:lang w:eastAsia="zh-CN"/>
        </w:rPr>
        <w:t>O</w:t>
      </w:r>
      <w:r>
        <w:rPr>
          <w:lang w:eastAsia="zh-CN"/>
        </w:rPr>
        <w:t xml:space="preserve">TP </w:t>
      </w:r>
      <w:r w:rsidR="00465F34">
        <w:rPr>
          <w:rFonts w:hint="eastAsia"/>
          <w:lang w:eastAsia="zh-CN"/>
        </w:rPr>
        <w:t>设计</w:t>
      </w:r>
      <w:bookmarkEnd w:id="43"/>
    </w:p>
    <w:p w14:paraId="3DF54656" w14:textId="2FD9E7A4" w:rsidR="00CD33DB" w:rsidRDefault="00CD33DB" w:rsidP="00BA4AEA">
      <w:pPr>
        <w:pStyle w:val="3"/>
        <w:rPr>
          <w:lang w:eastAsia="zh-CN"/>
        </w:rPr>
      </w:pPr>
      <w:bookmarkStart w:id="44" w:name="_Toc127460101"/>
      <w:r>
        <w:rPr>
          <w:rFonts w:hint="eastAsia"/>
          <w:lang w:eastAsia="zh-CN"/>
        </w:rPr>
        <w:t>O</w:t>
      </w:r>
      <w:r>
        <w:rPr>
          <w:lang w:eastAsia="zh-CN"/>
        </w:rPr>
        <w:t xml:space="preserve">TP </w:t>
      </w:r>
      <w:r>
        <w:rPr>
          <w:rFonts w:hint="eastAsia"/>
          <w:lang w:eastAsia="zh-CN"/>
        </w:rPr>
        <w:t>分区</w:t>
      </w:r>
      <w:bookmarkEnd w:id="44"/>
    </w:p>
    <w:p w14:paraId="559848FB" w14:textId="0ABD05DA" w:rsidR="00C53942" w:rsidRPr="00C53942" w:rsidRDefault="00C53942" w:rsidP="00C53942">
      <w:pPr>
        <w:pStyle w:val="a0"/>
        <w:rPr>
          <w:lang w:eastAsia="zh-CN"/>
        </w:rPr>
      </w:pPr>
      <w:r>
        <w:rPr>
          <w:rFonts w:hint="eastAsia"/>
          <w:lang w:eastAsia="zh-CN"/>
        </w:rPr>
        <w:t>OTP</w:t>
      </w:r>
      <w:r>
        <w:rPr>
          <w:rFonts w:hint="eastAsia"/>
          <w:lang w:eastAsia="zh-CN"/>
        </w:rPr>
        <w:t>数据区总共</w:t>
      </w:r>
      <w:r>
        <w:rPr>
          <w:rFonts w:hint="eastAsia"/>
          <w:lang w:eastAsia="zh-CN"/>
        </w:rPr>
        <w:t>8Kbit</w:t>
      </w:r>
      <w:r>
        <w:rPr>
          <w:rFonts w:hint="eastAsia"/>
          <w:lang w:eastAsia="zh-CN"/>
        </w:rPr>
        <w:t>，其中</w:t>
      </w:r>
      <w:r>
        <w:rPr>
          <w:rFonts w:hint="eastAsia"/>
          <w:lang w:eastAsia="zh-CN"/>
        </w:rPr>
        <w:t>0x400~0x4FF</w:t>
      </w:r>
      <w:r>
        <w:rPr>
          <w:rFonts w:hint="eastAsia"/>
          <w:lang w:eastAsia="zh-CN"/>
        </w:rPr>
        <w:t>给硬件使用，</w:t>
      </w:r>
      <w:r>
        <w:rPr>
          <w:rFonts w:hint="eastAsia"/>
          <w:lang w:eastAsia="zh-CN"/>
        </w:rPr>
        <w:t xml:space="preserve">0x500~0x7FF </w:t>
      </w:r>
      <w:r>
        <w:rPr>
          <w:rFonts w:hint="eastAsia"/>
          <w:lang w:eastAsia="zh-CN"/>
        </w:rPr>
        <w:t>给软件使用。</w:t>
      </w:r>
    </w:p>
    <w:p w14:paraId="7D348D29" w14:textId="71C36B1D" w:rsidR="00C53942" w:rsidRDefault="00C53942" w:rsidP="001518DC">
      <w:pPr>
        <w:pStyle w:val="a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80BD15D" wp14:editId="37A93783">
            <wp:extent cx="4848225" cy="6490970"/>
            <wp:effectExtent l="0" t="0" r="952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64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EE2D" w14:textId="10324A8A" w:rsidR="00D63175" w:rsidRDefault="00D63175" w:rsidP="00D63175">
      <w:pPr>
        <w:pStyle w:val="a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8A0AA2F" wp14:editId="57E4763A">
            <wp:extent cx="5486400" cy="3389685"/>
            <wp:effectExtent l="0" t="0" r="0" b="1270"/>
            <wp:docPr id="13" name="图片 13" descr="S/NS 地址划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/NS 地址划分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D0AD8" w14:textId="04BAF132" w:rsidR="001518DC" w:rsidRDefault="001D2B3A" w:rsidP="001518DC">
      <w:pPr>
        <w:pStyle w:val="3"/>
        <w:rPr>
          <w:lang w:eastAsia="zh-CN"/>
        </w:rPr>
      </w:pPr>
      <w:bookmarkStart w:id="45" w:name="_Toc127460102"/>
      <w:r>
        <w:rPr>
          <w:lang w:eastAsia="zh-CN"/>
        </w:rPr>
        <w:t xml:space="preserve">OTP </w:t>
      </w:r>
      <w:r>
        <w:rPr>
          <w:rFonts w:hint="eastAsia"/>
          <w:lang w:eastAsia="zh-CN"/>
        </w:rPr>
        <w:t>硬件区</w:t>
      </w:r>
      <w:bookmarkEnd w:id="45"/>
    </w:p>
    <w:p w14:paraId="03B5EC72" w14:textId="41517F9B" w:rsidR="001518DC" w:rsidRDefault="001518DC" w:rsidP="00DF46D8">
      <w:pPr>
        <w:jc w:val="center"/>
        <w:rPr>
          <w:rFonts w:ascii="Calibri" w:hAnsi="Calibri"/>
          <w:kern w:val="2"/>
          <w:sz w:val="21"/>
          <w:szCs w:val="22"/>
          <w:lang w:eastAsia="zh-CN"/>
        </w:rPr>
      </w:pPr>
      <w:r w:rsidRPr="00F652D4">
        <w:rPr>
          <w:rFonts w:ascii="Calibri" w:hAnsi="Calibri" w:hint="eastAsia"/>
          <w:kern w:val="2"/>
          <w:sz w:val="21"/>
          <w:szCs w:val="22"/>
          <w:lang w:eastAsia="zh-CN"/>
        </w:rPr>
        <w:object w:dxaOrig="1716" w:dyaOrig="4548" w14:anchorId="28AF1A9F">
          <v:shape id="_x0000_i1026" type="#_x0000_t75" style="width:86.05pt;height:227.2pt" o:ole="">
            <v:imagedata r:id="rId27" o:title=""/>
          </v:shape>
          <o:OLEObject Type="Embed" ProgID="Visio.Drawing.11" ShapeID="_x0000_i1026" DrawAspect="Content" ObjectID="_1738074309" r:id="rId28"/>
        </w:object>
      </w:r>
    </w:p>
    <w:p w14:paraId="6E9947A1" w14:textId="77777777" w:rsidR="005C2A0E" w:rsidRDefault="005C2A0E" w:rsidP="001518DC"/>
    <w:p w14:paraId="753C7B12" w14:textId="77777777" w:rsidR="001518DC" w:rsidRDefault="001518DC" w:rsidP="001518DC">
      <w:r>
        <w:rPr>
          <w:rFonts w:hint="eastAsia"/>
        </w:rPr>
        <w:t>其中硬件划分为</w:t>
      </w:r>
      <w:r>
        <w:rPr>
          <w:rFonts w:hint="eastAsia"/>
        </w:rPr>
        <w:t>3</w:t>
      </w:r>
      <w:r>
        <w:rPr>
          <w:rFonts w:hint="eastAsia"/>
        </w:rPr>
        <w:t>部分：</w:t>
      </w:r>
    </w:p>
    <w:p w14:paraId="2C4A6171" w14:textId="3F22681F" w:rsidR="001518DC" w:rsidRDefault="001518DC" w:rsidP="00D31233">
      <w:pPr>
        <w:pStyle w:val="af7"/>
        <w:numPr>
          <w:ilvl w:val="0"/>
          <w:numId w:val="19"/>
        </w:numPr>
        <w:ind w:firstLineChars="0"/>
      </w:pPr>
      <w:r>
        <w:rPr>
          <w:rFonts w:hint="eastAsia"/>
        </w:rPr>
        <w:t>0x400~0x45F 存放memcheck结果</w:t>
      </w:r>
    </w:p>
    <w:p w14:paraId="3C89084A" w14:textId="1C6F2491" w:rsidR="001518DC" w:rsidRDefault="001518DC" w:rsidP="00D31233">
      <w:pPr>
        <w:pStyle w:val="af7"/>
        <w:numPr>
          <w:ilvl w:val="0"/>
          <w:numId w:val="19"/>
        </w:numPr>
        <w:ind w:firstLineChars="0"/>
      </w:pPr>
      <w:r>
        <w:rPr>
          <w:rFonts w:hint="eastAsia"/>
        </w:rPr>
        <w:t>0x460~0x47F 存放flash_key</w:t>
      </w:r>
    </w:p>
    <w:p w14:paraId="700FC95C" w14:textId="27BDC912" w:rsidR="001518DC" w:rsidRDefault="001518DC" w:rsidP="00D31233">
      <w:pPr>
        <w:pStyle w:val="af7"/>
        <w:numPr>
          <w:ilvl w:val="0"/>
          <w:numId w:val="19"/>
        </w:numPr>
        <w:ind w:firstLineChars="0"/>
      </w:pPr>
      <w:r>
        <w:rPr>
          <w:rFonts w:hint="eastAsia"/>
        </w:rPr>
        <w:t>0x480~0x4FF 预留给硬件使用。</w:t>
      </w:r>
    </w:p>
    <w:p w14:paraId="06F95700" w14:textId="68D49315" w:rsidR="001518DC" w:rsidRDefault="001518DC" w:rsidP="00D63175">
      <w:pPr>
        <w:pStyle w:val="a0"/>
        <w:rPr>
          <w:lang w:eastAsia="zh-CN"/>
        </w:rPr>
      </w:pPr>
    </w:p>
    <w:p w14:paraId="3E1B8005" w14:textId="2C2D3EAB" w:rsidR="00E64DCC" w:rsidRDefault="00E64DCC" w:rsidP="00D91680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M</w:t>
      </w:r>
      <w:r>
        <w:rPr>
          <w:lang w:eastAsia="zh-CN"/>
        </w:rPr>
        <w:t>emcheck</w:t>
      </w:r>
    </w:p>
    <w:p w14:paraId="4CC4BB44" w14:textId="77777777" w:rsidR="00E64DCC" w:rsidRDefault="00E64DCC" w:rsidP="00E64DCC">
      <w:r>
        <w:rPr>
          <w:rFonts w:hint="eastAsia"/>
        </w:rPr>
        <w:t>Memcheck</w:t>
      </w:r>
      <w:r>
        <w:rPr>
          <w:rFonts w:hint="eastAsia"/>
        </w:rPr>
        <w:t>地址范围为：</w:t>
      </w:r>
      <w:r>
        <w:rPr>
          <w:rFonts w:hint="eastAsia"/>
        </w:rPr>
        <w:t>0x4b100400~0x4b10045f</w:t>
      </w:r>
    </w:p>
    <w:p w14:paraId="325108FB" w14:textId="77777777" w:rsidR="00E64DCC" w:rsidRDefault="00E64DCC" w:rsidP="00E64DCC">
      <w:pPr>
        <w:rPr>
          <w:lang w:eastAsia="zh-CN"/>
        </w:rPr>
      </w:pPr>
      <w:r>
        <w:rPr>
          <w:rFonts w:hint="eastAsia"/>
          <w:lang w:eastAsia="zh-CN"/>
        </w:rPr>
        <w:t>每个纠错地址占用</w:t>
      </w:r>
      <w:r>
        <w:rPr>
          <w:rFonts w:hint="eastAsia"/>
          <w:lang w:eastAsia="zh-CN"/>
        </w:rPr>
        <w:t xml:space="preserve">2byte,96byte </w:t>
      </w:r>
      <w:r>
        <w:rPr>
          <w:rFonts w:hint="eastAsia"/>
          <w:lang w:eastAsia="zh-CN"/>
        </w:rPr>
        <w:t>可存放</w:t>
      </w:r>
      <w:r>
        <w:rPr>
          <w:rFonts w:hint="eastAsia"/>
          <w:lang w:eastAsia="zh-CN"/>
        </w:rPr>
        <w:t>48</w:t>
      </w:r>
      <w:r>
        <w:rPr>
          <w:rFonts w:hint="eastAsia"/>
          <w:lang w:eastAsia="zh-CN"/>
        </w:rPr>
        <w:t>个纠错地址。</w:t>
      </w:r>
    </w:p>
    <w:p w14:paraId="69D24086" w14:textId="77777777" w:rsidR="00E64DCC" w:rsidRDefault="00E64DCC" w:rsidP="00E64DCC">
      <w:pPr>
        <w:rPr>
          <w:lang w:eastAsia="zh-CN"/>
        </w:rPr>
      </w:pPr>
      <w:r>
        <w:rPr>
          <w:rFonts w:hint="eastAsia"/>
          <w:lang w:eastAsia="zh-CN"/>
        </w:rPr>
        <w:t>列举如下：</w:t>
      </w:r>
    </w:p>
    <w:tbl>
      <w:tblPr>
        <w:tblW w:w="5240" w:type="dxa"/>
        <w:jc w:val="center"/>
        <w:tblLook w:val="04A0" w:firstRow="1" w:lastRow="0" w:firstColumn="1" w:lastColumn="0" w:noHBand="0" w:noVBand="1"/>
      </w:tblPr>
      <w:tblGrid>
        <w:gridCol w:w="2122"/>
        <w:gridCol w:w="1701"/>
        <w:gridCol w:w="1417"/>
      </w:tblGrid>
      <w:tr w:rsidR="007776AE" w14:paraId="2F5A342C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8CF19C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hint="eastAsia"/>
              </w:rPr>
              <w:t>memcheck</w:t>
            </w:r>
            <w:r>
              <w:rPr>
                <w:rFonts w:hint="eastAsia"/>
              </w:rPr>
              <w:t>模块地址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1DD0CD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所属模块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E02E3A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  <w:lang w:eastAsia="zh-CN"/>
              </w:rPr>
              <w:t>地址位宽（包括地址有效指示）</w:t>
            </w:r>
          </w:p>
        </w:tc>
      </w:tr>
      <w:tr w:rsidR="007776AE" w14:paraId="1BF20732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90524E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B23767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USB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0445AF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</w:t>
            </w:r>
          </w:p>
        </w:tc>
      </w:tr>
      <w:tr w:rsidR="007776AE" w14:paraId="161B1383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0ABA9F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A6203E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H264_0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2FCEBE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15</w:t>
            </w:r>
          </w:p>
        </w:tc>
      </w:tr>
      <w:tr w:rsidR="007776AE" w14:paraId="7B01D1F5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C83CD1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D1E88E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H264_1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D36620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15</w:t>
            </w:r>
          </w:p>
        </w:tc>
      </w:tr>
      <w:tr w:rsidR="007776AE" w14:paraId="064984ED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E09945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64A9E2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sharememory0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D61752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15</w:t>
            </w:r>
          </w:p>
        </w:tc>
      </w:tr>
      <w:tr w:rsidR="007776AE" w14:paraId="3DAE2223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7D2D4C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3F9519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sharememory1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47CDC7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15</w:t>
            </w:r>
          </w:p>
        </w:tc>
      </w:tr>
      <w:tr w:rsidR="007776AE" w14:paraId="688FA6B2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606032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5742F1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sharememory2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AFFD27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</w:t>
            </w:r>
          </w:p>
        </w:tc>
      </w:tr>
      <w:tr w:rsidR="007776AE" w14:paraId="6032E6E4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FAD939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6C4263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sharememory3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3BB245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</w:t>
            </w:r>
          </w:p>
        </w:tc>
      </w:tr>
      <w:tr w:rsidR="007776AE" w14:paraId="58BF4958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D0B357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7CC368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sharememory4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614C77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</w:t>
            </w:r>
          </w:p>
        </w:tc>
      </w:tr>
      <w:tr w:rsidR="007776AE" w14:paraId="0E817CE9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6DA630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8D4486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cpu0_0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8A8E49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</w:t>
            </w:r>
          </w:p>
        </w:tc>
      </w:tr>
      <w:tr w:rsidR="007776AE" w14:paraId="3C998565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A1A9D3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FCB974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cpu0_1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635AA6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</w:t>
            </w:r>
          </w:p>
        </w:tc>
      </w:tr>
      <w:tr w:rsidR="007776AE" w14:paraId="1CF3FF42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9F4D87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10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6E2C14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cpu0_2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9DD4A8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13</w:t>
            </w:r>
          </w:p>
        </w:tc>
      </w:tr>
      <w:tr w:rsidR="007776AE" w14:paraId="23EE81A4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9452BA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369BE9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cpu0_3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081A86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13</w:t>
            </w:r>
          </w:p>
        </w:tc>
      </w:tr>
      <w:tr w:rsidR="007776AE" w14:paraId="1EE6C795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F026E8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12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1139D9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cpu0_4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E4E9B6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13</w:t>
            </w:r>
          </w:p>
        </w:tc>
      </w:tr>
      <w:tr w:rsidR="007776AE" w14:paraId="2D171FA2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835827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13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D98C69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cpu1_0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EC737B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</w:t>
            </w:r>
          </w:p>
        </w:tc>
      </w:tr>
      <w:tr w:rsidR="007776AE" w14:paraId="12DA2595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255DB2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14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885952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cpu1_1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D768BE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</w:t>
            </w:r>
          </w:p>
        </w:tc>
      </w:tr>
      <w:tr w:rsidR="007776AE" w14:paraId="01C4164D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E06F9D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15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26B380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cpu1_2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C10AB1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13</w:t>
            </w:r>
          </w:p>
        </w:tc>
      </w:tr>
      <w:tr w:rsidR="007776AE" w14:paraId="1F2B50A6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982DF6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2813BC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cpu1_3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89C3D9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13</w:t>
            </w:r>
          </w:p>
        </w:tc>
      </w:tr>
      <w:tr w:rsidR="007776AE" w14:paraId="762E8128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C1AAAC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17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BD756E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cpu1_4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4EDAD9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13</w:t>
            </w:r>
          </w:p>
        </w:tc>
      </w:tr>
      <w:tr w:rsidR="007776AE" w14:paraId="7648C37F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1DE2ED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9780A1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wifi_0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2E74EF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13</w:t>
            </w:r>
          </w:p>
        </w:tc>
      </w:tr>
      <w:tr w:rsidR="007776AE" w14:paraId="29D47D66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80D4B3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19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6CB0B7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wifi_1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C44694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13</w:t>
            </w:r>
          </w:p>
        </w:tc>
      </w:tr>
      <w:tr w:rsidR="007776AE" w14:paraId="7C512D9D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DB7F88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20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B85734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wifi_2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F634B7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13</w:t>
            </w:r>
          </w:p>
        </w:tc>
      </w:tr>
      <w:tr w:rsidR="007776AE" w14:paraId="6A10B1CF" w14:textId="77777777" w:rsidTr="007776AE">
        <w:trPr>
          <w:trHeight w:val="285"/>
          <w:jc w:val="center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4FD7C5" w14:textId="77777777" w:rsidR="007776AE" w:rsidRDefault="007776AE" w:rsidP="00B545EF">
            <w:pPr>
              <w:jc w:val="right"/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21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158498" w14:textId="77777777" w:rsidR="007776AE" w:rsidRDefault="007776AE" w:rsidP="00B545EF">
            <w:pPr>
              <w:rPr>
                <w:rFonts w:ascii="等线" w:eastAsia="等线" w:hAnsi="等线" w:cs="宋体"/>
                <w:color w:val="00000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</w:rPr>
              <w:t>enc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8CA7DD" w14:textId="77777777" w:rsidR="007776AE" w:rsidRPr="00F652D4" w:rsidRDefault="007776AE" w:rsidP="00B545EF">
            <w:pPr>
              <w:jc w:val="right"/>
              <w:rPr>
                <w:rFonts w:ascii="等线" w:eastAsia="等线" w:hAnsi="等线"/>
                <w:color w:val="000000"/>
                <w:kern w:val="2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13</w:t>
            </w:r>
          </w:p>
        </w:tc>
      </w:tr>
    </w:tbl>
    <w:p w14:paraId="218B8E41" w14:textId="77777777" w:rsidR="007776AE" w:rsidRDefault="007776AE" w:rsidP="007776AE">
      <w:pPr>
        <w:rPr>
          <w:lang w:eastAsia="zh-CN"/>
        </w:rPr>
      </w:pPr>
    </w:p>
    <w:p w14:paraId="3B81C10B" w14:textId="22683BFA" w:rsidR="00E64DCC" w:rsidRPr="00F30345" w:rsidRDefault="007776AE" w:rsidP="00F30345">
      <w:pPr>
        <w:rPr>
          <w:rFonts w:ascii="Calibri" w:hAnsi="Calibri"/>
          <w:kern w:val="2"/>
          <w:sz w:val="21"/>
          <w:szCs w:val="22"/>
          <w:lang w:eastAsia="zh-CN"/>
        </w:rPr>
      </w:pPr>
      <w:r>
        <w:rPr>
          <w:rFonts w:hint="eastAsia"/>
          <w:lang w:eastAsia="zh-CN"/>
        </w:rPr>
        <w:t>上图中，通过总线可以按上图所示“</w:t>
      </w:r>
      <w:r>
        <w:rPr>
          <w:rFonts w:hint="eastAsia"/>
          <w:lang w:eastAsia="zh-CN"/>
        </w:rPr>
        <w:t>memcheck</w:t>
      </w:r>
      <w:r>
        <w:rPr>
          <w:rFonts w:hint="eastAsia"/>
          <w:lang w:eastAsia="zh-CN"/>
        </w:rPr>
        <w:t>模块地址”读出各个模块的纠错地址。每个“</w:t>
      </w:r>
      <w:r>
        <w:rPr>
          <w:rFonts w:hint="eastAsia"/>
          <w:lang w:eastAsia="zh-CN"/>
        </w:rPr>
        <w:t>memcheck</w:t>
      </w:r>
      <w:r>
        <w:rPr>
          <w:rFonts w:hint="eastAsia"/>
          <w:lang w:eastAsia="zh-CN"/>
        </w:rPr>
        <w:t>模块地址”可以读出</w:t>
      </w:r>
      <w:r>
        <w:rPr>
          <w:rFonts w:hint="eastAsia"/>
          <w:lang w:eastAsia="zh-CN"/>
        </w:rPr>
        <w:t>32bit</w:t>
      </w:r>
      <w:r>
        <w:rPr>
          <w:rFonts w:hint="eastAsia"/>
          <w:lang w:eastAsia="zh-CN"/>
        </w:rPr>
        <w:t>纠错地址数据，高</w:t>
      </w:r>
      <w:r>
        <w:rPr>
          <w:rFonts w:hint="eastAsia"/>
          <w:lang w:eastAsia="zh-CN"/>
        </w:rPr>
        <w:t>16bit</w:t>
      </w:r>
      <w:r>
        <w:rPr>
          <w:rFonts w:hint="eastAsia"/>
          <w:lang w:eastAsia="zh-CN"/>
        </w:rPr>
        <w:t>和低</w:t>
      </w:r>
      <w:r>
        <w:rPr>
          <w:rFonts w:hint="eastAsia"/>
          <w:lang w:eastAsia="zh-CN"/>
        </w:rPr>
        <w:t>16bit</w:t>
      </w:r>
      <w:r>
        <w:rPr>
          <w:rFonts w:hint="eastAsia"/>
          <w:lang w:eastAsia="zh-CN"/>
        </w:rPr>
        <w:t>各存一个纠错地址，纠错地址格式为：</w:t>
      </w:r>
      <w:r>
        <w:rPr>
          <w:rFonts w:hint="eastAsia"/>
          <w:lang w:eastAsia="zh-CN"/>
        </w:rPr>
        <w:t>{</w:t>
      </w:r>
      <w:r>
        <w:rPr>
          <w:rFonts w:ascii="等线" w:eastAsia="等线" w:hAnsi="等线" w:cs="宋体" w:hint="eastAsia"/>
          <w:color w:val="000000"/>
          <w:sz w:val="22"/>
          <w:lang w:eastAsia="zh-CN"/>
        </w:rPr>
        <w:t>地址有效指示</w:t>
      </w:r>
      <w:r>
        <w:rPr>
          <w:rFonts w:hint="eastAsia"/>
          <w:lang w:eastAsia="zh-CN"/>
        </w:rPr>
        <w:t>，纠错地址</w:t>
      </w:r>
      <w:r>
        <w:rPr>
          <w:rFonts w:hint="eastAsia"/>
          <w:lang w:eastAsia="zh-CN"/>
        </w:rPr>
        <w:t>}</w:t>
      </w:r>
      <w:r>
        <w:rPr>
          <w:rFonts w:hint="eastAsia"/>
          <w:lang w:eastAsia="zh-CN"/>
        </w:rPr>
        <w:t>。</w:t>
      </w:r>
      <w:r>
        <w:rPr>
          <w:rFonts w:ascii="等线" w:eastAsia="等线" w:hAnsi="等线" w:cs="宋体" w:hint="eastAsia"/>
          <w:color w:val="000000"/>
          <w:sz w:val="22"/>
          <w:lang w:eastAsia="zh-CN"/>
        </w:rPr>
        <w:t>地址有效指示：用于指示纠错地址是否有效，1为</w:t>
      </w:r>
      <w:r>
        <w:rPr>
          <w:rFonts w:hint="eastAsia"/>
          <w:lang w:eastAsia="zh-CN"/>
        </w:rPr>
        <w:t>纠错地址有效</w:t>
      </w:r>
      <w:r w:rsidR="00412E2D">
        <w:rPr>
          <w:rFonts w:hint="eastAsia"/>
          <w:lang w:eastAsia="zh-CN"/>
        </w:rPr>
        <w:t>。</w:t>
      </w:r>
    </w:p>
    <w:p w14:paraId="47B637C8" w14:textId="7D176F1E" w:rsidR="001518DC" w:rsidRDefault="001518DC" w:rsidP="00D63175">
      <w:pPr>
        <w:pStyle w:val="a0"/>
        <w:rPr>
          <w:lang w:eastAsia="zh-CN"/>
        </w:rPr>
      </w:pPr>
    </w:p>
    <w:p w14:paraId="070EDBFF" w14:textId="577444D3" w:rsidR="00AE17B6" w:rsidRDefault="00AE17B6" w:rsidP="00050248">
      <w:pPr>
        <w:pStyle w:val="4"/>
        <w:rPr>
          <w:lang w:eastAsia="zh-CN"/>
        </w:rPr>
      </w:pPr>
      <w:r>
        <w:rPr>
          <w:rFonts w:hint="eastAsia"/>
          <w:lang w:eastAsia="zh-CN"/>
        </w:rPr>
        <w:t>FLASH</w:t>
      </w:r>
      <w:r>
        <w:rPr>
          <w:lang w:eastAsia="zh-CN"/>
        </w:rPr>
        <w:t xml:space="preserve"> Key</w:t>
      </w:r>
    </w:p>
    <w:p w14:paraId="009250DB" w14:textId="77777777" w:rsidR="00AE17B6" w:rsidRPr="00F652D4" w:rsidRDefault="00AE17B6" w:rsidP="00AE17B6">
      <w:pPr>
        <w:rPr>
          <w:rFonts w:ascii="Calibri" w:hAnsi="Calibri"/>
        </w:rPr>
      </w:pPr>
      <w:r>
        <w:rPr>
          <w:rFonts w:hint="eastAsia"/>
        </w:rPr>
        <w:t>Flash enc key:</w:t>
      </w:r>
    </w:p>
    <w:p w14:paraId="0834A440" w14:textId="77777777" w:rsidR="00AE17B6" w:rsidRDefault="00AE17B6" w:rsidP="00AE17B6">
      <w:r>
        <w:rPr>
          <w:rFonts w:hint="eastAsia"/>
        </w:rPr>
        <w:t>Flash enc_key</w:t>
      </w:r>
      <w:r>
        <w:rPr>
          <w:rFonts w:hint="eastAsia"/>
        </w:rPr>
        <w:t>地址范围为：</w:t>
      </w:r>
      <w:r>
        <w:rPr>
          <w:rFonts w:hint="eastAsia"/>
        </w:rPr>
        <w:t>0x4b100460~0x4b10047f</w:t>
      </w:r>
    </w:p>
    <w:p w14:paraId="668DD1B0" w14:textId="77777777" w:rsidR="00AE17B6" w:rsidRDefault="00AE17B6" w:rsidP="00AE17B6">
      <w:r>
        <w:rPr>
          <w:rFonts w:hint="eastAsia"/>
        </w:rPr>
        <w:t>对照下图</w:t>
      </w:r>
      <w:r>
        <w:rPr>
          <w:rFonts w:hint="eastAsia"/>
        </w:rPr>
        <w:t xml:space="preserve">OTP </w:t>
      </w:r>
      <w:r>
        <w:rPr>
          <w:rFonts w:hint="eastAsia"/>
        </w:rPr>
        <w:t>仿真</w:t>
      </w:r>
      <w:r>
        <w:rPr>
          <w:rFonts w:hint="eastAsia"/>
        </w:rPr>
        <w:t>bin</w:t>
      </w:r>
      <w:r>
        <w:rPr>
          <w:rFonts w:hint="eastAsia"/>
        </w:rPr>
        <w:t>文件，</w:t>
      </w:r>
      <w:r>
        <w:rPr>
          <w:rFonts w:hint="eastAsia"/>
        </w:rPr>
        <w:t xml:space="preserve">0x30: key2[31:0]  </w:t>
      </w:r>
      <w:r>
        <w:rPr>
          <w:rFonts w:hint="eastAsia"/>
        </w:rPr>
        <w:t>对应的</w:t>
      </w:r>
      <w:r>
        <w:rPr>
          <w:rFonts w:hint="eastAsia"/>
        </w:rPr>
        <w:t>APB</w:t>
      </w:r>
      <w:r>
        <w:rPr>
          <w:rFonts w:hint="eastAsia"/>
        </w:rPr>
        <w:t>地址为</w:t>
      </w:r>
      <w:r>
        <w:rPr>
          <w:rFonts w:hint="eastAsia"/>
        </w:rPr>
        <w:t>0x4b100460</w:t>
      </w:r>
    </w:p>
    <w:p w14:paraId="69B2393E" w14:textId="77777777" w:rsidR="00AE17B6" w:rsidRDefault="00AE17B6" w:rsidP="00AE17B6"/>
    <w:p w14:paraId="754B020C" w14:textId="77777777" w:rsidR="00AE17B6" w:rsidRDefault="00AE17B6" w:rsidP="00AE17B6">
      <w:r>
        <w:rPr>
          <w:rFonts w:hint="eastAsia"/>
        </w:rPr>
        <w:t>otp aes address:</w:t>
      </w:r>
    </w:p>
    <w:tbl>
      <w:tblPr>
        <w:tblW w:w="2840" w:type="dxa"/>
        <w:jc w:val="center"/>
        <w:tblLook w:val="04A0" w:firstRow="1" w:lastRow="0" w:firstColumn="1" w:lastColumn="0" w:noHBand="0" w:noVBand="1"/>
      </w:tblPr>
      <w:tblGrid>
        <w:gridCol w:w="1420"/>
        <w:gridCol w:w="1420"/>
      </w:tblGrid>
      <w:tr w:rsidR="00AE17B6" w14:paraId="1CFC2064" w14:textId="77777777" w:rsidTr="00BB2707">
        <w:trPr>
          <w:trHeight w:val="280"/>
          <w:jc w:val="center"/>
        </w:trPr>
        <w:tc>
          <w:tcPr>
            <w:tcW w:w="14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9A703B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30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14D07A9A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key2 31:0</w:t>
            </w:r>
          </w:p>
        </w:tc>
      </w:tr>
      <w:tr w:rsidR="00AE17B6" w14:paraId="11B33D92" w14:textId="77777777" w:rsidTr="00BB2707">
        <w:trPr>
          <w:trHeight w:val="280"/>
          <w:jc w:val="center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7369E2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31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59B1B680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key2 31:0</w:t>
            </w:r>
          </w:p>
        </w:tc>
      </w:tr>
      <w:tr w:rsidR="00AE17B6" w14:paraId="50BF1228" w14:textId="77777777" w:rsidTr="00BB2707">
        <w:trPr>
          <w:trHeight w:val="280"/>
          <w:jc w:val="center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4DC130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32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55F91C49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key2 63:32</w:t>
            </w:r>
          </w:p>
        </w:tc>
      </w:tr>
      <w:tr w:rsidR="00AE17B6" w14:paraId="3FCC26A0" w14:textId="77777777" w:rsidTr="00BB2707">
        <w:trPr>
          <w:trHeight w:val="280"/>
          <w:jc w:val="center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28691D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33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22555C8C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key2 63:32</w:t>
            </w:r>
          </w:p>
        </w:tc>
      </w:tr>
      <w:tr w:rsidR="00AE17B6" w14:paraId="63825088" w14:textId="77777777" w:rsidTr="00BB2707">
        <w:trPr>
          <w:trHeight w:val="280"/>
          <w:jc w:val="center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F291B5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34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15CC8E78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key2 95:64</w:t>
            </w:r>
          </w:p>
        </w:tc>
      </w:tr>
      <w:tr w:rsidR="00AE17B6" w14:paraId="4C2093F9" w14:textId="77777777" w:rsidTr="00BB2707">
        <w:trPr>
          <w:trHeight w:val="280"/>
          <w:jc w:val="center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58616D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35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6E9E5B47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key2 95:64</w:t>
            </w:r>
          </w:p>
        </w:tc>
      </w:tr>
      <w:tr w:rsidR="00AE17B6" w14:paraId="73B1A886" w14:textId="77777777" w:rsidTr="00BB2707">
        <w:trPr>
          <w:trHeight w:val="280"/>
          <w:jc w:val="center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D9A7ED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36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710BFB39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key2 127:96</w:t>
            </w:r>
          </w:p>
        </w:tc>
      </w:tr>
      <w:tr w:rsidR="00AE17B6" w14:paraId="0A0F7FE0" w14:textId="77777777" w:rsidTr="00BB2707">
        <w:trPr>
          <w:trHeight w:val="280"/>
          <w:jc w:val="center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9B0F66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37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34AA7321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key2 127:96</w:t>
            </w:r>
          </w:p>
        </w:tc>
      </w:tr>
      <w:tr w:rsidR="00AE17B6" w14:paraId="04B9F4A9" w14:textId="77777777" w:rsidTr="00BB2707">
        <w:trPr>
          <w:trHeight w:val="280"/>
          <w:jc w:val="center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A96CE9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38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71C3EF23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key1 31:0</w:t>
            </w:r>
          </w:p>
        </w:tc>
      </w:tr>
      <w:tr w:rsidR="00AE17B6" w14:paraId="720174FE" w14:textId="77777777" w:rsidTr="00BB2707">
        <w:trPr>
          <w:trHeight w:val="280"/>
          <w:jc w:val="center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EBB8A8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39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2A17E6E4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key1 31:0</w:t>
            </w:r>
          </w:p>
        </w:tc>
      </w:tr>
      <w:tr w:rsidR="00AE17B6" w14:paraId="17B56063" w14:textId="77777777" w:rsidTr="00BB2707">
        <w:trPr>
          <w:trHeight w:val="280"/>
          <w:jc w:val="center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F22F02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3a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32022795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key1 63:32</w:t>
            </w:r>
          </w:p>
        </w:tc>
      </w:tr>
      <w:tr w:rsidR="00AE17B6" w14:paraId="3524BC85" w14:textId="77777777" w:rsidTr="00BB2707">
        <w:trPr>
          <w:trHeight w:val="280"/>
          <w:jc w:val="center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3F86F7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3b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342972C5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key1 63:32</w:t>
            </w:r>
          </w:p>
        </w:tc>
      </w:tr>
      <w:tr w:rsidR="00AE17B6" w14:paraId="46B087C1" w14:textId="77777777" w:rsidTr="00BB2707">
        <w:trPr>
          <w:trHeight w:val="280"/>
          <w:jc w:val="center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6102B2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3c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6DB15255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key1 95:64</w:t>
            </w:r>
          </w:p>
        </w:tc>
      </w:tr>
      <w:tr w:rsidR="00AE17B6" w14:paraId="112618FD" w14:textId="77777777" w:rsidTr="00BB2707">
        <w:trPr>
          <w:trHeight w:val="280"/>
          <w:jc w:val="center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54E122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3d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3C4DD661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key1 95:64</w:t>
            </w:r>
          </w:p>
        </w:tc>
      </w:tr>
      <w:tr w:rsidR="00AE17B6" w14:paraId="450DAB2B" w14:textId="77777777" w:rsidTr="00BB2707">
        <w:trPr>
          <w:trHeight w:val="280"/>
          <w:jc w:val="center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995BE7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3e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7F679D62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key1 127:96</w:t>
            </w:r>
          </w:p>
        </w:tc>
      </w:tr>
      <w:tr w:rsidR="00AE17B6" w14:paraId="77A22C9C" w14:textId="77777777" w:rsidTr="00BB2707">
        <w:trPr>
          <w:trHeight w:val="290"/>
          <w:jc w:val="center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386C601F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3f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0B05463" w14:textId="77777777" w:rsidR="00AE17B6" w:rsidRDefault="00AE17B6" w:rsidP="00B545EF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key1 127:96</w:t>
            </w:r>
          </w:p>
        </w:tc>
      </w:tr>
    </w:tbl>
    <w:p w14:paraId="239643ED" w14:textId="0B9924CD" w:rsidR="00AE17B6" w:rsidRPr="00F652D4" w:rsidRDefault="00AE17B6" w:rsidP="00BB2707">
      <w:pPr>
        <w:jc w:val="center"/>
        <w:rPr>
          <w:rFonts w:ascii="Calibri" w:hAnsi="Calibri"/>
          <w:kern w:val="2"/>
          <w:sz w:val="21"/>
          <w:szCs w:val="22"/>
        </w:rPr>
      </w:pPr>
      <w:r>
        <w:rPr>
          <w:noProof/>
          <w:lang w:eastAsia="zh-CN"/>
        </w:rPr>
        <w:drawing>
          <wp:inline distT="0" distB="0" distL="0" distR="0" wp14:anchorId="4E392020" wp14:editId="1C412E47">
            <wp:extent cx="2270760" cy="1854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A8F40" w14:textId="77777777" w:rsidR="006A23FC" w:rsidRDefault="006A23FC" w:rsidP="006A23FC">
      <w:pPr>
        <w:rPr>
          <w:rFonts w:ascii="Courier New" w:hAnsi="Courier New" w:cs="Courier New"/>
          <w:sz w:val="11"/>
        </w:rPr>
      </w:pPr>
      <w:r>
        <w:rPr>
          <w:rFonts w:ascii="Courier New" w:hAnsi="Courier New" w:cs="Courier New"/>
          <w:sz w:val="11"/>
        </w:rPr>
        <w:t xml:space="preserve">3.XTS_AES_encrypt, if </w:t>
      </w:r>
    </w:p>
    <w:p w14:paraId="23368FB3" w14:textId="77777777" w:rsidR="006A23FC" w:rsidRDefault="006A23FC" w:rsidP="006A23FC">
      <w:pPr>
        <w:ind w:firstLineChars="1350" w:firstLine="1485"/>
        <w:rPr>
          <w:rFonts w:ascii="Courier New" w:hAnsi="Courier New" w:cs="Courier New"/>
          <w:sz w:val="11"/>
        </w:rPr>
      </w:pPr>
      <w:r>
        <w:rPr>
          <w:rFonts w:ascii="Courier New" w:hAnsi="Courier New" w:cs="Courier New"/>
          <w:sz w:val="11"/>
        </w:rPr>
        <w:t>key1=128'hcaea65cdbb75e9169ecd22ebe6e54675,</w:t>
      </w:r>
    </w:p>
    <w:p w14:paraId="7F338CD5" w14:textId="77777777" w:rsidR="006A23FC" w:rsidRDefault="006A23FC" w:rsidP="006A23FC">
      <w:pPr>
        <w:rPr>
          <w:rFonts w:ascii="Courier New" w:hAnsi="Courier New" w:cs="Courier New"/>
          <w:sz w:val="11"/>
        </w:rPr>
      </w:pPr>
      <w:r>
        <w:rPr>
          <w:rFonts w:ascii="Courier New" w:hAnsi="Courier New" w:cs="Courier New"/>
          <w:sz w:val="11"/>
        </w:rPr>
        <w:t xml:space="preserve">                           key2=128'h10a58869d74be5a374cf867cfb473859,</w:t>
      </w:r>
    </w:p>
    <w:p w14:paraId="77AEBA2A" w14:textId="77777777" w:rsidR="006A23FC" w:rsidRDefault="006A23FC" w:rsidP="006A23FC">
      <w:pPr>
        <w:rPr>
          <w:rFonts w:ascii="Courier New" w:hAnsi="Courier New" w:cs="Courier New"/>
          <w:sz w:val="11"/>
        </w:rPr>
      </w:pPr>
      <w:r>
        <w:rPr>
          <w:rFonts w:ascii="Courier New" w:hAnsi="Courier New" w:cs="Courier New"/>
          <w:sz w:val="11"/>
        </w:rPr>
        <w:t xml:space="preserve">                      the format is </w:t>
      </w:r>
    </w:p>
    <w:p w14:paraId="0528E7F4" w14:textId="77777777" w:rsidR="006A23FC" w:rsidRDefault="006A23FC" w:rsidP="006A23FC">
      <w:pPr>
        <w:rPr>
          <w:rFonts w:ascii="Courier New" w:hAnsi="Courier New" w:cs="Courier New"/>
          <w:sz w:val="11"/>
        </w:rPr>
      </w:pPr>
      <w:r>
        <w:rPr>
          <w:rFonts w:ascii="Courier New" w:hAnsi="Courier New" w:cs="Courier New"/>
          <w:sz w:val="11"/>
        </w:rPr>
        <w:t xml:space="preserve">                      XTS_AES_encrypt.exe code.bin caea65cdbb75e9169ecd22ebe6e5467510a58869d74be5a374cf867cfb473859 0</w:t>
      </w:r>
    </w:p>
    <w:p w14:paraId="150D207D" w14:textId="1B1DC369" w:rsidR="00AE17B6" w:rsidRDefault="00AE17B6" w:rsidP="00D63175">
      <w:pPr>
        <w:pStyle w:val="a0"/>
        <w:rPr>
          <w:lang w:eastAsia="zh-CN"/>
        </w:rPr>
      </w:pPr>
    </w:p>
    <w:p w14:paraId="17921A15" w14:textId="77777777" w:rsidR="00AE17B6" w:rsidRPr="00E64DCC" w:rsidRDefault="00AE17B6" w:rsidP="00D63175">
      <w:pPr>
        <w:pStyle w:val="a0"/>
        <w:rPr>
          <w:lang w:eastAsia="zh-CN"/>
        </w:rPr>
      </w:pPr>
    </w:p>
    <w:p w14:paraId="6BD46E3B" w14:textId="48D76E09" w:rsidR="001D2B3A" w:rsidRDefault="001D2B3A" w:rsidP="00BC0281">
      <w:pPr>
        <w:pStyle w:val="3"/>
        <w:rPr>
          <w:lang w:eastAsia="zh-CN"/>
        </w:rPr>
      </w:pPr>
      <w:bookmarkStart w:id="46" w:name="_Toc127460103"/>
      <w:r>
        <w:rPr>
          <w:rFonts w:hint="eastAsia"/>
          <w:lang w:eastAsia="zh-CN"/>
        </w:rPr>
        <w:lastRenderedPageBreak/>
        <w:t>O</w:t>
      </w:r>
      <w:r>
        <w:rPr>
          <w:lang w:eastAsia="zh-CN"/>
        </w:rPr>
        <w:t xml:space="preserve">TP </w:t>
      </w:r>
      <w:r>
        <w:rPr>
          <w:rFonts w:hint="eastAsia"/>
          <w:lang w:eastAsia="zh-CN"/>
        </w:rPr>
        <w:t>软件区</w:t>
      </w:r>
      <w:bookmarkEnd w:id="46"/>
    </w:p>
    <w:p w14:paraId="25600915" w14:textId="02CA83F6" w:rsidR="001D2B3A" w:rsidRDefault="00A54EE7" w:rsidP="00D63175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D64BFD5" wp14:editId="30707886">
            <wp:extent cx="5486400" cy="6410558"/>
            <wp:effectExtent l="0" t="0" r="0" b="9525"/>
            <wp:docPr id="16" name="图片 16" descr="地址划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地址划分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1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51EC7" w14:textId="4DF9F68A" w:rsidR="00A54EE7" w:rsidRDefault="00A54EE7" w:rsidP="00D63175">
      <w:pPr>
        <w:pStyle w:val="a0"/>
        <w:rPr>
          <w:lang w:eastAsia="zh-CN"/>
        </w:rPr>
      </w:pPr>
    </w:p>
    <w:p w14:paraId="0973E35A" w14:textId="6CEE22A2" w:rsidR="00A54EE7" w:rsidRDefault="00041A36" w:rsidP="00D63175">
      <w:pPr>
        <w:pStyle w:val="a0"/>
        <w:rPr>
          <w:lang w:eastAsia="zh-CN"/>
        </w:rPr>
      </w:pPr>
      <w:r w:rsidRPr="00D662B1">
        <w:rPr>
          <w:rFonts w:hint="eastAsia"/>
          <w:highlight w:val="yellow"/>
          <w:lang w:eastAsia="zh-CN"/>
        </w:rPr>
        <w:t>R</w:t>
      </w:r>
      <w:r w:rsidRPr="00D662B1">
        <w:rPr>
          <w:highlight w:val="yellow"/>
          <w:lang w:eastAsia="zh-CN"/>
        </w:rPr>
        <w:t xml:space="preserve">ecovery/Primary Version </w:t>
      </w:r>
      <w:r w:rsidRPr="00D662B1">
        <w:rPr>
          <w:rFonts w:hint="eastAsia"/>
          <w:highlight w:val="yellow"/>
          <w:lang w:eastAsia="zh-CN"/>
        </w:rPr>
        <w:t>指向同一</w:t>
      </w:r>
      <w:r w:rsidRPr="00D662B1">
        <w:rPr>
          <w:rFonts w:hint="eastAsia"/>
          <w:highlight w:val="yellow"/>
          <w:lang w:eastAsia="zh-CN"/>
        </w:rPr>
        <w:t xml:space="preserve"> </w:t>
      </w:r>
      <w:r w:rsidRPr="00D662B1">
        <w:rPr>
          <w:highlight w:val="yellow"/>
          <w:lang w:eastAsia="zh-CN"/>
        </w:rPr>
        <w:t xml:space="preserve">OTP </w:t>
      </w:r>
      <w:r w:rsidRPr="00D662B1">
        <w:rPr>
          <w:rFonts w:hint="eastAsia"/>
          <w:highlight w:val="yellow"/>
          <w:lang w:eastAsia="zh-CN"/>
        </w:rPr>
        <w:t>地址，即</w:t>
      </w:r>
      <w:r w:rsidRPr="00D662B1">
        <w:rPr>
          <w:rFonts w:hint="eastAsia"/>
          <w:highlight w:val="yellow"/>
          <w:lang w:eastAsia="zh-CN"/>
        </w:rPr>
        <w:t xml:space="preserve"> </w:t>
      </w:r>
      <w:r w:rsidRPr="00D662B1">
        <w:rPr>
          <w:highlight w:val="yellow"/>
          <w:lang w:eastAsia="zh-CN"/>
        </w:rPr>
        <w:t xml:space="preserve">offset </w:t>
      </w:r>
      <w:r w:rsidRPr="00D662B1">
        <w:rPr>
          <w:rFonts w:hint="eastAsia"/>
          <w:highlight w:val="yellow"/>
          <w:lang w:eastAsia="zh-CN"/>
        </w:rPr>
        <w:t>为</w:t>
      </w:r>
      <w:r w:rsidRPr="00D662B1">
        <w:rPr>
          <w:rFonts w:hint="eastAsia"/>
          <w:highlight w:val="yellow"/>
          <w:lang w:eastAsia="zh-CN"/>
        </w:rPr>
        <w:t xml:space="preserve"> </w:t>
      </w:r>
      <w:r w:rsidRPr="00D662B1">
        <w:rPr>
          <w:highlight w:val="yellow"/>
          <w:lang w:eastAsia="zh-CN"/>
        </w:rPr>
        <w:t xml:space="preserve">0x584 </w:t>
      </w:r>
      <w:r w:rsidRPr="00D662B1">
        <w:rPr>
          <w:rFonts w:hint="eastAsia"/>
          <w:highlight w:val="yellow"/>
          <w:lang w:eastAsia="zh-CN"/>
        </w:rPr>
        <w:t>处，用于处理</w:t>
      </w:r>
      <w:r w:rsidRPr="00D662B1">
        <w:rPr>
          <w:rFonts w:hint="eastAsia"/>
          <w:highlight w:val="yellow"/>
          <w:lang w:eastAsia="zh-CN"/>
        </w:rPr>
        <w:t xml:space="preserve"> </w:t>
      </w:r>
      <w:r w:rsidRPr="00D662B1">
        <w:rPr>
          <w:highlight w:val="yellow"/>
          <w:lang w:eastAsia="zh-CN"/>
        </w:rPr>
        <w:t xml:space="preserve">BL2 </w:t>
      </w:r>
      <w:r w:rsidRPr="00D662B1">
        <w:rPr>
          <w:rFonts w:hint="eastAsia"/>
          <w:highlight w:val="yellow"/>
          <w:lang w:eastAsia="zh-CN"/>
        </w:rPr>
        <w:t>升级时版本降级攻击。</w:t>
      </w:r>
    </w:p>
    <w:p w14:paraId="5BAAD26A" w14:textId="6FB94AD0" w:rsidR="00BC0281" w:rsidRDefault="00BC0281" w:rsidP="00BC0281">
      <w:pPr>
        <w:pStyle w:val="3"/>
        <w:rPr>
          <w:lang w:eastAsia="zh-CN"/>
        </w:rPr>
      </w:pPr>
      <w:bookmarkStart w:id="47" w:name="_Toc127460104"/>
      <w:r>
        <w:rPr>
          <w:rFonts w:hint="eastAsia"/>
          <w:lang w:eastAsia="zh-CN"/>
        </w:rPr>
        <w:lastRenderedPageBreak/>
        <w:t>O</w:t>
      </w:r>
      <w:r>
        <w:rPr>
          <w:lang w:eastAsia="zh-CN"/>
        </w:rPr>
        <w:t xml:space="preserve">TP </w:t>
      </w:r>
      <w:r>
        <w:rPr>
          <w:rFonts w:hint="eastAsia"/>
          <w:lang w:eastAsia="zh-CN"/>
        </w:rPr>
        <w:t>访问</w:t>
      </w:r>
      <w:bookmarkEnd w:id="47"/>
    </w:p>
    <w:p w14:paraId="3278102A" w14:textId="5FCCE738" w:rsidR="00BC0281" w:rsidRDefault="00BC0281" w:rsidP="00D63175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CCFF388" wp14:editId="1E80BCD7">
            <wp:extent cx="5486400" cy="3729081"/>
            <wp:effectExtent l="0" t="0" r="0" b="5080"/>
            <wp:docPr id="15" name="图片 15" descr="方案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方案一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2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F3924" w14:textId="1AAD0F84" w:rsidR="00B6075B" w:rsidRDefault="00B6075B" w:rsidP="00D63175">
      <w:pPr>
        <w:pStyle w:val="a0"/>
        <w:rPr>
          <w:lang w:eastAsia="zh-CN"/>
        </w:rPr>
      </w:pPr>
    </w:p>
    <w:p w14:paraId="7C38EEBA" w14:textId="0FE27A1D" w:rsidR="00B6075B" w:rsidRDefault="00B6075B" w:rsidP="00D63175">
      <w:pPr>
        <w:pStyle w:val="a0"/>
        <w:rPr>
          <w:lang w:eastAsia="zh-CN"/>
        </w:rPr>
      </w:pPr>
      <w:r>
        <w:rPr>
          <w:rFonts w:hint="eastAsia"/>
          <w:lang w:eastAsia="zh-CN"/>
        </w:rPr>
        <w:t>访问方案如上图所示：</w:t>
      </w:r>
    </w:p>
    <w:p w14:paraId="4300A0A0" w14:textId="77777777" w:rsidR="003958BE" w:rsidRPr="00DE18AB" w:rsidRDefault="003958BE" w:rsidP="00D31233">
      <w:pPr>
        <w:pStyle w:val="ad"/>
        <w:numPr>
          <w:ilvl w:val="0"/>
          <w:numId w:val="20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DE18AB">
        <w:rPr>
          <w:rFonts w:ascii="Times New Roman" w:hAnsi="Times New Roman" w:cs="Times New Roman"/>
          <w:sz w:val="20"/>
        </w:rPr>
        <w:t>仅</w:t>
      </w:r>
      <w:r w:rsidRPr="00DE18AB">
        <w:rPr>
          <w:rFonts w:ascii="Times New Roman" w:hAnsi="Times New Roman" w:cs="Times New Roman"/>
          <w:sz w:val="20"/>
        </w:rPr>
        <w:t xml:space="preserve"> Factory </w:t>
      </w:r>
      <w:r w:rsidRPr="00DE18AB">
        <w:rPr>
          <w:rFonts w:ascii="Times New Roman" w:hAnsi="Times New Roman" w:cs="Times New Roman"/>
          <w:sz w:val="20"/>
        </w:rPr>
        <w:t>测试</w:t>
      </w:r>
      <w:r w:rsidRPr="00DE18AB">
        <w:rPr>
          <w:rFonts w:ascii="Times New Roman" w:hAnsi="Times New Roman" w:cs="Times New Roman"/>
          <w:sz w:val="20"/>
        </w:rPr>
        <w:t xml:space="preserve"> CPU </w:t>
      </w:r>
      <w:r w:rsidRPr="00DE18AB">
        <w:rPr>
          <w:rFonts w:ascii="Times New Roman" w:hAnsi="Times New Roman" w:cs="Times New Roman"/>
          <w:sz w:val="20"/>
        </w:rPr>
        <w:t>会直接访问</w:t>
      </w:r>
      <w:r w:rsidRPr="00DE18AB">
        <w:rPr>
          <w:rFonts w:ascii="Times New Roman" w:hAnsi="Times New Roman" w:cs="Times New Roman"/>
          <w:sz w:val="20"/>
        </w:rPr>
        <w:t xml:space="preserve"> OTP</w:t>
      </w:r>
    </w:p>
    <w:p w14:paraId="0A1EF2EB" w14:textId="77777777" w:rsidR="003958BE" w:rsidRPr="00DE18AB" w:rsidRDefault="003958BE" w:rsidP="00D31233">
      <w:pPr>
        <w:pStyle w:val="ad"/>
        <w:numPr>
          <w:ilvl w:val="0"/>
          <w:numId w:val="20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DE18AB">
        <w:rPr>
          <w:rFonts w:ascii="Times New Roman" w:hAnsi="Times New Roman" w:cs="Times New Roman"/>
          <w:sz w:val="20"/>
        </w:rPr>
        <w:t>其他部分软</w:t>
      </w:r>
      <w:r w:rsidRPr="00DE18AB">
        <w:rPr>
          <w:rFonts w:ascii="Times New Roman" w:hAnsi="Times New Roman" w:cs="Times New Roman"/>
          <w:sz w:val="20"/>
        </w:rPr>
        <w:t>/</w:t>
      </w:r>
      <w:r w:rsidRPr="00DE18AB">
        <w:rPr>
          <w:rFonts w:ascii="Times New Roman" w:hAnsi="Times New Roman" w:cs="Times New Roman"/>
          <w:sz w:val="20"/>
        </w:rPr>
        <w:t>硬件完全保持不变</w:t>
      </w:r>
    </w:p>
    <w:p w14:paraId="56B027DF" w14:textId="0D1ADE4D" w:rsidR="00EF4228" w:rsidRDefault="00EF4228" w:rsidP="00D63175">
      <w:pPr>
        <w:pStyle w:val="a0"/>
        <w:rPr>
          <w:lang w:eastAsia="zh-CN"/>
        </w:rPr>
      </w:pPr>
    </w:p>
    <w:p w14:paraId="5ACEF0EF" w14:textId="10A83AB5" w:rsidR="00180B72" w:rsidRDefault="00180B72" w:rsidP="00D63175">
      <w:pPr>
        <w:pStyle w:val="a0"/>
        <w:rPr>
          <w:lang w:eastAsia="zh-CN"/>
        </w:rPr>
      </w:pPr>
      <w:r w:rsidRPr="009F222A">
        <w:rPr>
          <w:rFonts w:hint="eastAsia"/>
          <w:highlight w:val="yellow"/>
          <w:lang w:eastAsia="zh-CN"/>
        </w:rPr>
        <w:t>注意</w:t>
      </w:r>
      <w:r w:rsidRPr="009F222A">
        <w:rPr>
          <w:rFonts w:hint="eastAsia"/>
          <w:highlight w:val="yellow"/>
          <w:lang w:eastAsia="zh-CN"/>
        </w:rPr>
        <w:t xml:space="preserve"> BL</w:t>
      </w:r>
      <w:r w:rsidRPr="009F222A">
        <w:rPr>
          <w:highlight w:val="yellow"/>
          <w:lang w:eastAsia="zh-CN"/>
        </w:rPr>
        <w:t xml:space="preserve">2/TFM </w:t>
      </w:r>
      <w:r w:rsidRPr="009F222A">
        <w:rPr>
          <w:rFonts w:hint="eastAsia"/>
          <w:highlight w:val="yellow"/>
          <w:lang w:eastAsia="zh-CN"/>
        </w:rPr>
        <w:t>访问</w:t>
      </w:r>
      <w:r w:rsidRPr="009F222A">
        <w:rPr>
          <w:rFonts w:hint="eastAsia"/>
          <w:highlight w:val="yellow"/>
          <w:lang w:eastAsia="zh-CN"/>
        </w:rPr>
        <w:t xml:space="preserve"> </w:t>
      </w:r>
      <w:r w:rsidRPr="009F222A">
        <w:rPr>
          <w:highlight w:val="yellow"/>
          <w:lang w:eastAsia="zh-CN"/>
        </w:rPr>
        <w:t xml:space="preserve">OTP </w:t>
      </w:r>
      <w:r w:rsidRPr="009F222A">
        <w:rPr>
          <w:rFonts w:hint="eastAsia"/>
          <w:highlight w:val="yellow"/>
          <w:lang w:eastAsia="zh-CN"/>
        </w:rPr>
        <w:t>方式与</w:t>
      </w:r>
      <w:r w:rsidRPr="009F222A">
        <w:rPr>
          <w:rFonts w:hint="eastAsia"/>
          <w:highlight w:val="yellow"/>
          <w:lang w:eastAsia="zh-CN"/>
        </w:rPr>
        <w:t xml:space="preserve"> </w:t>
      </w:r>
      <w:r w:rsidRPr="009F222A">
        <w:rPr>
          <w:highlight w:val="yellow"/>
          <w:lang w:eastAsia="zh-CN"/>
        </w:rPr>
        <w:t xml:space="preserve">BL1 </w:t>
      </w:r>
      <w:r w:rsidRPr="009F222A">
        <w:rPr>
          <w:rFonts w:hint="eastAsia"/>
          <w:highlight w:val="yellow"/>
          <w:lang w:eastAsia="zh-CN"/>
        </w:rPr>
        <w:t>相似，通过</w:t>
      </w:r>
      <w:r w:rsidRPr="009F222A">
        <w:rPr>
          <w:rFonts w:hint="eastAsia"/>
          <w:highlight w:val="yellow"/>
          <w:lang w:eastAsia="zh-CN"/>
        </w:rPr>
        <w:t xml:space="preserve"> </w:t>
      </w:r>
      <w:r w:rsidRPr="009F222A">
        <w:rPr>
          <w:highlight w:val="yellow"/>
          <w:lang w:eastAsia="zh-CN"/>
        </w:rPr>
        <w:t xml:space="preserve">TE200 </w:t>
      </w:r>
      <w:r w:rsidRPr="009F222A">
        <w:rPr>
          <w:rFonts w:hint="eastAsia"/>
          <w:highlight w:val="yellow"/>
          <w:lang w:eastAsia="zh-CN"/>
        </w:rPr>
        <w:t>来访问</w:t>
      </w:r>
      <w:r w:rsidRPr="009F222A">
        <w:rPr>
          <w:rFonts w:hint="eastAsia"/>
          <w:highlight w:val="yellow"/>
          <w:lang w:eastAsia="zh-CN"/>
        </w:rPr>
        <w:t xml:space="preserve"> </w:t>
      </w:r>
      <w:r w:rsidRPr="009F222A">
        <w:rPr>
          <w:highlight w:val="yellow"/>
          <w:lang w:eastAsia="zh-CN"/>
        </w:rPr>
        <w:t xml:space="preserve">OTP S </w:t>
      </w:r>
      <w:r w:rsidRPr="009F222A">
        <w:rPr>
          <w:rFonts w:hint="eastAsia"/>
          <w:highlight w:val="yellow"/>
          <w:lang w:eastAsia="zh-CN"/>
        </w:rPr>
        <w:t>区。</w:t>
      </w:r>
    </w:p>
    <w:p w14:paraId="5E843722" w14:textId="1DCFC383" w:rsidR="00EF4228" w:rsidRDefault="00EF4228" w:rsidP="00D63175">
      <w:pPr>
        <w:pStyle w:val="a0"/>
        <w:rPr>
          <w:lang w:eastAsia="zh-CN"/>
        </w:rPr>
      </w:pPr>
    </w:p>
    <w:p w14:paraId="468C43D1" w14:textId="0719E49B" w:rsidR="00943251" w:rsidRDefault="00943251" w:rsidP="009B168B">
      <w:pPr>
        <w:pStyle w:val="3"/>
        <w:rPr>
          <w:lang w:eastAsia="zh-CN"/>
        </w:rPr>
      </w:pPr>
      <w:bookmarkStart w:id="48" w:name="_Toc127460105"/>
      <w:r>
        <w:rPr>
          <w:rFonts w:hint="eastAsia"/>
          <w:lang w:eastAsia="zh-CN"/>
        </w:rPr>
        <w:t>O</w:t>
      </w:r>
      <w:r>
        <w:rPr>
          <w:lang w:eastAsia="zh-CN"/>
        </w:rPr>
        <w:t xml:space="preserve">TP </w:t>
      </w:r>
      <w:r>
        <w:rPr>
          <w:rFonts w:hint="eastAsia"/>
          <w:lang w:eastAsia="zh-CN"/>
        </w:rPr>
        <w:t>权限控制</w:t>
      </w:r>
      <w:bookmarkEnd w:id="4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058"/>
        <w:gridCol w:w="4572"/>
      </w:tblGrid>
      <w:tr w:rsidR="00EF5BFF" w14:paraId="71C9C915" w14:textId="77777777" w:rsidTr="00EF5BFF">
        <w:tc>
          <w:tcPr>
            <w:tcW w:w="4315" w:type="dxa"/>
          </w:tcPr>
          <w:p w14:paraId="609267EE" w14:textId="1A885C51" w:rsidR="00EF5BFF" w:rsidRDefault="00EF5BFF" w:rsidP="00D6317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O</w:t>
            </w:r>
            <w:r>
              <w:rPr>
                <w:lang w:eastAsia="zh-CN"/>
              </w:rPr>
              <w:t xml:space="preserve">TP </w:t>
            </w:r>
            <w:r>
              <w:rPr>
                <w:rFonts w:hint="eastAsia"/>
                <w:lang w:eastAsia="zh-CN"/>
              </w:rPr>
              <w:t>区</w:t>
            </w:r>
          </w:p>
        </w:tc>
        <w:tc>
          <w:tcPr>
            <w:tcW w:w="4315" w:type="dxa"/>
          </w:tcPr>
          <w:p w14:paraId="6BA9F285" w14:textId="2DC9EA80" w:rsidR="00EF5BFF" w:rsidRDefault="00EF5BFF" w:rsidP="00D6317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控制方式</w:t>
            </w:r>
          </w:p>
        </w:tc>
      </w:tr>
      <w:tr w:rsidR="00EF5BFF" w14:paraId="275E1BE8" w14:textId="77777777" w:rsidTr="00EF5BFF">
        <w:tc>
          <w:tcPr>
            <w:tcW w:w="4315" w:type="dxa"/>
          </w:tcPr>
          <w:p w14:paraId="4AA15099" w14:textId="55348E9A" w:rsidR="00EF5BFF" w:rsidRDefault="006D0BBF" w:rsidP="00D63175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 xml:space="preserve">OTP </w:t>
            </w:r>
            <w:r w:rsidR="000B250A">
              <w:rPr>
                <w:rFonts w:hint="eastAsia"/>
                <w:lang w:eastAsia="zh-CN"/>
              </w:rPr>
              <w:t>软件</w:t>
            </w:r>
            <w:r w:rsidR="00EF5BFF">
              <w:rPr>
                <w:rFonts w:hint="eastAsia"/>
                <w:lang w:eastAsia="zh-CN"/>
              </w:rPr>
              <w:t>预设区</w:t>
            </w:r>
          </w:p>
        </w:tc>
        <w:tc>
          <w:tcPr>
            <w:tcW w:w="4315" w:type="dxa"/>
          </w:tcPr>
          <w:p w14:paraId="299DD76C" w14:textId="2DCB7FE6" w:rsidR="00EF5BFF" w:rsidRDefault="00EF5BFF" w:rsidP="00D6317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由</w:t>
            </w:r>
            <w:r>
              <w:rPr>
                <w:rFonts w:hint="eastAsia"/>
                <w:lang w:eastAsia="zh-CN"/>
              </w:rPr>
              <w:t xml:space="preserve"> TE</w:t>
            </w:r>
            <w:r>
              <w:rPr>
                <w:lang w:eastAsia="zh-CN"/>
              </w:rPr>
              <w:t xml:space="preserve">200 </w:t>
            </w:r>
            <w:r w:rsidR="00A830FF">
              <w:rPr>
                <w:rFonts w:hint="eastAsia"/>
                <w:lang w:eastAsia="zh-CN"/>
              </w:rPr>
              <w:t>硬件来控制，参考</w:t>
            </w:r>
            <w:r w:rsidR="00A830FF">
              <w:rPr>
                <w:rFonts w:hint="eastAsia"/>
                <w:lang w:eastAsia="zh-CN"/>
              </w:rPr>
              <w:t xml:space="preserve"> </w:t>
            </w:r>
            <w:r w:rsidR="00A830FF">
              <w:rPr>
                <w:lang w:eastAsia="zh-CN"/>
              </w:rPr>
              <w:t>&lt;</w:t>
            </w:r>
            <w:r w:rsidR="0054081C">
              <w:t xml:space="preserve"> </w:t>
            </w:r>
            <w:r w:rsidR="0054081C" w:rsidRPr="0054081C">
              <w:rPr>
                <w:lang w:eastAsia="zh-CN"/>
              </w:rPr>
              <w:t>Shanhai_TrustEngine_Technical_Reference_Manual</w:t>
            </w:r>
            <w:r w:rsidR="0054081C">
              <w:rPr>
                <w:lang w:eastAsia="zh-CN"/>
              </w:rPr>
              <w:t xml:space="preserve">&gt; A2.1.4 </w:t>
            </w:r>
            <w:r w:rsidR="0054081C">
              <w:rPr>
                <w:rFonts w:hint="eastAsia"/>
                <w:lang w:eastAsia="zh-CN"/>
              </w:rPr>
              <w:t>节了解细节</w:t>
            </w:r>
            <w:r w:rsidR="009613D3">
              <w:rPr>
                <w:rFonts w:hint="eastAsia"/>
                <w:lang w:eastAsia="zh-CN"/>
              </w:rPr>
              <w:t>。</w:t>
            </w:r>
          </w:p>
        </w:tc>
      </w:tr>
      <w:tr w:rsidR="000170B9" w14:paraId="2142A2DD" w14:textId="77777777" w:rsidTr="00EF5BFF">
        <w:tc>
          <w:tcPr>
            <w:tcW w:w="4315" w:type="dxa"/>
          </w:tcPr>
          <w:p w14:paraId="570EAA92" w14:textId="59767904" w:rsidR="000170B9" w:rsidRDefault="009559C1" w:rsidP="00D6317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OTP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 xml:space="preserve">/NS </w:t>
            </w:r>
            <w:r>
              <w:rPr>
                <w:rFonts w:hint="eastAsia"/>
                <w:lang w:eastAsia="zh-CN"/>
              </w:rPr>
              <w:t>区</w:t>
            </w:r>
          </w:p>
        </w:tc>
        <w:tc>
          <w:tcPr>
            <w:tcW w:w="4315" w:type="dxa"/>
          </w:tcPr>
          <w:p w14:paraId="68B27515" w14:textId="4F473BEC" w:rsidR="000170B9" w:rsidRDefault="00B04251" w:rsidP="00D6317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由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TE200 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Lock Control </w:t>
            </w:r>
            <w:r>
              <w:rPr>
                <w:rFonts w:hint="eastAsia"/>
                <w:lang w:eastAsia="zh-CN"/>
              </w:rPr>
              <w:t>来控制</w:t>
            </w:r>
            <w:r w:rsidR="00493173">
              <w:rPr>
                <w:rFonts w:hint="eastAsia"/>
                <w:lang w:eastAsia="zh-CN"/>
              </w:rPr>
              <w:t>，可以在</w:t>
            </w:r>
            <w:r w:rsidR="00493173">
              <w:rPr>
                <w:rFonts w:hint="eastAsia"/>
                <w:lang w:eastAsia="zh-CN"/>
              </w:rPr>
              <w:t xml:space="preserve"> </w:t>
            </w:r>
            <w:r w:rsidR="00493173">
              <w:rPr>
                <w:lang w:eastAsia="zh-CN"/>
              </w:rPr>
              <w:t xml:space="preserve">BL2 </w:t>
            </w:r>
            <w:r w:rsidR="00493173">
              <w:rPr>
                <w:rFonts w:hint="eastAsia"/>
                <w:lang w:eastAsia="zh-CN"/>
              </w:rPr>
              <w:t>或者</w:t>
            </w:r>
            <w:r w:rsidR="00493173">
              <w:rPr>
                <w:rFonts w:hint="eastAsia"/>
                <w:lang w:eastAsia="zh-CN"/>
              </w:rPr>
              <w:t xml:space="preserve"> </w:t>
            </w:r>
            <w:r w:rsidR="00493173">
              <w:rPr>
                <w:lang w:eastAsia="zh-CN"/>
              </w:rPr>
              <w:t xml:space="preserve">TFM </w:t>
            </w:r>
            <w:r w:rsidR="00493173">
              <w:rPr>
                <w:rFonts w:hint="eastAsia"/>
                <w:lang w:eastAsia="zh-CN"/>
              </w:rPr>
              <w:t>中来控制。</w:t>
            </w:r>
          </w:p>
        </w:tc>
      </w:tr>
      <w:tr w:rsidR="009559C1" w14:paraId="2B7914EF" w14:textId="77777777" w:rsidTr="00EF5BFF">
        <w:tc>
          <w:tcPr>
            <w:tcW w:w="4315" w:type="dxa"/>
          </w:tcPr>
          <w:p w14:paraId="7900255D" w14:textId="246FE2DA" w:rsidR="009559C1" w:rsidRDefault="009559C1" w:rsidP="00D6317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OTP</w:t>
            </w:r>
            <w:r w:rsidR="00424926">
              <w:rPr>
                <w:lang w:eastAsia="zh-CN"/>
              </w:rPr>
              <w:t xml:space="preserve"> </w:t>
            </w:r>
            <w:r w:rsidR="00424926">
              <w:rPr>
                <w:rFonts w:hint="eastAsia"/>
                <w:lang w:eastAsia="zh-CN"/>
              </w:rPr>
              <w:t>硬件</w:t>
            </w:r>
          </w:p>
        </w:tc>
        <w:tc>
          <w:tcPr>
            <w:tcW w:w="4315" w:type="dxa"/>
          </w:tcPr>
          <w:p w14:paraId="13B331B1" w14:textId="77777777" w:rsidR="009559C1" w:rsidRDefault="00424926" w:rsidP="00D63175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加密字等有两种控制式：</w:t>
            </w:r>
          </w:p>
          <w:p w14:paraId="4BB8077C" w14:textId="77777777" w:rsidR="00424926" w:rsidRDefault="00424926" w:rsidP="00D31233">
            <w:pPr>
              <w:pStyle w:val="a0"/>
              <w:numPr>
                <w:ilvl w:val="0"/>
                <w:numId w:val="29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S</w:t>
            </w:r>
            <w:r>
              <w:rPr>
                <w:lang w:eastAsia="zh-CN"/>
              </w:rPr>
              <w:t xml:space="preserve">oC </w:t>
            </w:r>
            <w:r>
              <w:rPr>
                <w:rFonts w:hint="eastAsia"/>
                <w:lang w:eastAsia="zh-CN"/>
              </w:rPr>
              <w:t>层面可以将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CPU </w:t>
            </w:r>
            <w:r>
              <w:rPr>
                <w:rFonts w:hint="eastAsia"/>
                <w:lang w:eastAsia="zh-CN"/>
              </w:rPr>
              <w:t>访问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OTP </w:t>
            </w:r>
            <w:r>
              <w:rPr>
                <w:rFonts w:hint="eastAsia"/>
                <w:lang w:eastAsia="zh-CN"/>
              </w:rPr>
              <w:t>通路完全锁死。</w:t>
            </w:r>
          </w:p>
          <w:p w14:paraId="15A664E3" w14:textId="4151FC1F" w:rsidR="00424926" w:rsidRDefault="00424926" w:rsidP="00D31233">
            <w:pPr>
              <w:pStyle w:val="a0"/>
              <w:numPr>
                <w:ilvl w:val="0"/>
                <w:numId w:val="29"/>
              </w:numPr>
              <w:rPr>
                <w:lang w:eastAsia="zh-CN"/>
              </w:rPr>
            </w:pPr>
            <w:r>
              <w:rPr>
                <w:lang w:eastAsia="zh-CN"/>
              </w:rPr>
              <w:t xml:space="preserve">PUF </w:t>
            </w:r>
            <w:r>
              <w:rPr>
                <w:rFonts w:hint="eastAsia"/>
                <w:lang w:eastAsia="zh-CN"/>
              </w:rPr>
              <w:t>也提供了权限控制通路</w:t>
            </w:r>
            <w:r w:rsidR="00F9773A">
              <w:rPr>
                <w:rFonts w:hint="eastAsia"/>
                <w:lang w:eastAsia="zh-CN"/>
              </w:rPr>
              <w:t>。</w:t>
            </w:r>
          </w:p>
        </w:tc>
      </w:tr>
    </w:tbl>
    <w:p w14:paraId="0763B4E7" w14:textId="0C73A744" w:rsidR="00943251" w:rsidRPr="003958BE" w:rsidRDefault="00943251" w:rsidP="00D63175">
      <w:pPr>
        <w:pStyle w:val="a0"/>
        <w:rPr>
          <w:lang w:eastAsia="zh-CN"/>
        </w:rPr>
      </w:pPr>
    </w:p>
    <w:p w14:paraId="53406726" w14:textId="6079F943" w:rsidR="00274CCC" w:rsidRDefault="00274CCC" w:rsidP="00AC72B0">
      <w:pPr>
        <w:pStyle w:val="2"/>
        <w:rPr>
          <w:lang w:eastAsia="zh-CN"/>
        </w:rPr>
      </w:pPr>
      <w:bookmarkStart w:id="49" w:name="_Toc127460106"/>
      <w:r>
        <w:rPr>
          <w:rFonts w:hint="eastAsia"/>
          <w:lang w:eastAsia="zh-CN"/>
        </w:rPr>
        <w:t>E</w:t>
      </w:r>
      <w:r>
        <w:rPr>
          <w:lang w:eastAsia="zh-CN"/>
        </w:rPr>
        <w:t xml:space="preserve">FUSE </w:t>
      </w:r>
      <w:r>
        <w:rPr>
          <w:rFonts w:hint="eastAsia"/>
          <w:lang w:eastAsia="zh-CN"/>
        </w:rPr>
        <w:t>设计</w:t>
      </w:r>
      <w:bookmarkEnd w:id="49"/>
    </w:p>
    <w:p w14:paraId="425C7580" w14:textId="399722E0" w:rsidR="00D31904" w:rsidRPr="00D31904" w:rsidRDefault="00D31904" w:rsidP="00D31904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仅列出与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BootROM </w:t>
      </w:r>
      <w:r>
        <w:rPr>
          <w:rFonts w:hint="eastAsia"/>
          <w:lang w:eastAsia="zh-CN"/>
        </w:rPr>
        <w:t>相关的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EFUSE </w:t>
      </w:r>
      <w:r>
        <w:rPr>
          <w:rFonts w:hint="eastAsia"/>
          <w:lang w:eastAsia="zh-CN"/>
        </w:rPr>
        <w:t>设计。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271"/>
        <w:gridCol w:w="1985"/>
        <w:gridCol w:w="5374"/>
      </w:tblGrid>
      <w:tr w:rsidR="00F97160" w14:paraId="1B0D25A6" w14:textId="77777777" w:rsidTr="00245FBA">
        <w:tc>
          <w:tcPr>
            <w:tcW w:w="1271" w:type="dxa"/>
          </w:tcPr>
          <w:p w14:paraId="2C33765B" w14:textId="5CEC66B8" w:rsidR="00F97160" w:rsidRDefault="00F97160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lang w:eastAsia="zh-CN"/>
              </w:rPr>
              <w:t>IT</w:t>
            </w:r>
          </w:p>
        </w:tc>
        <w:tc>
          <w:tcPr>
            <w:tcW w:w="1985" w:type="dxa"/>
          </w:tcPr>
          <w:p w14:paraId="21E84F49" w14:textId="74D3B721" w:rsidR="00F97160" w:rsidRDefault="00F97160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字段</w:t>
            </w:r>
          </w:p>
        </w:tc>
        <w:tc>
          <w:tcPr>
            <w:tcW w:w="5374" w:type="dxa"/>
          </w:tcPr>
          <w:p w14:paraId="4D504252" w14:textId="149B390C" w:rsidR="00F97160" w:rsidRDefault="00F97160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</w:tr>
      <w:tr w:rsidR="00F97160" w14:paraId="3AD863CD" w14:textId="77777777" w:rsidTr="00245FBA">
        <w:tc>
          <w:tcPr>
            <w:tcW w:w="1271" w:type="dxa"/>
          </w:tcPr>
          <w:p w14:paraId="5CBE791E" w14:textId="24CB40FD" w:rsidR="00F97160" w:rsidRDefault="00F97160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lang w:eastAsia="zh-CN"/>
              </w:rPr>
              <w:t>IT0</w:t>
            </w:r>
          </w:p>
        </w:tc>
        <w:tc>
          <w:tcPr>
            <w:tcW w:w="1985" w:type="dxa"/>
          </w:tcPr>
          <w:p w14:paraId="0CEA0A4E" w14:textId="7E7A0EB6" w:rsidR="00F97160" w:rsidRDefault="00F97160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Security boot enable</w:t>
            </w:r>
          </w:p>
        </w:tc>
        <w:tc>
          <w:tcPr>
            <w:tcW w:w="5374" w:type="dxa"/>
          </w:tcPr>
          <w:p w14:paraId="123949FF" w14:textId="45804248" w:rsidR="00F97160" w:rsidRDefault="00654475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置位</w:t>
            </w:r>
            <w:r w:rsidR="00F97160">
              <w:rPr>
                <w:rFonts w:hint="eastAsia"/>
                <w:lang w:eastAsia="zh-CN"/>
              </w:rPr>
              <w:t>安全启动使能，</w:t>
            </w:r>
            <w:r w:rsidR="00CB018C">
              <w:rPr>
                <w:rFonts w:hint="eastAsia"/>
                <w:lang w:eastAsia="zh-CN"/>
              </w:rPr>
              <w:t>必须走验签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 w:rsidR="00CB018C" w14:paraId="6A04791F" w14:textId="77777777" w:rsidTr="00245FBA">
        <w:tc>
          <w:tcPr>
            <w:tcW w:w="1271" w:type="dxa"/>
          </w:tcPr>
          <w:p w14:paraId="081DB459" w14:textId="22D0EF08" w:rsidR="00CB018C" w:rsidRDefault="00CB018C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lang w:eastAsia="zh-CN"/>
              </w:rPr>
              <w:t>IT1</w:t>
            </w:r>
          </w:p>
        </w:tc>
        <w:tc>
          <w:tcPr>
            <w:tcW w:w="1985" w:type="dxa"/>
          </w:tcPr>
          <w:p w14:paraId="769C74D9" w14:textId="14A0C908" w:rsidR="00CB018C" w:rsidRDefault="00CB018C" w:rsidP="00274CCC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SB debug mode</w:t>
            </w:r>
          </w:p>
        </w:tc>
        <w:tc>
          <w:tcPr>
            <w:tcW w:w="5374" w:type="dxa"/>
          </w:tcPr>
          <w:p w14:paraId="6B3BA3B6" w14:textId="7C5A226D" w:rsidR="00CB018C" w:rsidRDefault="00245FBA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置位关闭所有打印。</w:t>
            </w:r>
          </w:p>
        </w:tc>
      </w:tr>
      <w:tr w:rsidR="00245FBA" w14:paraId="0560933A" w14:textId="77777777" w:rsidTr="00245FBA">
        <w:tc>
          <w:tcPr>
            <w:tcW w:w="1271" w:type="dxa"/>
          </w:tcPr>
          <w:p w14:paraId="06315074" w14:textId="5E578F9D" w:rsidR="00245FBA" w:rsidRDefault="00245FBA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lang w:eastAsia="zh-CN"/>
              </w:rPr>
              <w:t>IT2</w:t>
            </w:r>
          </w:p>
        </w:tc>
        <w:tc>
          <w:tcPr>
            <w:tcW w:w="1985" w:type="dxa"/>
          </w:tcPr>
          <w:p w14:paraId="2CE81F40" w14:textId="5D9D110E" w:rsidR="00245FBA" w:rsidRDefault="00245FBA" w:rsidP="00274CCC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Fast boot</w:t>
            </w:r>
          </w:p>
        </w:tc>
        <w:tc>
          <w:tcPr>
            <w:tcW w:w="5374" w:type="dxa"/>
          </w:tcPr>
          <w:p w14:paraId="60039B10" w14:textId="72D0314C" w:rsidR="00245FBA" w:rsidRDefault="006C100E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置位则</w:t>
            </w:r>
            <w:r w:rsidR="00245FBA">
              <w:rPr>
                <w:rFonts w:hint="eastAsia"/>
                <w:lang w:eastAsia="zh-CN"/>
              </w:rPr>
              <w:t>快速启动</w:t>
            </w:r>
            <w:r w:rsidR="009E18B3">
              <w:rPr>
                <w:rFonts w:hint="eastAsia"/>
                <w:lang w:eastAsia="zh-CN"/>
              </w:rPr>
              <w:t>关闭</w:t>
            </w:r>
            <w:r w:rsidR="00522AF0">
              <w:rPr>
                <w:rFonts w:hint="eastAsia"/>
                <w:lang w:eastAsia="zh-CN"/>
              </w:rPr>
              <w:t>，深睡眠醒过来之后始终走</w:t>
            </w:r>
            <w:r w:rsidR="008135C1">
              <w:rPr>
                <w:rFonts w:hint="eastAsia"/>
                <w:lang w:eastAsia="zh-CN"/>
              </w:rPr>
              <w:t>安全启动流程。</w:t>
            </w:r>
          </w:p>
        </w:tc>
      </w:tr>
      <w:tr w:rsidR="009C23E0" w14:paraId="4780A345" w14:textId="77777777" w:rsidTr="00245FBA">
        <w:tc>
          <w:tcPr>
            <w:tcW w:w="1271" w:type="dxa"/>
          </w:tcPr>
          <w:p w14:paraId="59661B93" w14:textId="29DB7E20" w:rsidR="009C23E0" w:rsidRDefault="00E30823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lang w:eastAsia="zh-CN"/>
              </w:rPr>
              <w:t>IT3</w:t>
            </w:r>
          </w:p>
        </w:tc>
        <w:tc>
          <w:tcPr>
            <w:tcW w:w="1985" w:type="dxa"/>
          </w:tcPr>
          <w:p w14:paraId="3D3CADB2" w14:textId="304B42EF" w:rsidR="009C23E0" w:rsidRDefault="00E30823" w:rsidP="00274CCC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Bootrom mode</w:t>
            </w:r>
          </w:p>
        </w:tc>
        <w:tc>
          <w:tcPr>
            <w:tcW w:w="5374" w:type="dxa"/>
          </w:tcPr>
          <w:p w14:paraId="5BE05097" w14:textId="61BCCF7D" w:rsidR="009C23E0" w:rsidRDefault="002E4B1E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置位则走安全启动模式。</w:t>
            </w:r>
          </w:p>
        </w:tc>
      </w:tr>
      <w:tr w:rsidR="002E4B1E" w14:paraId="7C4A11C5" w14:textId="77777777" w:rsidTr="00245FBA">
        <w:tc>
          <w:tcPr>
            <w:tcW w:w="1271" w:type="dxa"/>
          </w:tcPr>
          <w:p w14:paraId="1B0FD6D9" w14:textId="3531BA9B" w:rsidR="002E4B1E" w:rsidRDefault="002E4B1E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lang w:eastAsia="zh-CN"/>
              </w:rPr>
              <w:t>IT4</w:t>
            </w:r>
          </w:p>
        </w:tc>
        <w:tc>
          <w:tcPr>
            <w:tcW w:w="1985" w:type="dxa"/>
          </w:tcPr>
          <w:p w14:paraId="49B211CE" w14:textId="6A5FB2D6" w:rsidR="002E4B1E" w:rsidRDefault="002E4B1E" w:rsidP="00274CCC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X</w:t>
            </w:r>
            <w:r>
              <w:rPr>
                <w:lang w:eastAsia="zh-CN"/>
              </w:rPr>
              <w:t>TAL</w:t>
            </w:r>
          </w:p>
        </w:tc>
        <w:tc>
          <w:tcPr>
            <w:tcW w:w="5374" w:type="dxa"/>
          </w:tcPr>
          <w:p w14:paraId="4F61F6E8" w14:textId="487A0B0C" w:rsidR="002E4B1E" w:rsidRDefault="00FB361B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置位则使能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>PLL</w:t>
            </w:r>
          </w:p>
        </w:tc>
      </w:tr>
      <w:tr w:rsidR="00FB361B" w14:paraId="56ACDD0E" w14:textId="77777777" w:rsidTr="00245FBA">
        <w:tc>
          <w:tcPr>
            <w:tcW w:w="1271" w:type="dxa"/>
          </w:tcPr>
          <w:p w14:paraId="1CC3B656" w14:textId="253CE7F0" w:rsidR="00FB361B" w:rsidRDefault="00570AE9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lang w:eastAsia="zh-CN"/>
              </w:rPr>
              <w:t>IT29</w:t>
            </w:r>
          </w:p>
        </w:tc>
        <w:tc>
          <w:tcPr>
            <w:tcW w:w="1985" w:type="dxa"/>
          </w:tcPr>
          <w:p w14:paraId="1B36C97A" w14:textId="7C59A0A9" w:rsidR="00FB361B" w:rsidRDefault="00570AE9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FLASH AES</w:t>
            </w:r>
          </w:p>
        </w:tc>
        <w:tc>
          <w:tcPr>
            <w:tcW w:w="5374" w:type="dxa"/>
          </w:tcPr>
          <w:p w14:paraId="1FDC04B2" w14:textId="29EC2A55" w:rsidR="00FB361B" w:rsidRDefault="00570AE9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置位则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FLASH AES </w:t>
            </w:r>
            <w:r>
              <w:rPr>
                <w:rFonts w:hint="eastAsia"/>
                <w:lang w:eastAsia="zh-CN"/>
              </w:rPr>
              <w:t>加密使能</w:t>
            </w:r>
          </w:p>
        </w:tc>
      </w:tr>
      <w:tr w:rsidR="00570AE9" w14:paraId="55A5CCA3" w14:textId="77777777" w:rsidTr="00245FBA">
        <w:tc>
          <w:tcPr>
            <w:tcW w:w="1271" w:type="dxa"/>
          </w:tcPr>
          <w:p w14:paraId="792B6929" w14:textId="5A74D17A" w:rsidR="00570AE9" w:rsidRDefault="00570AE9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lang w:eastAsia="zh-CN"/>
              </w:rPr>
              <w:t>IT30</w:t>
            </w:r>
          </w:p>
        </w:tc>
        <w:tc>
          <w:tcPr>
            <w:tcW w:w="1985" w:type="dxa"/>
          </w:tcPr>
          <w:p w14:paraId="116E3CFD" w14:textId="15D83B5C" w:rsidR="00570AE9" w:rsidRDefault="00570AE9" w:rsidP="00274CCC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SPI download disable</w:t>
            </w:r>
          </w:p>
        </w:tc>
        <w:tc>
          <w:tcPr>
            <w:tcW w:w="5374" w:type="dxa"/>
          </w:tcPr>
          <w:p w14:paraId="4D266963" w14:textId="66D48106" w:rsidR="00570AE9" w:rsidRDefault="00570AE9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置位则禁用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SPI </w:t>
            </w:r>
            <w:r>
              <w:rPr>
                <w:rFonts w:hint="eastAsia"/>
                <w:lang w:eastAsia="zh-CN"/>
              </w:rPr>
              <w:t>下载模式。</w:t>
            </w:r>
          </w:p>
        </w:tc>
      </w:tr>
      <w:tr w:rsidR="00570AE9" w14:paraId="120FD355" w14:textId="77777777" w:rsidTr="00245FBA">
        <w:tc>
          <w:tcPr>
            <w:tcW w:w="1271" w:type="dxa"/>
          </w:tcPr>
          <w:p w14:paraId="4A511E52" w14:textId="2B3AAD7C" w:rsidR="00570AE9" w:rsidRDefault="00570AE9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lang w:eastAsia="zh-CN"/>
              </w:rPr>
              <w:t>IT31</w:t>
            </w:r>
          </w:p>
        </w:tc>
        <w:tc>
          <w:tcPr>
            <w:tcW w:w="1985" w:type="dxa"/>
          </w:tcPr>
          <w:p w14:paraId="2505086F" w14:textId="487A399A" w:rsidR="00570AE9" w:rsidRDefault="00570AE9" w:rsidP="00274CCC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J</w:t>
            </w:r>
            <w:r>
              <w:rPr>
                <w:lang w:eastAsia="zh-CN"/>
              </w:rPr>
              <w:t>TAG disable</w:t>
            </w:r>
          </w:p>
        </w:tc>
        <w:tc>
          <w:tcPr>
            <w:tcW w:w="5374" w:type="dxa"/>
          </w:tcPr>
          <w:p w14:paraId="4D21503B" w14:textId="6426677D" w:rsidR="00570AE9" w:rsidRDefault="00570AE9" w:rsidP="00274CCC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置位则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JTAG </w:t>
            </w:r>
            <w:r>
              <w:rPr>
                <w:rFonts w:hint="eastAsia"/>
                <w:lang w:eastAsia="zh-CN"/>
              </w:rPr>
              <w:t>d</w:t>
            </w:r>
            <w:r>
              <w:rPr>
                <w:lang w:eastAsia="zh-CN"/>
              </w:rPr>
              <w:t>isable</w:t>
            </w:r>
            <w:r>
              <w:rPr>
                <w:rFonts w:hint="eastAsia"/>
                <w:lang w:eastAsia="zh-CN"/>
              </w:rPr>
              <w:t>。</w:t>
            </w:r>
          </w:p>
        </w:tc>
      </w:tr>
    </w:tbl>
    <w:p w14:paraId="4367FD6C" w14:textId="77777777" w:rsidR="00274CCC" w:rsidRPr="00274CCC" w:rsidRDefault="00274CCC" w:rsidP="00274CCC">
      <w:pPr>
        <w:pStyle w:val="a0"/>
        <w:rPr>
          <w:rFonts w:hint="eastAsia"/>
          <w:lang w:eastAsia="zh-CN"/>
        </w:rPr>
      </w:pPr>
    </w:p>
    <w:p w14:paraId="5B20ED63" w14:textId="68C2076D" w:rsidR="00123489" w:rsidRDefault="00274CCC" w:rsidP="00AC72B0">
      <w:pPr>
        <w:pStyle w:val="2"/>
        <w:rPr>
          <w:lang w:eastAsia="zh-CN"/>
        </w:rPr>
      </w:pPr>
      <w:bookmarkStart w:id="50" w:name="_Toc127460107"/>
      <w:r>
        <w:rPr>
          <w:rFonts w:hint="eastAsia"/>
          <w:lang w:eastAsia="zh-CN"/>
        </w:rPr>
        <w:t>F</w:t>
      </w:r>
      <w:r>
        <w:rPr>
          <w:lang w:eastAsia="zh-CN"/>
        </w:rPr>
        <w:t xml:space="preserve">LASH </w:t>
      </w:r>
      <w:r w:rsidR="0071402F">
        <w:rPr>
          <w:rFonts w:hint="eastAsia"/>
          <w:lang w:eastAsia="zh-CN"/>
        </w:rPr>
        <w:t>布局</w:t>
      </w:r>
      <w:bookmarkEnd w:id="50"/>
    </w:p>
    <w:p w14:paraId="3741B6A7" w14:textId="191E50D5" w:rsidR="00A514F4" w:rsidRDefault="00A514F4" w:rsidP="0060200E">
      <w:pPr>
        <w:pStyle w:val="3"/>
        <w:rPr>
          <w:lang w:eastAsia="zh-CN"/>
        </w:rPr>
      </w:pPr>
      <w:bookmarkStart w:id="51" w:name="_Toc127460108"/>
      <w:r>
        <w:rPr>
          <w:rFonts w:hint="eastAsia"/>
          <w:lang w:eastAsia="zh-CN"/>
        </w:rPr>
        <w:t>M</w:t>
      </w:r>
      <w:r>
        <w:rPr>
          <w:lang w:eastAsia="zh-CN"/>
        </w:rPr>
        <w:t>PW1</w:t>
      </w:r>
      <w:bookmarkEnd w:id="51"/>
    </w:p>
    <w:p w14:paraId="3B0FB8D2" w14:textId="23E6A742" w:rsidR="00FB07DD" w:rsidRPr="00FB07DD" w:rsidRDefault="004D2AC4" w:rsidP="00FB07DD">
      <w:pPr>
        <w:pStyle w:val="a0"/>
        <w:jc w:val="center"/>
        <w:rPr>
          <w:rFonts w:hint="eastAsia"/>
          <w:lang w:eastAsia="zh-CN"/>
        </w:rPr>
      </w:pPr>
      <w:r>
        <w:object w:dxaOrig="3900" w:dyaOrig="6720" w14:anchorId="48F6042E">
          <v:shape id="_x0000_i1044" type="#_x0000_t75" style="width:143.55pt;height:247.3pt" o:ole="">
            <v:imagedata r:id="rId32" o:title=""/>
          </v:shape>
          <o:OLEObject Type="Embed" ProgID="Visio.Drawing.15" ShapeID="_x0000_i1044" DrawAspect="Content" ObjectID="_1738074310" r:id="rId33"/>
        </w:object>
      </w:r>
    </w:p>
    <w:p w14:paraId="6480EF6A" w14:textId="6DFCF4A3" w:rsidR="00A514F4" w:rsidRDefault="00A514F4" w:rsidP="0060200E">
      <w:pPr>
        <w:pStyle w:val="3"/>
        <w:rPr>
          <w:lang w:eastAsia="zh-CN"/>
        </w:rPr>
      </w:pPr>
      <w:bookmarkStart w:id="52" w:name="_Toc127460109"/>
      <w:r>
        <w:rPr>
          <w:lang w:eastAsia="zh-CN"/>
        </w:rPr>
        <w:lastRenderedPageBreak/>
        <w:t>MPW2</w:t>
      </w:r>
      <w:bookmarkEnd w:id="52"/>
    </w:p>
    <w:p w14:paraId="1C42097A" w14:textId="65E70998" w:rsidR="00FB07DD" w:rsidRPr="00FB07DD" w:rsidRDefault="00335A0E" w:rsidP="00C91461">
      <w:pPr>
        <w:pStyle w:val="a0"/>
        <w:jc w:val="center"/>
        <w:rPr>
          <w:rFonts w:hint="eastAsia"/>
          <w:lang w:eastAsia="zh-CN"/>
        </w:rPr>
      </w:pPr>
      <w:r>
        <w:object w:dxaOrig="3900" w:dyaOrig="6720" w14:anchorId="10258CD0">
          <v:shape id="_x0000_i1047" type="#_x0000_t75" style="width:137.45pt;height:236.55pt" o:ole="">
            <v:imagedata r:id="rId34" o:title=""/>
          </v:shape>
          <o:OLEObject Type="Embed" ProgID="Visio.Drawing.15" ShapeID="_x0000_i1047" DrawAspect="Content" ObjectID="_1738074311" r:id="rId35"/>
        </w:object>
      </w:r>
    </w:p>
    <w:p w14:paraId="63FDFC92" w14:textId="6193A8D6" w:rsidR="00A514F4" w:rsidRDefault="00A514F4" w:rsidP="0060200E">
      <w:pPr>
        <w:pStyle w:val="3"/>
        <w:rPr>
          <w:lang w:eastAsia="zh-CN"/>
        </w:rPr>
      </w:pPr>
      <w:bookmarkStart w:id="53" w:name="_Toc127460110"/>
      <w:r>
        <w:rPr>
          <w:lang w:eastAsia="zh-CN"/>
        </w:rPr>
        <w:t>MPW</w:t>
      </w:r>
      <w:r w:rsidR="001625FD">
        <w:rPr>
          <w:lang w:eastAsia="zh-CN"/>
        </w:rPr>
        <w:t>3</w:t>
      </w:r>
      <w:bookmarkEnd w:id="53"/>
    </w:p>
    <w:p w14:paraId="78C10C1C" w14:textId="4023F10B" w:rsidR="009929EA" w:rsidRPr="009929EA" w:rsidRDefault="000A3E31" w:rsidP="000A3E31">
      <w:pPr>
        <w:pStyle w:val="a0"/>
        <w:jc w:val="center"/>
        <w:rPr>
          <w:rFonts w:hint="eastAsia"/>
          <w:lang w:eastAsia="zh-CN"/>
        </w:rPr>
      </w:pPr>
      <w:r>
        <w:object w:dxaOrig="3900" w:dyaOrig="6720" w14:anchorId="41A06861">
          <v:shape id="_x0000_i1049" type="#_x0000_t75" style="width:141.65pt;height:244.05pt" o:ole="">
            <v:imagedata r:id="rId36" o:title=""/>
          </v:shape>
          <o:OLEObject Type="Embed" ProgID="Visio.Drawing.15" ShapeID="_x0000_i1049" DrawAspect="Content" ObjectID="_1738074312" r:id="rId37"/>
        </w:object>
      </w:r>
    </w:p>
    <w:p w14:paraId="0C6554F9" w14:textId="40FF6BA8" w:rsidR="00560A60" w:rsidRDefault="00AC72B0" w:rsidP="00AC72B0">
      <w:pPr>
        <w:pStyle w:val="2"/>
        <w:rPr>
          <w:lang w:eastAsia="zh-CN"/>
        </w:rPr>
      </w:pPr>
      <w:bookmarkStart w:id="54" w:name="_Toc127460111"/>
      <w:r>
        <w:rPr>
          <w:rFonts w:hint="eastAsia"/>
          <w:lang w:eastAsia="zh-CN"/>
        </w:rPr>
        <w:t>F</w:t>
      </w:r>
      <w:r>
        <w:rPr>
          <w:lang w:eastAsia="zh-CN"/>
        </w:rPr>
        <w:t xml:space="preserve">LASH </w:t>
      </w:r>
      <w:r>
        <w:rPr>
          <w:rFonts w:hint="eastAsia"/>
          <w:lang w:eastAsia="zh-CN"/>
        </w:rPr>
        <w:t>读写</w:t>
      </w:r>
      <w:bookmarkEnd w:id="54"/>
    </w:p>
    <w:p w14:paraId="21D1D803" w14:textId="3547E858" w:rsidR="00BF5417" w:rsidRPr="00BF5417" w:rsidRDefault="00AA6CB5" w:rsidP="009A3226">
      <w:pPr>
        <w:pStyle w:val="3"/>
        <w:rPr>
          <w:rFonts w:hint="eastAsia"/>
          <w:lang w:eastAsia="zh-CN"/>
        </w:rPr>
      </w:pPr>
      <w:bookmarkStart w:id="55" w:name="_Toc127460112"/>
      <w:r>
        <w:rPr>
          <w:rFonts w:hint="eastAsia"/>
          <w:lang w:eastAsia="zh-CN"/>
        </w:rPr>
        <w:t>实际实现</w:t>
      </w:r>
      <w:bookmarkEnd w:id="5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6B4385" w14:paraId="776EA177" w14:textId="77777777" w:rsidTr="006B4385">
        <w:tc>
          <w:tcPr>
            <w:tcW w:w="2876" w:type="dxa"/>
          </w:tcPr>
          <w:p w14:paraId="0D216701" w14:textId="25AD1E25" w:rsidR="006B4385" w:rsidRDefault="008944FF" w:rsidP="008C0B4A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版本</w:t>
            </w:r>
          </w:p>
        </w:tc>
        <w:tc>
          <w:tcPr>
            <w:tcW w:w="2877" w:type="dxa"/>
          </w:tcPr>
          <w:p w14:paraId="557949C9" w14:textId="23EB1C02" w:rsidR="006B4385" w:rsidRDefault="008944FF" w:rsidP="008C0B4A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>anifest</w:t>
            </w:r>
          </w:p>
        </w:tc>
        <w:tc>
          <w:tcPr>
            <w:tcW w:w="2877" w:type="dxa"/>
          </w:tcPr>
          <w:p w14:paraId="2910753E" w14:textId="0BD49547" w:rsidR="006B4385" w:rsidRDefault="008944FF" w:rsidP="008C0B4A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指令</w:t>
            </w:r>
          </w:p>
        </w:tc>
      </w:tr>
      <w:tr w:rsidR="00964DC1" w14:paraId="42274575" w14:textId="77777777" w:rsidTr="006B4385">
        <w:tc>
          <w:tcPr>
            <w:tcW w:w="2876" w:type="dxa"/>
          </w:tcPr>
          <w:p w14:paraId="0431A547" w14:textId="288B2D52" w:rsidR="00964DC1" w:rsidRDefault="00E42ABB" w:rsidP="008C0B4A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MPW</w:t>
            </w:r>
            <w:r>
              <w:rPr>
                <w:lang w:eastAsia="zh-CN"/>
              </w:rPr>
              <w:t>1</w:t>
            </w:r>
          </w:p>
        </w:tc>
        <w:tc>
          <w:tcPr>
            <w:tcW w:w="2877" w:type="dxa"/>
          </w:tcPr>
          <w:p w14:paraId="7F9E57DA" w14:textId="02CD7389" w:rsidR="00964DC1" w:rsidRDefault="009711ED" w:rsidP="008C0B4A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</w:t>
            </w:r>
          </w:p>
        </w:tc>
        <w:tc>
          <w:tcPr>
            <w:tcW w:w="2877" w:type="dxa"/>
          </w:tcPr>
          <w:p w14:paraId="789D35D6" w14:textId="4B4A8FD8" w:rsidR="00964DC1" w:rsidRDefault="00E42ABB" w:rsidP="008C0B4A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指令</w:t>
            </w:r>
          </w:p>
        </w:tc>
      </w:tr>
      <w:tr w:rsidR="009711ED" w14:paraId="4F310341" w14:textId="77777777" w:rsidTr="006B4385">
        <w:tc>
          <w:tcPr>
            <w:tcW w:w="2876" w:type="dxa"/>
          </w:tcPr>
          <w:p w14:paraId="6B36FD52" w14:textId="7BE9652F" w:rsidR="009711ED" w:rsidRDefault="009711ED" w:rsidP="008C0B4A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>PW2</w:t>
            </w:r>
          </w:p>
        </w:tc>
        <w:tc>
          <w:tcPr>
            <w:tcW w:w="2877" w:type="dxa"/>
          </w:tcPr>
          <w:p w14:paraId="37A11578" w14:textId="4C4FDCD2" w:rsidR="009711ED" w:rsidRDefault="009711ED" w:rsidP="008C0B4A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指令</w:t>
            </w:r>
          </w:p>
        </w:tc>
        <w:tc>
          <w:tcPr>
            <w:tcW w:w="2877" w:type="dxa"/>
          </w:tcPr>
          <w:p w14:paraId="39C17EFA" w14:textId="28E857AA" w:rsidR="009711ED" w:rsidRDefault="009711ED" w:rsidP="008C0B4A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指令</w:t>
            </w:r>
          </w:p>
        </w:tc>
      </w:tr>
      <w:tr w:rsidR="009711ED" w14:paraId="5F4A8002" w14:textId="77777777" w:rsidTr="006B4385">
        <w:tc>
          <w:tcPr>
            <w:tcW w:w="2876" w:type="dxa"/>
          </w:tcPr>
          <w:p w14:paraId="24FDFA29" w14:textId="0F5D1EE8" w:rsidR="009711ED" w:rsidRDefault="009711ED" w:rsidP="008C0B4A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>PW3</w:t>
            </w:r>
          </w:p>
        </w:tc>
        <w:tc>
          <w:tcPr>
            <w:tcW w:w="2877" w:type="dxa"/>
          </w:tcPr>
          <w:p w14:paraId="3E72C618" w14:textId="683B4002" w:rsidR="009711ED" w:rsidRDefault="009711ED" w:rsidP="008C0B4A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</w:t>
            </w:r>
          </w:p>
        </w:tc>
        <w:tc>
          <w:tcPr>
            <w:tcW w:w="2877" w:type="dxa"/>
          </w:tcPr>
          <w:p w14:paraId="54266055" w14:textId="4D517D42" w:rsidR="009711ED" w:rsidRDefault="009711ED" w:rsidP="008C0B4A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指令</w:t>
            </w:r>
          </w:p>
        </w:tc>
      </w:tr>
      <w:tr w:rsidR="00BF5417" w14:paraId="48C5AD97" w14:textId="77777777" w:rsidTr="006B4385">
        <w:tc>
          <w:tcPr>
            <w:tcW w:w="2876" w:type="dxa"/>
          </w:tcPr>
          <w:p w14:paraId="527F3D02" w14:textId="272CBA3C" w:rsidR="00BF5417" w:rsidRDefault="00BF5417" w:rsidP="008C0B4A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量产</w:t>
            </w:r>
          </w:p>
        </w:tc>
        <w:tc>
          <w:tcPr>
            <w:tcW w:w="2877" w:type="dxa"/>
          </w:tcPr>
          <w:p w14:paraId="765446CC" w14:textId="4761F90C" w:rsidR="00BF5417" w:rsidRDefault="00BF5417" w:rsidP="008C0B4A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数据</w:t>
            </w:r>
          </w:p>
        </w:tc>
        <w:tc>
          <w:tcPr>
            <w:tcW w:w="2877" w:type="dxa"/>
          </w:tcPr>
          <w:p w14:paraId="1A2CEE7B" w14:textId="0490B146" w:rsidR="00BF5417" w:rsidRDefault="00BF5417" w:rsidP="008C0B4A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指令</w:t>
            </w:r>
          </w:p>
        </w:tc>
      </w:tr>
    </w:tbl>
    <w:p w14:paraId="271E6C02" w14:textId="641A93B4" w:rsidR="008C0B4A" w:rsidRDefault="008C0B4A" w:rsidP="008C0B4A">
      <w:pPr>
        <w:pStyle w:val="a0"/>
        <w:rPr>
          <w:lang w:eastAsia="zh-CN"/>
        </w:rPr>
      </w:pPr>
    </w:p>
    <w:p w14:paraId="6AA14FBB" w14:textId="1C8059ED" w:rsidR="00FD6F66" w:rsidRDefault="009A3226" w:rsidP="00C21ED2">
      <w:pPr>
        <w:pStyle w:val="3"/>
        <w:rPr>
          <w:lang w:eastAsia="zh-CN"/>
        </w:rPr>
      </w:pPr>
      <w:bookmarkStart w:id="56" w:name="_Toc127460113"/>
      <w:r>
        <w:rPr>
          <w:rFonts w:hint="eastAsia"/>
          <w:lang w:eastAsia="zh-CN"/>
        </w:rPr>
        <w:t>方案选型</w:t>
      </w:r>
      <w:bookmarkEnd w:id="5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47"/>
        <w:gridCol w:w="2323"/>
        <w:gridCol w:w="2894"/>
        <w:gridCol w:w="2566"/>
      </w:tblGrid>
      <w:tr w:rsidR="00B33E37" w14:paraId="780C72CE" w14:textId="0198D133" w:rsidTr="00B33E37">
        <w:tc>
          <w:tcPr>
            <w:tcW w:w="847" w:type="dxa"/>
          </w:tcPr>
          <w:p w14:paraId="56F6D731" w14:textId="2CA5DAB2" w:rsidR="00B33E37" w:rsidRDefault="00B33E37" w:rsidP="008C0B4A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方案</w:t>
            </w:r>
          </w:p>
        </w:tc>
        <w:tc>
          <w:tcPr>
            <w:tcW w:w="2323" w:type="dxa"/>
          </w:tcPr>
          <w:p w14:paraId="56AA61C5" w14:textId="5DB04A9C" w:rsidR="00B33E37" w:rsidRDefault="00B33E37" w:rsidP="008C0B4A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方案描述</w:t>
            </w:r>
          </w:p>
        </w:tc>
        <w:tc>
          <w:tcPr>
            <w:tcW w:w="2894" w:type="dxa"/>
          </w:tcPr>
          <w:p w14:paraId="61759CC7" w14:textId="20F0C964" w:rsidR="00B33E37" w:rsidRDefault="00B33E37" w:rsidP="008C0B4A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优点</w:t>
            </w:r>
          </w:p>
        </w:tc>
        <w:tc>
          <w:tcPr>
            <w:tcW w:w="2566" w:type="dxa"/>
          </w:tcPr>
          <w:p w14:paraId="5E9E484C" w14:textId="25BF0EB8" w:rsidR="00B33E37" w:rsidRDefault="00B33E37" w:rsidP="008C0B4A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缺点</w:t>
            </w:r>
          </w:p>
        </w:tc>
      </w:tr>
      <w:tr w:rsidR="00B33E37" w14:paraId="123A60E5" w14:textId="79488358" w:rsidTr="00B33E37">
        <w:tc>
          <w:tcPr>
            <w:tcW w:w="847" w:type="dxa"/>
          </w:tcPr>
          <w:p w14:paraId="4F799894" w14:textId="663F9924" w:rsidR="00B33E37" w:rsidRDefault="00B33E37" w:rsidP="008C0B4A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方案一</w:t>
            </w:r>
          </w:p>
        </w:tc>
        <w:tc>
          <w:tcPr>
            <w:tcW w:w="2323" w:type="dxa"/>
          </w:tcPr>
          <w:p w14:paraId="06DF4D18" w14:textId="6F351BF8" w:rsidR="00B33E37" w:rsidRDefault="00B33E37" w:rsidP="008C0B4A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先对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BL2 </w:t>
            </w:r>
            <w:r>
              <w:rPr>
                <w:rFonts w:hint="eastAsia"/>
                <w:lang w:eastAsia="zh-CN"/>
              </w:rPr>
              <w:t>加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>CRC/</w:t>
            </w:r>
            <w:r>
              <w:rPr>
                <w:rFonts w:hint="eastAsia"/>
                <w:lang w:eastAsia="zh-CN"/>
              </w:rPr>
              <w:t>加密，然后山海工具加签。山海内部全部走数据口。</w:t>
            </w:r>
          </w:p>
        </w:tc>
        <w:tc>
          <w:tcPr>
            <w:tcW w:w="2894" w:type="dxa"/>
          </w:tcPr>
          <w:p w14:paraId="4F0FD91D" w14:textId="77777777" w:rsidR="00B33E37" w:rsidRDefault="00B33E37" w:rsidP="008C0B4A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对加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CRC/AES </w:t>
            </w:r>
            <w:r>
              <w:rPr>
                <w:rFonts w:hint="eastAsia"/>
                <w:lang w:eastAsia="zh-CN"/>
              </w:rPr>
              <w:t>之后的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>BIN</w:t>
            </w:r>
            <w:r>
              <w:rPr>
                <w:rFonts w:hint="eastAsia"/>
                <w:lang w:eastAsia="zh-CN"/>
              </w:rPr>
              <w:t>进行了完整性验证，确保访问时不会</w:t>
            </w:r>
            <w:r w:rsidR="002944AD">
              <w:rPr>
                <w:rFonts w:hint="eastAsia"/>
                <w:lang w:eastAsia="zh-CN"/>
              </w:rPr>
              <w:t>因为</w:t>
            </w:r>
            <w:r w:rsidR="002944AD">
              <w:rPr>
                <w:rFonts w:hint="eastAsia"/>
                <w:lang w:eastAsia="zh-CN"/>
              </w:rPr>
              <w:t xml:space="preserve"> </w:t>
            </w:r>
            <w:r w:rsidR="002944AD">
              <w:rPr>
                <w:lang w:eastAsia="zh-CN"/>
              </w:rPr>
              <w:t xml:space="preserve">CRC </w:t>
            </w:r>
            <w:r w:rsidR="002944AD">
              <w:rPr>
                <w:rFonts w:hint="eastAsia"/>
                <w:lang w:eastAsia="zh-CN"/>
              </w:rPr>
              <w:t>错误卡死。</w:t>
            </w:r>
          </w:p>
          <w:p w14:paraId="3F9D57B4" w14:textId="2DB8910F" w:rsidR="00DC487F" w:rsidRDefault="00DC487F" w:rsidP="008C0B4A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lang w:eastAsia="zh-CN"/>
              </w:rPr>
              <w:t xml:space="preserve">ootROM </w:t>
            </w:r>
            <w:r>
              <w:rPr>
                <w:rFonts w:hint="eastAsia"/>
                <w:lang w:eastAsia="zh-CN"/>
              </w:rPr>
              <w:t>内部不需要考虑指令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数据口访问问题，简化了逻辑。</w:t>
            </w:r>
          </w:p>
        </w:tc>
        <w:tc>
          <w:tcPr>
            <w:tcW w:w="2566" w:type="dxa"/>
          </w:tcPr>
          <w:p w14:paraId="6F106BEB" w14:textId="77777777" w:rsidR="00B33E37" w:rsidRDefault="003B7351" w:rsidP="008C0B4A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如果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BL2 </w:t>
            </w:r>
            <w:r>
              <w:rPr>
                <w:rFonts w:hint="eastAsia"/>
                <w:lang w:eastAsia="zh-CN"/>
              </w:rPr>
              <w:t>走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XIP </w:t>
            </w:r>
            <w:r>
              <w:rPr>
                <w:rFonts w:hint="eastAsia"/>
                <w:lang w:eastAsia="zh-CN"/>
              </w:rPr>
              <w:t>方式，</w:t>
            </w:r>
            <w:r>
              <w:rPr>
                <w:rFonts w:hint="eastAsia"/>
                <w:lang w:eastAsia="zh-CN"/>
              </w:rPr>
              <w:t>P</w:t>
            </w:r>
            <w:r>
              <w:rPr>
                <w:lang w:eastAsia="zh-CN"/>
              </w:rPr>
              <w:t xml:space="preserve">/S BL2 </w:t>
            </w:r>
            <w:r>
              <w:rPr>
                <w:rFonts w:hint="eastAsia"/>
                <w:lang w:eastAsia="zh-CN"/>
              </w:rPr>
              <w:t>要使用不同地址编译，</w:t>
            </w:r>
            <w:r>
              <w:rPr>
                <w:rFonts w:hint="eastAsia"/>
                <w:lang w:eastAsia="zh-CN"/>
              </w:rPr>
              <w:t>O</w:t>
            </w:r>
            <w:r>
              <w:rPr>
                <w:lang w:eastAsia="zh-CN"/>
              </w:rPr>
              <w:t xml:space="preserve">TA </w:t>
            </w:r>
            <w:r>
              <w:rPr>
                <w:rFonts w:hint="eastAsia"/>
                <w:lang w:eastAsia="zh-CN"/>
              </w:rPr>
              <w:t>管理复杂。</w:t>
            </w:r>
          </w:p>
          <w:p w14:paraId="6DE3B64F" w14:textId="40006A52" w:rsidR="003B7351" w:rsidRDefault="003B7351" w:rsidP="008C0B4A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如果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BL2 </w:t>
            </w:r>
            <w:r>
              <w:rPr>
                <w:rFonts w:hint="eastAsia"/>
                <w:lang w:eastAsia="zh-CN"/>
              </w:rPr>
              <w:t>走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Load </w:t>
            </w:r>
            <w:r>
              <w:rPr>
                <w:rFonts w:hint="eastAsia"/>
                <w:lang w:eastAsia="zh-CN"/>
              </w:rPr>
              <w:t>方式，</w:t>
            </w:r>
            <w:r w:rsidR="00404CE0">
              <w:rPr>
                <w:rFonts w:hint="eastAsia"/>
                <w:lang w:eastAsia="zh-CN"/>
              </w:rPr>
              <w:t>则实现较为复杂，因为</w:t>
            </w:r>
            <w:r w:rsidR="00116280">
              <w:rPr>
                <w:rFonts w:hint="eastAsia"/>
                <w:lang w:eastAsia="zh-CN"/>
              </w:rPr>
              <w:t>山海内部会先将</w:t>
            </w:r>
            <w:r w:rsidR="00116280">
              <w:rPr>
                <w:rFonts w:hint="eastAsia"/>
                <w:lang w:eastAsia="zh-CN"/>
              </w:rPr>
              <w:t xml:space="preserve"> </w:t>
            </w:r>
            <w:r w:rsidR="00116280">
              <w:rPr>
                <w:lang w:eastAsia="zh-CN"/>
              </w:rPr>
              <w:t xml:space="preserve">BL2 </w:t>
            </w:r>
            <w:r w:rsidR="00116280">
              <w:rPr>
                <w:rFonts w:hint="eastAsia"/>
                <w:lang w:eastAsia="zh-CN"/>
              </w:rPr>
              <w:t>加载到</w:t>
            </w:r>
            <w:r w:rsidR="00116280">
              <w:rPr>
                <w:rFonts w:hint="eastAsia"/>
                <w:lang w:eastAsia="zh-CN"/>
              </w:rPr>
              <w:t xml:space="preserve"> </w:t>
            </w:r>
            <w:r w:rsidR="00116280">
              <w:rPr>
                <w:lang w:eastAsia="zh-CN"/>
              </w:rPr>
              <w:t xml:space="preserve">RAM </w:t>
            </w:r>
            <w:r w:rsidR="00116280">
              <w:rPr>
                <w:rFonts w:hint="eastAsia"/>
                <w:lang w:eastAsia="zh-CN"/>
              </w:rPr>
              <w:t>再做验签处理，</w:t>
            </w:r>
            <w:r w:rsidR="00C21ED2">
              <w:rPr>
                <w:rFonts w:hint="eastAsia"/>
                <w:lang w:eastAsia="zh-CN"/>
              </w:rPr>
              <w:t>此时</w:t>
            </w:r>
            <w:r w:rsidR="00C21ED2">
              <w:rPr>
                <w:rFonts w:hint="eastAsia"/>
                <w:lang w:eastAsia="zh-CN"/>
              </w:rPr>
              <w:t xml:space="preserve"> </w:t>
            </w:r>
            <w:r w:rsidR="00C21ED2">
              <w:rPr>
                <w:lang w:eastAsia="zh-CN"/>
              </w:rPr>
              <w:t xml:space="preserve">RAM </w:t>
            </w:r>
            <w:r w:rsidR="00C21ED2">
              <w:rPr>
                <w:rFonts w:hint="eastAsia"/>
                <w:lang w:eastAsia="zh-CN"/>
              </w:rPr>
              <w:t>里边的</w:t>
            </w:r>
            <w:r w:rsidR="00865AE2">
              <w:rPr>
                <w:rFonts w:hint="eastAsia"/>
                <w:lang w:eastAsia="zh-CN"/>
              </w:rPr>
              <w:t>内容是</w:t>
            </w:r>
            <w:r w:rsidR="000F13E1">
              <w:rPr>
                <w:rFonts w:hint="eastAsia"/>
                <w:lang w:eastAsia="zh-CN"/>
              </w:rPr>
              <w:t>带了</w:t>
            </w:r>
            <w:r w:rsidR="000F13E1">
              <w:rPr>
                <w:rFonts w:hint="eastAsia"/>
                <w:lang w:eastAsia="zh-CN"/>
              </w:rPr>
              <w:t xml:space="preserve"> </w:t>
            </w:r>
            <w:r w:rsidR="000F13E1">
              <w:rPr>
                <w:lang w:eastAsia="zh-CN"/>
              </w:rPr>
              <w:t xml:space="preserve">CRC </w:t>
            </w:r>
            <w:r w:rsidR="000F13E1">
              <w:rPr>
                <w:rFonts w:hint="eastAsia"/>
                <w:lang w:eastAsia="zh-CN"/>
              </w:rPr>
              <w:t>的。</w:t>
            </w:r>
          </w:p>
        </w:tc>
      </w:tr>
      <w:tr w:rsidR="00245798" w14:paraId="67775B3A" w14:textId="77777777" w:rsidTr="00B33E37">
        <w:tc>
          <w:tcPr>
            <w:tcW w:w="847" w:type="dxa"/>
          </w:tcPr>
          <w:p w14:paraId="391B7D58" w14:textId="71F8F513" w:rsidR="00245798" w:rsidRDefault="00245798" w:rsidP="008C0B4A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方案二</w:t>
            </w:r>
          </w:p>
        </w:tc>
        <w:tc>
          <w:tcPr>
            <w:tcW w:w="2323" w:type="dxa"/>
          </w:tcPr>
          <w:p w14:paraId="6EA4707C" w14:textId="65938454" w:rsidR="00245798" w:rsidRDefault="004D2393" w:rsidP="008C0B4A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 xml:space="preserve">ANIFEST/BIN </w:t>
            </w:r>
            <w:r>
              <w:rPr>
                <w:rFonts w:hint="eastAsia"/>
                <w:lang w:eastAsia="zh-CN"/>
              </w:rPr>
              <w:t>全部走指令。</w:t>
            </w:r>
          </w:p>
        </w:tc>
        <w:tc>
          <w:tcPr>
            <w:tcW w:w="2894" w:type="dxa"/>
          </w:tcPr>
          <w:p w14:paraId="357C24E2" w14:textId="6810DDA2" w:rsidR="00245798" w:rsidRDefault="00D35D2E" w:rsidP="008C0B4A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内部逻辑相对方案三略微简单。</w:t>
            </w:r>
          </w:p>
        </w:tc>
        <w:tc>
          <w:tcPr>
            <w:tcW w:w="2566" w:type="dxa"/>
          </w:tcPr>
          <w:p w14:paraId="769FB1DD" w14:textId="0B3742CB" w:rsidR="00245798" w:rsidRDefault="00561F08" w:rsidP="008C0B4A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>ANIFEST</w:t>
            </w:r>
            <w:r>
              <w:rPr>
                <w:rFonts w:hint="eastAsia"/>
                <w:lang w:eastAsia="zh-CN"/>
              </w:rPr>
              <w:t>可能不对，导致</w:t>
            </w: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PU</w:t>
            </w:r>
            <w:r>
              <w:rPr>
                <w:rFonts w:hint="eastAsia"/>
                <w:lang w:eastAsia="zh-CN"/>
              </w:rPr>
              <w:t>卡死。</w:t>
            </w:r>
          </w:p>
        </w:tc>
      </w:tr>
      <w:tr w:rsidR="00D35D2E" w14:paraId="6BF03199" w14:textId="77777777" w:rsidTr="00B33E37">
        <w:tc>
          <w:tcPr>
            <w:tcW w:w="847" w:type="dxa"/>
          </w:tcPr>
          <w:p w14:paraId="48293EE1" w14:textId="44A1D646" w:rsidR="00D35D2E" w:rsidRDefault="00D35D2E" w:rsidP="008C0B4A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方案三</w:t>
            </w:r>
          </w:p>
        </w:tc>
        <w:tc>
          <w:tcPr>
            <w:tcW w:w="2323" w:type="dxa"/>
          </w:tcPr>
          <w:p w14:paraId="715E0BE3" w14:textId="7AA2D241" w:rsidR="00D35D2E" w:rsidRDefault="00D35D2E" w:rsidP="008C0B4A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MA</w:t>
            </w:r>
            <w:r>
              <w:rPr>
                <w:lang w:eastAsia="zh-CN"/>
              </w:rPr>
              <w:t>NIFEST</w:t>
            </w:r>
            <w:r>
              <w:rPr>
                <w:rFonts w:hint="eastAsia"/>
                <w:lang w:eastAsia="zh-CN"/>
              </w:rPr>
              <w:t>走数据，</w:t>
            </w:r>
            <w:r>
              <w:rPr>
                <w:rFonts w:hint="eastAsia"/>
                <w:lang w:eastAsia="zh-CN"/>
              </w:rPr>
              <w:t>BIN</w:t>
            </w:r>
            <w:r>
              <w:rPr>
                <w:rFonts w:hint="eastAsia"/>
                <w:lang w:eastAsia="zh-CN"/>
              </w:rPr>
              <w:t>走指令。</w:t>
            </w:r>
          </w:p>
        </w:tc>
        <w:tc>
          <w:tcPr>
            <w:tcW w:w="2894" w:type="dxa"/>
          </w:tcPr>
          <w:p w14:paraId="3FFAEE9D" w14:textId="724B9C96" w:rsidR="00D35D2E" w:rsidRDefault="00FD484C" w:rsidP="008C0B4A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不存在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>MANIFEST</w:t>
            </w:r>
            <w:r>
              <w:rPr>
                <w:rFonts w:hint="eastAsia"/>
                <w:lang w:eastAsia="zh-CN"/>
              </w:rPr>
              <w:t>卡死的问题，也不存在方案一中</w:t>
            </w:r>
            <w:r>
              <w:rPr>
                <w:rFonts w:hint="eastAsia"/>
                <w:lang w:eastAsia="zh-CN"/>
              </w:rPr>
              <w:t xml:space="preserve"> C</w:t>
            </w:r>
            <w:r>
              <w:rPr>
                <w:lang w:eastAsia="zh-CN"/>
              </w:rPr>
              <w:t xml:space="preserve">RC/AES </w:t>
            </w:r>
            <w:r>
              <w:rPr>
                <w:rFonts w:hint="eastAsia"/>
                <w:lang w:eastAsia="zh-CN"/>
              </w:rPr>
              <w:t>或者</w:t>
            </w:r>
            <w:r>
              <w:rPr>
                <w:rFonts w:hint="eastAsia"/>
                <w:lang w:eastAsia="zh-CN"/>
              </w:rPr>
              <w:t>O</w:t>
            </w:r>
            <w:r>
              <w:rPr>
                <w:lang w:eastAsia="zh-CN"/>
              </w:rPr>
              <w:t xml:space="preserve">TA </w:t>
            </w:r>
            <w:r>
              <w:rPr>
                <w:rFonts w:hint="eastAsia"/>
                <w:lang w:eastAsia="zh-CN"/>
              </w:rPr>
              <w:t>升级麻烦问题。</w:t>
            </w:r>
          </w:p>
        </w:tc>
        <w:tc>
          <w:tcPr>
            <w:tcW w:w="2566" w:type="dxa"/>
          </w:tcPr>
          <w:p w14:paraId="18A0CD49" w14:textId="74021E47" w:rsidR="00D35D2E" w:rsidRDefault="00D35D2E" w:rsidP="008C0B4A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如果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BL2 </w:t>
            </w:r>
            <w:r w:rsidR="00C50E8C">
              <w:rPr>
                <w:rFonts w:hint="eastAsia"/>
                <w:lang w:eastAsia="zh-CN"/>
              </w:rPr>
              <w:t>的</w:t>
            </w:r>
            <w:r w:rsidR="00C50E8C">
              <w:rPr>
                <w:rFonts w:hint="eastAsia"/>
                <w:lang w:eastAsia="zh-CN"/>
              </w:rPr>
              <w:t xml:space="preserve"> </w:t>
            </w:r>
            <w:r w:rsidR="00C50E8C">
              <w:rPr>
                <w:lang w:eastAsia="zh-CN"/>
              </w:rPr>
              <w:t xml:space="preserve">CRC </w:t>
            </w:r>
            <w:r w:rsidR="00C50E8C">
              <w:rPr>
                <w:rFonts w:hint="eastAsia"/>
                <w:lang w:eastAsia="zh-CN"/>
              </w:rPr>
              <w:t>出错，则</w:t>
            </w:r>
            <w:r w:rsidR="00C50E8C">
              <w:rPr>
                <w:rFonts w:hint="eastAsia"/>
                <w:lang w:eastAsia="zh-CN"/>
              </w:rPr>
              <w:t xml:space="preserve"> </w:t>
            </w:r>
            <w:r w:rsidR="00C50E8C">
              <w:rPr>
                <w:lang w:eastAsia="zh-CN"/>
              </w:rPr>
              <w:t xml:space="preserve">CPU </w:t>
            </w:r>
            <w:r w:rsidR="00C50E8C">
              <w:rPr>
                <w:rFonts w:hint="eastAsia"/>
                <w:lang w:eastAsia="zh-CN"/>
              </w:rPr>
              <w:t>会卡死。</w:t>
            </w:r>
          </w:p>
        </w:tc>
      </w:tr>
    </w:tbl>
    <w:p w14:paraId="0306927F" w14:textId="4D96AA8C" w:rsidR="009A3226" w:rsidRDefault="009A3226" w:rsidP="008C0B4A">
      <w:pPr>
        <w:pStyle w:val="a0"/>
        <w:rPr>
          <w:lang w:eastAsia="zh-CN"/>
        </w:rPr>
      </w:pPr>
    </w:p>
    <w:p w14:paraId="28199CC5" w14:textId="3ADDABE7" w:rsidR="00280171" w:rsidRDefault="00280171" w:rsidP="008C0B4A">
      <w:pPr>
        <w:pStyle w:val="a0"/>
        <w:rPr>
          <w:lang w:eastAsia="zh-CN"/>
        </w:rPr>
      </w:pPr>
      <w:r w:rsidRPr="00375627">
        <w:rPr>
          <w:rFonts w:hint="eastAsia"/>
          <w:highlight w:val="yellow"/>
          <w:lang w:eastAsia="zh-CN"/>
        </w:rPr>
        <w:t>量产版本中选择了方案三，</w:t>
      </w:r>
      <w:r w:rsidR="002D5AF0" w:rsidRPr="00375627">
        <w:rPr>
          <w:rFonts w:hint="eastAsia"/>
          <w:highlight w:val="yellow"/>
          <w:lang w:eastAsia="zh-CN"/>
        </w:rPr>
        <w:t>因此后续</w:t>
      </w:r>
      <w:r w:rsidR="002D5AF0" w:rsidRPr="00375627">
        <w:rPr>
          <w:rFonts w:hint="eastAsia"/>
          <w:highlight w:val="yellow"/>
          <w:lang w:eastAsia="zh-CN"/>
        </w:rPr>
        <w:t xml:space="preserve"> </w:t>
      </w:r>
      <w:r w:rsidR="002D5AF0" w:rsidRPr="00375627">
        <w:rPr>
          <w:highlight w:val="yellow"/>
          <w:lang w:eastAsia="zh-CN"/>
        </w:rPr>
        <w:t xml:space="preserve">OTA </w:t>
      </w:r>
      <w:r w:rsidR="002D5AF0" w:rsidRPr="00375627">
        <w:rPr>
          <w:rFonts w:hint="eastAsia"/>
          <w:highlight w:val="yellow"/>
          <w:lang w:eastAsia="zh-CN"/>
        </w:rPr>
        <w:t>升级时需要对</w:t>
      </w:r>
      <w:r w:rsidR="002D5AF0" w:rsidRPr="00375627">
        <w:rPr>
          <w:rFonts w:hint="eastAsia"/>
          <w:highlight w:val="yellow"/>
          <w:lang w:eastAsia="zh-CN"/>
        </w:rPr>
        <w:t xml:space="preserve"> </w:t>
      </w:r>
      <w:r w:rsidR="002D5AF0" w:rsidRPr="00375627">
        <w:rPr>
          <w:rFonts w:hint="eastAsia"/>
          <w:highlight w:val="yellow"/>
          <w:lang w:eastAsia="zh-CN"/>
        </w:rPr>
        <w:t>带</w:t>
      </w:r>
      <w:r w:rsidR="002D5AF0" w:rsidRPr="00375627">
        <w:rPr>
          <w:rFonts w:hint="eastAsia"/>
          <w:highlight w:val="yellow"/>
          <w:lang w:eastAsia="zh-CN"/>
        </w:rPr>
        <w:t xml:space="preserve"> </w:t>
      </w:r>
      <w:r w:rsidR="002D5AF0" w:rsidRPr="00375627">
        <w:rPr>
          <w:highlight w:val="yellow"/>
          <w:lang w:eastAsia="zh-CN"/>
        </w:rPr>
        <w:t xml:space="preserve">CRC </w:t>
      </w:r>
      <w:r w:rsidR="002D5AF0" w:rsidRPr="00375627">
        <w:rPr>
          <w:rFonts w:hint="eastAsia"/>
          <w:highlight w:val="yellow"/>
          <w:lang w:eastAsia="zh-CN"/>
        </w:rPr>
        <w:t>的</w:t>
      </w:r>
      <w:r w:rsidR="002D5AF0" w:rsidRPr="00375627">
        <w:rPr>
          <w:rFonts w:hint="eastAsia"/>
          <w:highlight w:val="yellow"/>
          <w:lang w:eastAsia="zh-CN"/>
        </w:rPr>
        <w:t xml:space="preserve"> </w:t>
      </w:r>
      <w:r w:rsidR="002D5AF0" w:rsidRPr="00375627">
        <w:rPr>
          <w:highlight w:val="yellow"/>
          <w:lang w:eastAsia="zh-CN"/>
        </w:rPr>
        <w:t xml:space="preserve">BL2 </w:t>
      </w:r>
      <w:r w:rsidR="002D5AF0" w:rsidRPr="00375627">
        <w:rPr>
          <w:rFonts w:hint="eastAsia"/>
          <w:highlight w:val="yellow"/>
          <w:lang w:eastAsia="zh-CN"/>
        </w:rPr>
        <w:t>完整性做验证，验证完之后</w:t>
      </w:r>
      <w:r w:rsidR="00E44245" w:rsidRPr="00375627">
        <w:rPr>
          <w:rFonts w:hint="eastAsia"/>
          <w:highlight w:val="yellow"/>
          <w:lang w:eastAsia="zh-CN"/>
        </w:rPr>
        <w:t>，</w:t>
      </w:r>
      <w:r w:rsidR="00E44245" w:rsidRPr="00375627">
        <w:rPr>
          <w:rFonts w:hint="eastAsia"/>
          <w:highlight w:val="yellow"/>
          <w:lang w:eastAsia="zh-CN"/>
        </w:rPr>
        <w:t>B</w:t>
      </w:r>
      <w:r w:rsidR="00E44245" w:rsidRPr="00375627">
        <w:rPr>
          <w:highlight w:val="yellow"/>
          <w:lang w:eastAsia="zh-CN"/>
        </w:rPr>
        <w:t xml:space="preserve">L2 </w:t>
      </w:r>
      <w:r w:rsidR="00E44245" w:rsidRPr="00375627">
        <w:rPr>
          <w:rFonts w:hint="eastAsia"/>
          <w:highlight w:val="yellow"/>
          <w:lang w:eastAsia="zh-CN"/>
        </w:rPr>
        <w:t>这个</w:t>
      </w:r>
      <w:r w:rsidR="00E44245" w:rsidRPr="00375627">
        <w:rPr>
          <w:rFonts w:hint="eastAsia"/>
          <w:highlight w:val="yellow"/>
          <w:lang w:eastAsia="zh-CN"/>
        </w:rPr>
        <w:t xml:space="preserve"> </w:t>
      </w:r>
      <w:r w:rsidR="00E44245" w:rsidRPr="00375627">
        <w:rPr>
          <w:highlight w:val="yellow"/>
          <w:lang w:eastAsia="zh-CN"/>
        </w:rPr>
        <w:t xml:space="preserve">FLASH </w:t>
      </w:r>
      <w:r w:rsidR="00E44245" w:rsidRPr="00375627">
        <w:rPr>
          <w:rFonts w:hint="eastAsia"/>
          <w:highlight w:val="yellow"/>
          <w:lang w:eastAsia="zh-CN"/>
        </w:rPr>
        <w:t>要防止被更改。</w:t>
      </w:r>
    </w:p>
    <w:p w14:paraId="65189D20" w14:textId="170F2B98" w:rsidR="008F2B10" w:rsidRDefault="008F2B10" w:rsidP="008C0B4A">
      <w:pPr>
        <w:pStyle w:val="a0"/>
        <w:rPr>
          <w:lang w:eastAsia="zh-CN"/>
        </w:rPr>
      </w:pPr>
    </w:p>
    <w:p w14:paraId="3C082862" w14:textId="19B9880E" w:rsidR="008F2B10" w:rsidRDefault="008F2B10" w:rsidP="006F2C68">
      <w:pPr>
        <w:pStyle w:val="3"/>
        <w:rPr>
          <w:lang w:eastAsia="zh-CN"/>
        </w:rPr>
      </w:pPr>
      <w:bookmarkStart w:id="57" w:name="_Toc127460114"/>
      <w:r>
        <w:rPr>
          <w:lang w:eastAsia="zh-CN"/>
        </w:rPr>
        <w:t xml:space="preserve">BL1 FLASH </w:t>
      </w:r>
      <w:r>
        <w:rPr>
          <w:rFonts w:hint="eastAsia"/>
          <w:lang w:eastAsia="zh-CN"/>
        </w:rPr>
        <w:t>免写</w:t>
      </w:r>
      <w:bookmarkEnd w:id="57"/>
    </w:p>
    <w:p w14:paraId="7DA5530E" w14:textId="690549CF" w:rsidR="008F2B10" w:rsidRPr="008C0B4A" w:rsidRDefault="006F2C68" w:rsidP="008C0B4A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为避免引入兼容性问题，</w:t>
      </w:r>
      <w:r>
        <w:rPr>
          <w:rFonts w:hint="eastAsia"/>
          <w:lang w:eastAsia="zh-CN"/>
        </w:rPr>
        <w:t>B</w:t>
      </w:r>
      <w:r>
        <w:rPr>
          <w:lang w:eastAsia="zh-CN"/>
        </w:rPr>
        <w:t xml:space="preserve">L1 </w:t>
      </w:r>
      <w:r>
        <w:rPr>
          <w:rFonts w:hint="eastAsia"/>
          <w:lang w:eastAsia="zh-CN"/>
        </w:rPr>
        <w:t>中避免了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FLASH </w:t>
      </w:r>
      <w:r>
        <w:rPr>
          <w:rFonts w:hint="eastAsia"/>
          <w:lang w:eastAsia="zh-CN"/>
        </w:rPr>
        <w:t>写操作。原山海中更新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Boot Flag </w:t>
      </w:r>
      <w:r>
        <w:rPr>
          <w:rFonts w:hint="eastAsia"/>
          <w:lang w:eastAsia="zh-CN"/>
        </w:rPr>
        <w:t>操作被挪到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BL2 </w:t>
      </w:r>
      <w:r>
        <w:rPr>
          <w:rFonts w:hint="eastAsia"/>
          <w:lang w:eastAsia="zh-CN"/>
        </w:rPr>
        <w:t>中实现。</w:t>
      </w:r>
    </w:p>
    <w:p w14:paraId="0BADDE49" w14:textId="062C105A" w:rsidR="00EC23E1" w:rsidRDefault="00D51236" w:rsidP="00AC72B0">
      <w:pPr>
        <w:pStyle w:val="2"/>
        <w:rPr>
          <w:lang w:eastAsia="zh-CN"/>
        </w:rPr>
      </w:pPr>
      <w:bookmarkStart w:id="58" w:name="_Toc127460115"/>
      <w:r>
        <w:rPr>
          <w:rFonts w:hint="eastAsia"/>
          <w:lang w:eastAsia="zh-CN"/>
        </w:rPr>
        <w:lastRenderedPageBreak/>
        <w:t>启动</w:t>
      </w:r>
      <w:r w:rsidR="007127D5">
        <w:rPr>
          <w:rFonts w:hint="eastAsia"/>
          <w:lang w:eastAsia="zh-CN"/>
        </w:rPr>
        <w:t>流程</w:t>
      </w:r>
      <w:bookmarkEnd w:id="58"/>
    </w:p>
    <w:p w14:paraId="637C09B9" w14:textId="21C712A8" w:rsidR="00BE2DF4" w:rsidRDefault="002A62B3" w:rsidP="00BE2DF4">
      <w:pPr>
        <w:pStyle w:val="a0"/>
        <w:jc w:val="center"/>
        <w:rPr>
          <w:lang w:eastAsia="zh-CN"/>
        </w:rPr>
      </w:pPr>
      <w:r>
        <w:object w:dxaOrig="11746" w:dyaOrig="7846" w14:anchorId="0D945144">
          <v:shape id="_x0000_i1051" type="#_x0000_t75" style="width:431.55pt;height:288.45pt" o:ole="">
            <v:imagedata r:id="rId38" o:title=""/>
          </v:shape>
          <o:OLEObject Type="Embed" ProgID="Visio.Drawing.15" ShapeID="_x0000_i1051" DrawAspect="Content" ObjectID="_1738074313" r:id="rId39"/>
        </w:object>
      </w:r>
    </w:p>
    <w:p w14:paraId="208C9CB8" w14:textId="345B381A" w:rsidR="005F1B6E" w:rsidRDefault="004F2EF4" w:rsidP="00C55F3A">
      <w:pPr>
        <w:pStyle w:val="3"/>
        <w:rPr>
          <w:lang w:eastAsia="zh-CN"/>
        </w:rPr>
      </w:pPr>
      <w:bookmarkStart w:id="59" w:name="_Toc127460116"/>
      <w:r>
        <w:rPr>
          <w:rFonts w:hint="eastAsia"/>
          <w:lang w:eastAsia="zh-CN"/>
        </w:rPr>
        <w:t>与山海启动差异点</w:t>
      </w:r>
      <w:bookmarkEnd w:id="59"/>
    </w:p>
    <w:p w14:paraId="2A840AEC" w14:textId="0A2BE5F1" w:rsidR="00804015" w:rsidRDefault="00804015" w:rsidP="00804015">
      <w:pPr>
        <w:pStyle w:val="a0"/>
        <w:rPr>
          <w:lang w:eastAsia="zh-CN"/>
        </w:rPr>
      </w:pPr>
      <w:r>
        <w:rPr>
          <w:rFonts w:hint="eastAsia"/>
          <w:lang w:eastAsia="zh-CN"/>
        </w:rPr>
        <w:t>差异点如下：</w:t>
      </w:r>
    </w:p>
    <w:p w14:paraId="512102DA" w14:textId="7E3CA504" w:rsidR="00804015" w:rsidRDefault="00A316C7" w:rsidP="00D31233">
      <w:pPr>
        <w:pStyle w:val="a0"/>
        <w:numPr>
          <w:ilvl w:val="0"/>
          <w:numId w:val="43"/>
        </w:numPr>
        <w:rPr>
          <w:lang w:eastAsia="zh-CN"/>
        </w:rPr>
      </w:pPr>
      <w:r>
        <w:rPr>
          <w:rFonts w:hint="eastAsia"/>
          <w:lang w:eastAsia="zh-CN"/>
        </w:rPr>
        <w:t>增加深度休眠处理。</w:t>
      </w:r>
    </w:p>
    <w:p w14:paraId="779383AF" w14:textId="4ADF42B3" w:rsidR="00A316C7" w:rsidRDefault="00A804B8" w:rsidP="00D31233">
      <w:pPr>
        <w:pStyle w:val="a0"/>
        <w:numPr>
          <w:ilvl w:val="0"/>
          <w:numId w:val="43"/>
        </w:numPr>
        <w:rPr>
          <w:lang w:eastAsia="zh-CN"/>
        </w:rPr>
      </w:pPr>
      <w:r>
        <w:rPr>
          <w:rFonts w:hint="eastAsia"/>
          <w:lang w:eastAsia="zh-CN"/>
        </w:rPr>
        <w:t>增加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UART </w:t>
      </w:r>
      <w:r>
        <w:rPr>
          <w:rFonts w:hint="eastAsia"/>
          <w:lang w:eastAsia="zh-CN"/>
        </w:rPr>
        <w:t>下载处理。</w:t>
      </w:r>
    </w:p>
    <w:p w14:paraId="077832A5" w14:textId="5C1FA34A" w:rsidR="00C148D8" w:rsidRDefault="00B03BE0" w:rsidP="00D31233">
      <w:pPr>
        <w:pStyle w:val="a0"/>
        <w:numPr>
          <w:ilvl w:val="0"/>
          <w:numId w:val="43"/>
        </w:numPr>
        <w:rPr>
          <w:lang w:eastAsia="zh-CN"/>
        </w:rPr>
      </w:pPr>
      <w:r>
        <w:rPr>
          <w:rFonts w:hint="eastAsia"/>
          <w:lang w:eastAsia="zh-CN"/>
        </w:rPr>
        <w:t>增加</w:t>
      </w:r>
      <w:r>
        <w:rPr>
          <w:rFonts w:hint="eastAsia"/>
          <w:lang w:eastAsia="zh-CN"/>
        </w:rPr>
        <w:t xml:space="preserve"> </w:t>
      </w:r>
      <w:r w:rsidR="00C148D8">
        <w:rPr>
          <w:lang w:eastAsia="zh-CN"/>
        </w:rPr>
        <w:t xml:space="preserve">HW/SW FIH </w:t>
      </w:r>
      <w:r w:rsidR="00C148D8">
        <w:rPr>
          <w:rFonts w:hint="eastAsia"/>
          <w:lang w:eastAsia="zh-CN"/>
        </w:rPr>
        <w:t>处理。</w:t>
      </w:r>
    </w:p>
    <w:p w14:paraId="44C83C67" w14:textId="441ADF3E" w:rsidR="00C148D8" w:rsidRDefault="00753E9B" w:rsidP="00D31233">
      <w:pPr>
        <w:pStyle w:val="a0"/>
        <w:numPr>
          <w:ilvl w:val="0"/>
          <w:numId w:val="43"/>
        </w:numPr>
        <w:rPr>
          <w:lang w:eastAsia="zh-CN"/>
        </w:rPr>
      </w:pPr>
      <w:r>
        <w:rPr>
          <w:lang w:eastAsia="zh-CN"/>
        </w:rPr>
        <w:t xml:space="preserve">Secure Boot </w:t>
      </w:r>
      <w:r>
        <w:rPr>
          <w:rFonts w:hint="eastAsia"/>
          <w:lang w:eastAsia="zh-CN"/>
        </w:rPr>
        <w:t>使能时，即使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Manifest </w:t>
      </w:r>
      <w:r>
        <w:rPr>
          <w:rFonts w:hint="eastAsia"/>
          <w:lang w:eastAsia="zh-CN"/>
        </w:rPr>
        <w:t>中设置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Secure </w:t>
      </w:r>
      <w:r>
        <w:rPr>
          <w:rFonts w:hint="eastAsia"/>
          <w:lang w:eastAsia="zh-CN"/>
        </w:rPr>
        <w:t>boot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False </w:t>
      </w:r>
      <w:r>
        <w:rPr>
          <w:rFonts w:hint="eastAsia"/>
          <w:lang w:eastAsia="zh-CN"/>
        </w:rPr>
        <w:t>也不生效。</w:t>
      </w:r>
    </w:p>
    <w:p w14:paraId="55F33406" w14:textId="16C7598A" w:rsidR="00753E9B" w:rsidRDefault="00B75ACF" w:rsidP="00D31233">
      <w:pPr>
        <w:pStyle w:val="a0"/>
        <w:numPr>
          <w:ilvl w:val="0"/>
          <w:numId w:val="43"/>
        </w:numPr>
        <w:rPr>
          <w:lang w:eastAsia="zh-CN"/>
        </w:rPr>
      </w:pPr>
      <w:r>
        <w:rPr>
          <w:rFonts w:hint="eastAsia"/>
          <w:lang w:eastAsia="zh-CN"/>
        </w:rPr>
        <w:t>增加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Boot Flag </w:t>
      </w: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BL2 </w:t>
      </w:r>
      <w:r>
        <w:rPr>
          <w:rFonts w:hint="eastAsia"/>
          <w:lang w:eastAsia="zh-CN"/>
        </w:rPr>
        <w:t>中的配置</w:t>
      </w:r>
      <w:r w:rsidR="00632143">
        <w:rPr>
          <w:rFonts w:hint="eastAsia"/>
          <w:lang w:eastAsia="zh-CN"/>
        </w:rPr>
        <w:t>与调整。</w:t>
      </w:r>
    </w:p>
    <w:p w14:paraId="7A8FE6CD" w14:textId="6368EBF3" w:rsidR="00632143" w:rsidRDefault="00632143" w:rsidP="00D31233">
      <w:pPr>
        <w:pStyle w:val="a0"/>
        <w:numPr>
          <w:ilvl w:val="0"/>
          <w:numId w:val="43"/>
        </w:numPr>
        <w:rPr>
          <w:lang w:eastAsia="zh-CN"/>
        </w:rPr>
      </w:pPr>
      <w:r>
        <w:rPr>
          <w:rFonts w:hint="eastAsia"/>
          <w:lang w:eastAsia="zh-CN"/>
        </w:rPr>
        <w:t>增加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LCS </w:t>
      </w: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BL2 </w:t>
      </w:r>
      <w:r>
        <w:rPr>
          <w:rFonts w:hint="eastAsia"/>
          <w:lang w:eastAsia="zh-CN"/>
        </w:rPr>
        <w:t>中的配置与调整。</w:t>
      </w:r>
    </w:p>
    <w:p w14:paraId="4B30A2BE" w14:textId="6FED9790" w:rsidR="00632143" w:rsidRDefault="00632143" w:rsidP="00D31233">
      <w:pPr>
        <w:pStyle w:val="a0"/>
        <w:numPr>
          <w:ilvl w:val="0"/>
          <w:numId w:val="43"/>
        </w:numPr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Boot Flag </w:t>
      </w:r>
      <w:r>
        <w:rPr>
          <w:rFonts w:hint="eastAsia"/>
          <w:lang w:eastAsia="zh-CN"/>
        </w:rPr>
        <w:t>来支持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BL2 </w:t>
      </w:r>
      <w:r>
        <w:rPr>
          <w:rFonts w:hint="eastAsia"/>
          <w:lang w:eastAsia="zh-CN"/>
        </w:rPr>
        <w:t>升级。</w:t>
      </w:r>
    </w:p>
    <w:p w14:paraId="08DC72BE" w14:textId="77777777" w:rsidR="00632143" w:rsidRPr="00804015" w:rsidRDefault="00632143" w:rsidP="00804015">
      <w:pPr>
        <w:pStyle w:val="a0"/>
        <w:rPr>
          <w:rFonts w:hint="eastAsia"/>
          <w:lang w:eastAsia="zh-CN"/>
        </w:rPr>
      </w:pPr>
    </w:p>
    <w:p w14:paraId="37A085E2" w14:textId="4362BC10" w:rsidR="004B4C6F" w:rsidRDefault="004B4C6F" w:rsidP="00C55F3A">
      <w:pPr>
        <w:pStyle w:val="3"/>
        <w:rPr>
          <w:lang w:eastAsia="zh-CN"/>
        </w:rPr>
      </w:pPr>
      <w:bookmarkStart w:id="60" w:name="_Toc127460117"/>
      <w:r>
        <w:rPr>
          <w:rFonts w:hint="eastAsia"/>
          <w:lang w:eastAsia="zh-CN"/>
        </w:rPr>
        <w:t>B</w:t>
      </w:r>
      <w:r>
        <w:rPr>
          <w:lang w:eastAsia="zh-CN"/>
        </w:rPr>
        <w:t xml:space="preserve">oot Mode </w:t>
      </w:r>
      <w:r>
        <w:rPr>
          <w:rFonts w:hint="eastAsia"/>
          <w:lang w:eastAsia="zh-CN"/>
        </w:rPr>
        <w:t>寄存器</w:t>
      </w:r>
      <w:bookmarkEnd w:id="60"/>
    </w:p>
    <w:p w14:paraId="1EBE311C" w14:textId="77777777" w:rsidR="00D62C35" w:rsidRDefault="00D62C35" w:rsidP="00D62C35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当配置</w:t>
      </w:r>
      <w:r>
        <w:rPr>
          <w:rFonts w:hint="eastAsia"/>
          <w:lang w:eastAsia="zh-CN"/>
        </w:rPr>
        <w:t xml:space="preserve"> Boot Mode 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 xml:space="preserve"> 1 </w:t>
      </w:r>
      <w:r>
        <w:rPr>
          <w:rFonts w:hint="eastAsia"/>
          <w:lang w:eastAsia="zh-CN"/>
        </w:rPr>
        <w:t>时，硬件会执行下述操作：</w:t>
      </w:r>
    </w:p>
    <w:p w14:paraId="016EB2CD" w14:textId="77777777" w:rsidR="00D62C35" w:rsidRDefault="00D62C35" w:rsidP="00D62C35">
      <w:pPr>
        <w:pStyle w:val="a0"/>
        <w:rPr>
          <w:lang w:eastAsia="zh-CN"/>
        </w:rPr>
      </w:pPr>
    </w:p>
    <w:p w14:paraId="0ECE1BB9" w14:textId="77777777" w:rsidR="00D62C35" w:rsidRDefault="00D62C35" w:rsidP="00D31233">
      <w:pPr>
        <w:pStyle w:val="a0"/>
        <w:numPr>
          <w:ilvl w:val="0"/>
          <w:numId w:val="4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触发系统</w:t>
      </w:r>
      <w:r>
        <w:rPr>
          <w:rFonts w:hint="eastAsia"/>
          <w:lang w:eastAsia="zh-CN"/>
        </w:rPr>
        <w:t xml:space="preserve"> Reset</w:t>
      </w:r>
    </w:p>
    <w:p w14:paraId="140A32FF" w14:textId="77777777" w:rsidR="00D62C35" w:rsidRDefault="00D62C35" w:rsidP="00D31233">
      <w:pPr>
        <w:pStyle w:val="a0"/>
        <w:numPr>
          <w:ilvl w:val="0"/>
          <w:numId w:val="4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自动跳到</w:t>
      </w:r>
      <w:r>
        <w:rPr>
          <w:rFonts w:hint="eastAsia"/>
          <w:lang w:eastAsia="zh-CN"/>
        </w:rPr>
        <w:t xml:space="preserve"> Flash 0 </w:t>
      </w:r>
      <w:r>
        <w:rPr>
          <w:rFonts w:hint="eastAsia"/>
          <w:lang w:eastAsia="zh-CN"/>
        </w:rPr>
        <w:t>地址执行</w:t>
      </w:r>
    </w:p>
    <w:p w14:paraId="282CEF6C" w14:textId="5B95CA58" w:rsidR="005C670F" w:rsidRDefault="00D62C35" w:rsidP="00D31233">
      <w:pPr>
        <w:pStyle w:val="a0"/>
        <w:numPr>
          <w:ilvl w:val="0"/>
          <w:numId w:val="4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掉电</w:t>
      </w:r>
      <w:r>
        <w:rPr>
          <w:rFonts w:hint="eastAsia"/>
          <w:lang w:eastAsia="zh-CN"/>
        </w:rPr>
        <w:t xml:space="preserve"> ROM</w:t>
      </w:r>
    </w:p>
    <w:p w14:paraId="60945A29" w14:textId="27E3EEAD" w:rsidR="005C670F" w:rsidRDefault="005C670F" w:rsidP="005C670F">
      <w:pPr>
        <w:pStyle w:val="a0"/>
        <w:rPr>
          <w:lang w:eastAsia="zh-CN"/>
        </w:rPr>
      </w:pPr>
    </w:p>
    <w:p w14:paraId="00D99AEF" w14:textId="402C8DA9" w:rsidR="00945B2E" w:rsidRDefault="00945B2E" w:rsidP="00945B2E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7236 </w:t>
      </w:r>
      <w:r>
        <w:rPr>
          <w:rFonts w:hint="eastAsia"/>
          <w:lang w:eastAsia="zh-CN"/>
        </w:rPr>
        <w:t>的实现如下：</w:t>
      </w:r>
    </w:p>
    <w:p w14:paraId="371969A3" w14:textId="77777777" w:rsidR="00945B2E" w:rsidRDefault="00945B2E" w:rsidP="00D31233">
      <w:pPr>
        <w:pStyle w:val="a0"/>
        <w:numPr>
          <w:ilvl w:val="0"/>
          <w:numId w:val="4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Flash 0 </w:t>
      </w:r>
      <w:r>
        <w:rPr>
          <w:rFonts w:hint="eastAsia"/>
          <w:lang w:eastAsia="zh-CN"/>
        </w:rPr>
        <w:t>地址里写</w:t>
      </w:r>
      <w:r>
        <w:rPr>
          <w:rFonts w:hint="eastAsia"/>
          <w:lang w:eastAsia="zh-CN"/>
        </w:rPr>
        <w:t xml:space="preserve"> TFM BIN </w:t>
      </w:r>
      <w:r>
        <w:rPr>
          <w:rFonts w:hint="eastAsia"/>
          <w:lang w:eastAsia="zh-CN"/>
        </w:rPr>
        <w:t>地址</w:t>
      </w:r>
    </w:p>
    <w:p w14:paraId="64F66F80" w14:textId="77777777" w:rsidR="00945B2E" w:rsidRDefault="00945B2E" w:rsidP="00D31233">
      <w:pPr>
        <w:pStyle w:val="a0"/>
        <w:numPr>
          <w:ilvl w:val="0"/>
          <w:numId w:val="4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BootROM </w:t>
      </w:r>
      <w:r>
        <w:rPr>
          <w:rFonts w:hint="eastAsia"/>
          <w:lang w:eastAsia="zh-CN"/>
        </w:rPr>
        <w:t>中仅在</w:t>
      </w:r>
      <w:r>
        <w:rPr>
          <w:rFonts w:hint="eastAsia"/>
          <w:lang w:eastAsia="zh-CN"/>
        </w:rPr>
        <w:t xml:space="preserve"> Deep Sleep RST </w:t>
      </w:r>
      <w:r>
        <w:rPr>
          <w:rFonts w:hint="eastAsia"/>
          <w:lang w:eastAsia="zh-CN"/>
        </w:rPr>
        <w:t>时设置</w:t>
      </w:r>
      <w:r>
        <w:rPr>
          <w:rFonts w:hint="eastAsia"/>
          <w:lang w:eastAsia="zh-CN"/>
        </w:rPr>
        <w:t xml:space="preserve"> Boot Mode</w:t>
      </w:r>
      <w:r>
        <w:rPr>
          <w:rFonts w:hint="eastAsia"/>
          <w:lang w:eastAsia="zh-CN"/>
        </w:rPr>
        <w:t>，在普通</w:t>
      </w:r>
      <w:r>
        <w:rPr>
          <w:rFonts w:hint="eastAsia"/>
          <w:lang w:eastAsia="zh-CN"/>
        </w:rPr>
        <w:t xml:space="preserve"> RST </w:t>
      </w:r>
      <w:r>
        <w:rPr>
          <w:rFonts w:hint="eastAsia"/>
          <w:lang w:eastAsia="zh-CN"/>
        </w:rPr>
        <w:t>时，软件直接跳转到</w:t>
      </w:r>
      <w:r>
        <w:rPr>
          <w:rFonts w:hint="eastAsia"/>
          <w:lang w:eastAsia="zh-CN"/>
        </w:rPr>
        <w:t xml:space="preserve"> RAM 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 xml:space="preserve"> bootloader</w:t>
      </w:r>
      <w:r>
        <w:rPr>
          <w:rFonts w:hint="eastAsia"/>
          <w:lang w:eastAsia="zh-CN"/>
        </w:rPr>
        <w:t>。</w:t>
      </w:r>
    </w:p>
    <w:p w14:paraId="5D206C45" w14:textId="77777777" w:rsidR="00945B2E" w:rsidRDefault="00945B2E" w:rsidP="00D31233">
      <w:pPr>
        <w:pStyle w:val="a0"/>
        <w:numPr>
          <w:ilvl w:val="0"/>
          <w:numId w:val="4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 xml:space="preserve"> Bootloader </w:t>
      </w:r>
      <w:r>
        <w:rPr>
          <w:rFonts w:hint="eastAsia"/>
          <w:lang w:eastAsia="zh-CN"/>
        </w:rPr>
        <w:t>跳转到</w:t>
      </w:r>
      <w:r>
        <w:rPr>
          <w:rFonts w:hint="eastAsia"/>
          <w:lang w:eastAsia="zh-CN"/>
        </w:rPr>
        <w:t xml:space="preserve"> TFM </w:t>
      </w:r>
      <w:r>
        <w:rPr>
          <w:rFonts w:hint="eastAsia"/>
          <w:lang w:eastAsia="zh-CN"/>
        </w:rPr>
        <w:t>前，设置</w:t>
      </w:r>
      <w:r>
        <w:rPr>
          <w:rFonts w:hint="eastAsia"/>
          <w:lang w:eastAsia="zh-CN"/>
        </w:rPr>
        <w:t xml:space="preserve"> Boot Mode</w:t>
      </w:r>
      <w:r>
        <w:rPr>
          <w:rFonts w:hint="eastAsia"/>
          <w:lang w:eastAsia="zh-CN"/>
        </w:rPr>
        <w:t>，触发系统</w:t>
      </w:r>
      <w:r>
        <w:rPr>
          <w:rFonts w:hint="eastAsia"/>
          <w:lang w:eastAsia="zh-CN"/>
        </w:rPr>
        <w:t xml:space="preserve"> RST </w:t>
      </w:r>
      <w:r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 xml:space="preserve"> flash 0 </w:t>
      </w:r>
      <w:r>
        <w:rPr>
          <w:rFonts w:hint="eastAsia"/>
          <w:lang w:eastAsia="zh-CN"/>
        </w:rPr>
        <w:t>地址执行，触发</w:t>
      </w:r>
      <w:r>
        <w:rPr>
          <w:rFonts w:hint="eastAsia"/>
          <w:lang w:eastAsia="zh-CN"/>
        </w:rPr>
        <w:t xml:space="preserve"> ROM </w:t>
      </w:r>
      <w:r>
        <w:rPr>
          <w:rFonts w:hint="eastAsia"/>
          <w:lang w:eastAsia="zh-CN"/>
        </w:rPr>
        <w:t>掉电。</w:t>
      </w:r>
    </w:p>
    <w:p w14:paraId="3FE68D0D" w14:textId="77777777" w:rsidR="00945B2E" w:rsidRDefault="00945B2E" w:rsidP="00945B2E">
      <w:pPr>
        <w:pStyle w:val="a0"/>
        <w:rPr>
          <w:lang w:eastAsia="zh-CN"/>
        </w:rPr>
      </w:pPr>
    </w:p>
    <w:p w14:paraId="6E4839C3" w14:textId="0ABDFA7A" w:rsidR="00945B2E" w:rsidRPr="00D62C35" w:rsidRDefault="00945B2E" w:rsidP="00945B2E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Control </w:t>
      </w:r>
      <w:r>
        <w:rPr>
          <w:rFonts w:hint="eastAsia"/>
          <w:lang w:eastAsia="zh-CN"/>
        </w:rPr>
        <w:t>分区前</w:t>
      </w:r>
      <w:r>
        <w:rPr>
          <w:rFonts w:hint="eastAsia"/>
          <w:lang w:eastAsia="zh-CN"/>
        </w:rPr>
        <w:t xml:space="preserve"> 8 </w:t>
      </w:r>
      <w:r>
        <w:rPr>
          <w:rFonts w:hint="eastAsia"/>
          <w:lang w:eastAsia="zh-CN"/>
        </w:rPr>
        <w:t>个子节为</w:t>
      </w:r>
      <w:r>
        <w:rPr>
          <w:rFonts w:hint="eastAsia"/>
          <w:lang w:eastAsia="zh-CN"/>
        </w:rPr>
        <w:t xml:space="preserve"> BootLoader Entry Address</w:t>
      </w:r>
      <w:r>
        <w:rPr>
          <w:rFonts w:hint="eastAsia"/>
          <w:lang w:eastAsia="zh-CN"/>
        </w:rPr>
        <w:t>。</w:t>
      </w:r>
    </w:p>
    <w:p w14:paraId="1EF1C7CA" w14:textId="2BA963F3" w:rsidR="004B4C6F" w:rsidRDefault="005345B9" w:rsidP="00C55F3A">
      <w:pPr>
        <w:pStyle w:val="3"/>
        <w:rPr>
          <w:lang w:eastAsia="zh-CN"/>
        </w:rPr>
      </w:pPr>
      <w:bookmarkStart w:id="61" w:name="_Toc127460118"/>
      <w:r>
        <w:rPr>
          <w:rFonts w:hint="eastAsia"/>
          <w:lang w:eastAsia="zh-CN"/>
        </w:rPr>
        <w:t>启动</w:t>
      </w:r>
      <w:r w:rsidR="00525FB4">
        <w:rPr>
          <w:rFonts w:hint="eastAsia"/>
          <w:lang w:eastAsia="zh-CN"/>
        </w:rPr>
        <w:t>流程</w:t>
      </w:r>
      <w:bookmarkEnd w:id="61"/>
    </w:p>
    <w:p w14:paraId="398C85E1" w14:textId="73F12CF9" w:rsidR="00525FB4" w:rsidRDefault="00B70ED7" w:rsidP="00A21D10">
      <w:pPr>
        <w:pStyle w:val="4"/>
        <w:rPr>
          <w:lang w:eastAsia="zh-CN"/>
        </w:rPr>
      </w:pPr>
      <w:r>
        <w:rPr>
          <w:rFonts w:hint="eastAsia"/>
          <w:lang w:eastAsia="zh-CN"/>
        </w:rPr>
        <w:t>首次上电启动</w:t>
      </w:r>
    </w:p>
    <w:p w14:paraId="06573DC1" w14:textId="2A71D530" w:rsidR="007772FE" w:rsidRPr="007772FE" w:rsidRDefault="009C7B55" w:rsidP="007772FE">
      <w:pPr>
        <w:pStyle w:val="a0"/>
        <w:rPr>
          <w:rFonts w:hint="eastAsia"/>
          <w:lang w:eastAsia="zh-CN"/>
        </w:rPr>
      </w:pPr>
      <w:r>
        <w:rPr>
          <w:rFonts w:ascii="Arial" w:hAnsi="Arial" w:cs="Arial"/>
          <w:color w:val="404040"/>
          <w:shd w:val="clear" w:color="auto" w:fill="FCFCFC"/>
        </w:rPr>
        <w:t>从</w:t>
      </w:r>
      <w:r>
        <w:rPr>
          <w:rFonts w:ascii="Arial" w:hAnsi="Arial" w:cs="Arial"/>
          <w:color w:val="404040"/>
          <w:shd w:val="clear" w:color="auto" w:fill="FCFCFC"/>
        </w:rPr>
        <w:t xml:space="preserve"> BootROM </w:t>
      </w:r>
      <w:r>
        <w:rPr>
          <w:rFonts w:ascii="Arial" w:hAnsi="Arial" w:cs="Arial"/>
          <w:color w:val="404040"/>
          <w:shd w:val="clear" w:color="auto" w:fill="FCFCFC"/>
        </w:rPr>
        <w:t>上电后，硬件</w:t>
      </w:r>
      <w:r>
        <w:rPr>
          <w:rFonts w:ascii="Arial" w:hAnsi="Arial" w:cs="Arial"/>
          <w:color w:val="404040"/>
          <w:shd w:val="clear" w:color="auto" w:fill="FCFCFC"/>
        </w:rPr>
        <w:t xml:space="preserve"> boot_mode </w:t>
      </w:r>
      <w:r>
        <w:rPr>
          <w:rFonts w:ascii="Arial" w:hAnsi="Arial" w:cs="Arial"/>
          <w:color w:val="404040"/>
          <w:shd w:val="clear" w:color="auto" w:fill="FCFCFC"/>
        </w:rPr>
        <w:t>寄存器为</w:t>
      </w:r>
      <w:r>
        <w:rPr>
          <w:rFonts w:ascii="Arial" w:hAnsi="Arial" w:cs="Arial"/>
          <w:color w:val="404040"/>
          <w:shd w:val="clear" w:color="auto" w:fill="FCFCFC"/>
        </w:rPr>
        <w:t xml:space="preserve"> 1, </w:t>
      </w:r>
      <w:r>
        <w:rPr>
          <w:rFonts w:ascii="Arial" w:hAnsi="Arial" w:cs="Arial"/>
          <w:color w:val="404040"/>
          <w:shd w:val="clear" w:color="auto" w:fill="FCFCFC"/>
        </w:rPr>
        <w:t>软件对</w:t>
      </w:r>
      <w:r>
        <w:rPr>
          <w:rFonts w:ascii="Arial" w:hAnsi="Arial" w:cs="Arial"/>
          <w:color w:val="404040"/>
          <w:shd w:val="clear" w:color="auto" w:fill="FCFCFC"/>
        </w:rPr>
        <w:t xml:space="preserve"> primary boot path </w:t>
      </w:r>
      <w:r>
        <w:rPr>
          <w:rFonts w:ascii="Arial" w:hAnsi="Arial" w:cs="Arial"/>
          <w:color w:val="404040"/>
          <w:shd w:val="clear" w:color="auto" w:fill="FCFCFC"/>
        </w:rPr>
        <w:t>进行校验。</w:t>
      </w:r>
      <w:r>
        <w:rPr>
          <w:rFonts w:ascii="Arial" w:hAnsi="Arial" w:cs="Arial"/>
          <w:color w:val="404040"/>
          <w:shd w:val="clear" w:color="auto" w:fill="FCFCFC"/>
        </w:rPr>
        <w:t xml:space="preserve"> </w:t>
      </w:r>
      <w:r>
        <w:rPr>
          <w:rFonts w:ascii="Arial" w:hAnsi="Arial" w:cs="Arial"/>
          <w:color w:val="404040"/>
          <w:shd w:val="clear" w:color="auto" w:fill="FCFCFC"/>
        </w:rPr>
        <w:t>校验完成之后，软件设置</w:t>
      </w:r>
      <w:r>
        <w:rPr>
          <w:rFonts w:ascii="Arial" w:hAnsi="Arial" w:cs="Arial"/>
          <w:color w:val="404040"/>
          <w:shd w:val="clear" w:color="auto" w:fill="FCFCFC"/>
        </w:rPr>
        <w:t xml:space="preserve"> boot_mode </w:t>
      </w:r>
      <w:r>
        <w:rPr>
          <w:rFonts w:ascii="Arial" w:hAnsi="Arial" w:cs="Arial"/>
          <w:color w:val="404040"/>
          <w:shd w:val="clear" w:color="auto" w:fill="FCFCFC"/>
        </w:rPr>
        <w:t>到</w:t>
      </w:r>
      <w:r>
        <w:rPr>
          <w:rFonts w:ascii="Arial" w:hAnsi="Arial" w:cs="Arial"/>
          <w:color w:val="404040"/>
          <w:shd w:val="clear" w:color="auto" w:fill="FCFCFC"/>
        </w:rPr>
        <w:t xml:space="preserve"> 0</w:t>
      </w:r>
      <w:r>
        <w:rPr>
          <w:rFonts w:ascii="Arial" w:hAnsi="Arial" w:cs="Arial"/>
          <w:color w:val="404040"/>
          <w:shd w:val="clear" w:color="auto" w:fill="FCFCFC"/>
        </w:rPr>
        <w:t>，</w:t>
      </w:r>
      <w:r>
        <w:rPr>
          <w:rFonts w:ascii="Arial" w:hAnsi="Arial" w:cs="Arial"/>
          <w:color w:val="404040"/>
          <w:shd w:val="clear" w:color="auto" w:fill="FCFCFC"/>
        </w:rPr>
        <w:t xml:space="preserve"> </w:t>
      </w:r>
      <w:r>
        <w:rPr>
          <w:rFonts w:ascii="Arial" w:hAnsi="Arial" w:cs="Arial"/>
          <w:color w:val="404040"/>
          <w:shd w:val="clear" w:color="auto" w:fill="FCFCFC"/>
        </w:rPr>
        <w:t>并跳转到</w:t>
      </w:r>
      <w:r>
        <w:rPr>
          <w:rFonts w:ascii="Arial" w:hAnsi="Arial" w:cs="Arial"/>
          <w:color w:val="404040"/>
          <w:shd w:val="clear" w:color="auto" w:fill="FCFCFC"/>
        </w:rPr>
        <w:t xml:space="preserve"> Bootloader Entry </w:t>
      </w:r>
      <w:r>
        <w:rPr>
          <w:rFonts w:ascii="Arial" w:hAnsi="Arial" w:cs="Arial"/>
          <w:color w:val="404040"/>
          <w:shd w:val="clear" w:color="auto" w:fill="FCFCFC"/>
        </w:rPr>
        <w:t>地址处</w:t>
      </w:r>
      <w:r w:rsidR="002E0F4A">
        <w:rPr>
          <w:rFonts w:ascii="Arial" w:hAnsi="Arial" w:cs="Arial" w:hint="eastAsia"/>
          <w:color w:val="404040"/>
          <w:shd w:val="clear" w:color="auto" w:fill="FCFCFC"/>
          <w:lang w:eastAsia="zh-CN"/>
        </w:rPr>
        <w:t>。</w:t>
      </w:r>
    </w:p>
    <w:p w14:paraId="208449C3" w14:textId="60BA653E" w:rsidR="00B70ED7" w:rsidRDefault="00B70ED7" w:rsidP="00A21D10">
      <w:pPr>
        <w:pStyle w:val="4"/>
        <w:rPr>
          <w:lang w:eastAsia="zh-CN"/>
        </w:rPr>
      </w:pPr>
      <w:r>
        <w:rPr>
          <w:rFonts w:hint="eastAsia"/>
          <w:lang w:eastAsia="zh-CN"/>
        </w:rPr>
        <w:t>深度休眠启动</w:t>
      </w:r>
    </w:p>
    <w:p w14:paraId="69CAF37B" w14:textId="4A2F1B0C" w:rsidR="00401BAD" w:rsidRDefault="009669A5" w:rsidP="00401BAD">
      <w:pPr>
        <w:pStyle w:val="a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/>
          <w:color w:val="404040"/>
          <w:shd w:val="clear" w:color="auto" w:fill="FCFCFC"/>
        </w:rPr>
        <w:t xml:space="preserve">Deep Sleep </w:t>
      </w:r>
      <w:r>
        <w:rPr>
          <w:rFonts w:ascii="Arial" w:hAnsi="Arial" w:cs="Arial"/>
          <w:color w:val="404040"/>
          <w:shd w:val="clear" w:color="auto" w:fill="FCFCFC"/>
        </w:rPr>
        <w:t>醒来之后，因为</w:t>
      </w:r>
      <w:r>
        <w:rPr>
          <w:rFonts w:ascii="Arial" w:hAnsi="Arial" w:cs="Arial"/>
          <w:color w:val="404040"/>
          <w:shd w:val="clear" w:color="auto" w:fill="FCFCFC"/>
        </w:rPr>
        <w:t xml:space="preserve"> boot_mode </w:t>
      </w:r>
      <w:r>
        <w:rPr>
          <w:rFonts w:ascii="Arial" w:hAnsi="Arial" w:cs="Arial"/>
          <w:color w:val="404040"/>
          <w:shd w:val="clear" w:color="auto" w:fill="FCFCFC"/>
        </w:rPr>
        <w:t>寄存器为</w:t>
      </w:r>
      <w:r>
        <w:rPr>
          <w:rFonts w:ascii="Arial" w:hAnsi="Arial" w:cs="Arial"/>
          <w:color w:val="404040"/>
          <w:shd w:val="clear" w:color="auto" w:fill="FCFCFC"/>
        </w:rPr>
        <w:t xml:space="preserve"> 0</w:t>
      </w:r>
      <w:r>
        <w:rPr>
          <w:rFonts w:ascii="Arial" w:hAnsi="Arial" w:cs="Arial"/>
          <w:color w:val="404040"/>
          <w:shd w:val="clear" w:color="auto" w:fill="FCFCFC"/>
        </w:rPr>
        <w:t>，</w:t>
      </w:r>
      <w:r>
        <w:rPr>
          <w:rFonts w:ascii="Arial" w:hAnsi="Arial" w:cs="Arial"/>
          <w:color w:val="404040"/>
          <w:shd w:val="clear" w:color="auto" w:fill="FCFCFC"/>
        </w:rPr>
        <w:t xml:space="preserve"> </w:t>
      </w:r>
      <w:r>
        <w:rPr>
          <w:rFonts w:ascii="Arial" w:hAnsi="Arial" w:cs="Arial"/>
          <w:color w:val="404040"/>
          <w:shd w:val="clear" w:color="auto" w:fill="FCFCFC"/>
        </w:rPr>
        <w:t>硬件从</w:t>
      </w:r>
      <w:r>
        <w:rPr>
          <w:rFonts w:ascii="Arial" w:hAnsi="Arial" w:cs="Arial"/>
          <w:color w:val="404040"/>
          <w:shd w:val="clear" w:color="auto" w:fill="FCFCFC"/>
        </w:rPr>
        <w:t xml:space="preserve"> flash 0 </w:t>
      </w:r>
      <w:r>
        <w:rPr>
          <w:rFonts w:ascii="Arial" w:hAnsi="Arial" w:cs="Arial"/>
          <w:color w:val="404040"/>
          <w:shd w:val="clear" w:color="auto" w:fill="FCFCFC"/>
        </w:rPr>
        <w:t>地址处执行</w:t>
      </w:r>
      <w:r w:rsidR="00F82DD7">
        <w:rPr>
          <w:rFonts w:ascii="Arial" w:hAnsi="Arial" w:cs="Arial" w:hint="eastAsia"/>
          <w:color w:val="404040"/>
          <w:shd w:val="clear" w:color="auto" w:fill="FCFCFC"/>
          <w:lang w:eastAsia="zh-CN"/>
        </w:rPr>
        <w:t>。</w:t>
      </w:r>
    </w:p>
    <w:p w14:paraId="0C2D8A8E" w14:textId="3DAD6CA6" w:rsidR="006507BE" w:rsidRDefault="006507BE" w:rsidP="00401BAD">
      <w:pPr>
        <w:pStyle w:val="a0"/>
        <w:rPr>
          <w:rFonts w:ascii="Arial" w:hAnsi="Arial" w:cs="Arial"/>
          <w:color w:val="404040"/>
          <w:shd w:val="clear" w:color="auto" w:fill="FCFCFC"/>
        </w:rPr>
      </w:pPr>
    </w:p>
    <w:p w14:paraId="412DF253" w14:textId="44F21C8F" w:rsidR="006507BE" w:rsidRDefault="006507BE" w:rsidP="00401BAD">
      <w:pPr>
        <w:pStyle w:val="a0"/>
        <w:rPr>
          <w:rFonts w:ascii="Arial" w:hAnsi="Arial" w:cs="Arial"/>
          <w:color w:val="404040"/>
          <w:shd w:val="clear" w:color="auto" w:fill="FCFCFC"/>
        </w:rPr>
      </w:pP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 xml:space="preserve">Deep Sleep 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>醒过来之后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 xml:space="preserve"> RAM 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>信息均丢失，因为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 xml:space="preserve"> flash 0 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>地址处必须放置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 xml:space="preserve"> flash 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>地址，即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 xml:space="preserve"> TFM 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>地址。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 xml:space="preserve"> 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>显然，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 xml:space="preserve">control code 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>未经验签名，无法保证安全性，但既然选择了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 xml:space="preserve"> fast boot 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>模式，本身也无安全可言。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 xml:space="preserve"> 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>未来要增加一个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 xml:space="preserve"> Efuse 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>选项，用于走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 xml:space="preserve"> deep sleep </w:t>
      </w:r>
      <w:r w:rsidRPr="00595DA5">
        <w:rPr>
          <w:rFonts w:ascii="Arial" w:hAnsi="Arial" w:cs="Arial"/>
          <w:color w:val="404040"/>
          <w:highlight w:val="yellow"/>
          <w:shd w:val="clear" w:color="auto" w:fill="DBFAF4"/>
        </w:rPr>
        <w:t>安全启动模式</w:t>
      </w:r>
      <w:r w:rsidR="0042546B" w:rsidRPr="00595DA5">
        <w:rPr>
          <w:rFonts w:ascii="Arial" w:hAnsi="Arial" w:cs="Arial" w:hint="eastAsia"/>
          <w:color w:val="404040"/>
          <w:highlight w:val="yellow"/>
          <w:shd w:val="clear" w:color="auto" w:fill="DBFAF4"/>
          <w:lang w:eastAsia="zh-CN"/>
        </w:rPr>
        <w:t>。</w:t>
      </w:r>
    </w:p>
    <w:p w14:paraId="6B53B985" w14:textId="77777777" w:rsidR="006507BE" w:rsidRPr="00401BAD" w:rsidRDefault="006507BE" w:rsidP="00401BAD">
      <w:pPr>
        <w:pStyle w:val="a0"/>
        <w:rPr>
          <w:rFonts w:hint="eastAsia"/>
          <w:lang w:eastAsia="zh-CN"/>
        </w:rPr>
      </w:pPr>
    </w:p>
    <w:p w14:paraId="13777EB4" w14:textId="7E3C240A" w:rsidR="00B70ED7" w:rsidRDefault="00B70ED7" w:rsidP="00A21D10">
      <w:pPr>
        <w:pStyle w:val="4"/>
        <w:rPr>
          <w:lang w:eastAsia="zh-CN"/>
        </w:rPr>
      </w:pPr>
      <w:r>
        <w:rPr>
          <w:rFonts w:hint="eastAsia"/>
          <w:lang w:eastAsia="zh-CN"/>
        </w:rPr>
        <w:t>O</w:t>
      </w:r>
      <w:r>
        <w:rPr>
          <w:lang w:eastAsia="zh-CN"/>
        </w:rPr>
        <w:t>TA RST</w:t>
      </w:r>
    </w:p>
    <w:p w14:paraId="643F88D2" w14:textId="478E3E16" w:rsidR="004A4A8A" w:rsidRDefault="004A4A8A" w:rsidP="004A4A8A">
      <w:pPr>
        <w:pStyle w:val="a0"/>
        <w:rPr>
          <w:lang w:eastAsia="zh-CN"/>
        </w:rPr>
      </w:pPr>
    </w:p>
    <w:p w14:paraId="6AD5BE69" w14:textId="77777777" w:rsidR="002B0145" w:rsidRDefault="002B0145" w:rsidP="002B0145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OS </w:t>
      </w:r>
      <w:r>
        <w:rPr>
          <w:rFonts w:hint="eastAsia"/>
          <w:lang w:eastAsia="zh-CN"/>
        </w:rPr>
        <w:t>下载完之后，设置</w:t>
      </w:r>
      <w:r>
        <w:rPr>
          <w:rFonts w:hint="eastAsia"/>
          <w:lang w:eastAsia="zh-CN"/>
        </w:rPr>
        <w:t xml:space="preserve"> boot flag 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 xml:space="preserve"> R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 xml:space="preserve">reset </w:t>
      </w:r>
      <w:r>
        <w:rPr>
          <w:rFonts w:hint="eastAsia"/>
          <w:lang w:eastAsia="zh-CN"/>
        </w:rPr>
        <w:t>进入</w:t>
      </w:r>
      <w:r>
        <w:rPr>
          <w:rFonts w:hint="eastAsia"/>
          <w:lang w:eastAsia="zh-CN"/>
        </w:rPr>
        <w:t xml:space="preserve"> bootrom</w:t>
      </w:r>
      <w:r>
        <w:rPr>
          <w:rFonts w:hint="eastAsia"/>
          <w:lang w:eastAsia="zh-CN"/>
        </w:rPr>
        <w:t>，对</w:t>
      </w:r>
      <w:r>
        <w:rPr>
          <w:rFonts w:hint="eastAsia"/>
          <w:lang w:eastAsia="zh-CN"/>
        </w:rPr>
        <w:t xml:space="preserve"> R Bootloader </w:t>
      </w:r>
      <w:r>
        <w:rPr>
          <w:rFonts w:hint="eastAsia"/>
          <w:lang w:eastAsia="zh-CN"/>
        </w:rPr>
        <w:t>进行验证，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验证完成之后，跳转到</w:t>
      </w:r>
      <w:r>
        <w:rPr>
          <w:rFonts w:hint="eastAsia"/>
          <w:lang w:eastAsia="zh-CN"/>
        </w:rPr>
        <w:t xml:space="preserve"> R bootloader entry</w:t>
      </w:r>
      <w:r>
        <w:rPr>
          <w:rFonts w:hint="eastAsia"/>
          <w:lang w:eastAsia="zh-CN"/>
        </w:rPr>
        <w:t>；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 xml:space="preserve"> R bootloader </w:t>
      </w:r>
      <w:r>
        <w:rPr>
          <w:rFonts w:hint="eastAsia"/>
          <w:lang w:eastAsia="zh-CN"/>
        </w:rPr>
        <w:t>中验证完</w:t>
      </w:r>
      <w:r>
        <w:rPr>
          <w:rFonts w:hint="eastAsia"/>
          <w:lang w:eastAsia="zh-CN"/>
        </w:rPr>
        <w:t xml:space="preserve"> image </w:t>
      </w:r>
      <w:r>
        <w:rPr>
          <w:rFonts w:hint="eastAsia"/>
          <w:lang w:eastAsia="zh-CN"/>
        </w:rPr>
        <w:t>之后，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更新</w:t>
      </w:r>
      <w:r>
        <w:rPr>
          <w:rFonts w:hint="eastAsia"/>
          <w:lang w:eastAsia="zh-CN"/>
        </w:rPr>
        <w:t xml:space="preserve"> Control Partition 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 xml:space="preserve"> start entry </w:t>
      </w:r>
      <w:r>
        <w:rPr>
          <w:rFonts w:hint="eastAsia"/>
          <w:lang w:eastAsia="zh-CN"/>
        </w:rPr>
        <w:t>地址</w:t>
      </w:r>
      <w:r>
        <w:rPr>
          <w:rFonts w:hint="eastAsia"/>
          <w:lang w:eastAsia="zh-CN"/>
        </w:rPr>
        <w:t xml:space="preserve">, </w:t>
      </w:r>
      <w:r>
        <w:rPr>
          <w:rFonts w:hint="eastAsia"/>
          <w:lang w:eastAsia="zh-CN"/>
        </w:rPr>
        <w:t>然后设置</w:t>
      </w:r>
      <w:r>
        <w:rPr>
          <w:rFonts w:hint="eastAsia"/>
          <w:lang w:eastAsia="zh-CN"/>
        </w:rPr>
        <w:t xml:space="preserve"> boot_flag 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 xml:space="preserve"> P</w:t>
      </w:r>
      <w:r>
        <w:rPr>
          <w:rFonts w:hint="eastAsia"/>
          <w:lang w:eastAsia="zh-CN"/>
        </w:rPr>
        <w:t>。</w:t>
      </w:r>
    </w:p>
    <w:p w14:paraId="24F6A667" w14:textId="77777777" w:rsidR="002B0145" w:rsidRDefault="002B0145" w:rsidP="002B0145">
      <w:pPr>
        <w:pStyle w:val="a0"/>
        <w:rPr>
          <w:lang w:eastAsia="zh-CN"/>
        </w:rPr>
      </w:pPr>
    </w:p>
    <w:p w14:paraId="3308DA6B" w14:textId="315A8890" w:rsidR="004A4A8A" w:rsidRDefault="002B0145" w:rsidP="004A4A8A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还有一种做法是，每次在验证完成之后，如果发现</w:t>
      </w:r>
      <w:r>
        <w:rPr>
          <w:rFonts w:hint="eastAsia"/>
          <w:lang w:eastAsia="zh-CN"/>
        </w:rPr>
        <w:t xml:space="preserve"> entry address </w:t>
      </w:r>
      <w:r>
        <w:rPr>
          <w:rFonts w:hint="eastAsia"/>
          <w:lang w:eastAsia="zh-CN"/>
        </w:rPr>
        <w:t>与实际不同，就更新</w:t>
      </w:r>
      <w:r>
        <w:rPr>
          <w:rFonts w:hint="eastAsia"/>
          <w:lang w:eastAsia="zh-CN"/>
        </w:rPr>
        <w:t>.</w:t>
      </w:r>
    </w:p>
    <w:p w14:paraId="0B9DA369" w14:textId="6C9587AE" w:rsidR="004A4A8A" w:rsidRDefault="004A4A8A" w:rsidP="004A4A8A">
      <w:pPr>
        <w:pStyle w:val="a0"/>
        <w:rPr>
          <w:lang w:eastAsia="zh-CN"/>
        </w:rPr>
      </w:pPr>
    </w:p>
    <w:p w14:paraId="3CF8F912" w14:textId="0D303256" w:rsidR="00A30637" w:rsidRDefault="00A30637" w:rsidP="004A4A8A">
      <w:pPr>
        <w:pStyle w:val="4"/>
        <w:rPr>
          <w:lang w:eastAsia="zh-CN"/>
        </w:rPr>
      </w:pPr>
      <w:r>
        <w:rPr>
          <w:rFonts w:hint="eastAsia"/>
          <w:lang w:eastAsia="zh-CN"/>
        </w:rPr>
        <w:t>Se</w:t>
      </w:r>
      <w:r>
        <w:rPr>
          <w:lang w:eastAsia="zh-CN"/>
        </w:rPr>
        <w:t>cure Debug RST</w:t>
      </w:r>
    </w:p>
    <w:p w14:paraId="0D07B5B5" w14:textId="53BF3F6E" w:rsidR="00396106" w:rsidRPr="00396106" w:rsidRDefault="00396106" w:rsidP="00396106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T</w:t>
      </w:r>
      <w:r>
        <w:rPr>
          <w:lang w:eastAsia="zh-CN"/>
        </w:rPr>
        <w:t>BC</w:t>
      </w:r>
      <w:r>
        <w:rPr>
          <w:rFonts w:hint="eastAsia"/>
          <w:lang w:eastAsia="zh-CN"/>
        </w:rPr>
        <w:t>。</w:t>
      </w:r>
    </w:p>
    <w:p w14:paraId="2F159314" w14:textId="15E4CEB0" w:rsidR="00996825" w:rsidRDefault="00996825" w:rsidP="001450D0">
      <w:pPr>
        <w:pStyle w:val="2"/>
        <w:rPr>
          <w:lang w:eastAsia="zh-CN"/>
        </w:rPr>
      </w:pPr>
      <w:bookmarkStart w:id="62" w:name="_Toc127460119"/>
      <w:r>
        <w:rPr>
          <w:rFonts w:hint="eastAsia"/>
          <w:lang w:eastAsia="zh-CN"/>
        </w:rPr>
        <w:t>启动性能</w:t>
      </w:r>
      <w:bookmarkEnd w:id="62"/>
    </w:p>
    <w:p w14:paraId="05D9E6DF" w14:textId="7B635122" w:rsidR="002D4AAC" w:rsidRDefault="002D4AAC" w:rsidP="002D4AAC">
      <w:pPr>
        <w:pStyle w:val="a0"/>
        <w:rPr>
          <w:lang w:eastAsia="zh-CN"/>
        </w:rPr>
      </w:pPr>
    </w:p>
    <w:p w14:paraId="2C2C7E70" w14:textId="1A5B06AC" w:rsidR="0056052F" w:rsidRDefault="0056052F" w:rsidP="002D4AAC">
      <w:pPr>
        <w:pStyle w:val="a0"/>
        <w:rPr>
          <w:lang w:eastAsia="zh-CN"/>
        </w:rPr>
      </w:pPr>
      <w:r w:rsidRPr="0056052F">
        <w:rPr>
          <w:rFonts w:hint="eastAsia"/>
        </w:rPr>
        <w:lastRenderedPageBreak/>
        <w:drawing>
          <wp:inline distT="0" distB="0" distL="0" distR="0" wp14:anchorId="588FF42D" wp14:editId="600AC722">
            <wp:extent cx="5486400" cy="2490224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9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A9C2" w14:textId="14DD389C" w:rsidR="0056052F" w:rsidRDefault="0056052F" w:rsidP="002D4AAC">
      <w:pPr>
        <w:pStyle w:val="a0"/>
        <w:rPr>
          <w:lang w:eastAsia="zh-CN"/>
        </w:rPr>
      </w:pPr>
    </w:p>
    <w:p w14:paraId="05D186AD" w14:textId="068B5087" w:rsidR="0056052F" w:rsidRDefault="0056052F" w:rsidP="002D4AAC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详情参考</w:t>
      </w:r>
      <w:hyperlink w:anchor="_BL2_用例" w:history="1">
        <w:r w:rsidRPr="00A3720B">
          <w:rPr>
            <w:rStyle w:val="af4"/>
            <w:lang w:eastAsia="zh-CN"/>
          </w:rPr>
          <w:t>BL1</w:t>
        </w:r>
        <w:r w:rsidRPr="00A3720B">
          <w:rPr>
            <w:rStyle w:val="af4"/>
            <w:lang w:eastAsia="zh-CN"/>
          </w:rPr>
          <w:t>测试</w:t>
        </w:r>
      </w:hyperlink>
      <w:r>
        <w:rPr>
          <w:rFonts w:hint="eastAsia"/>
          <w:lang w:eastAsia="zh-CN"/>
        </w:rPr>
        <w:t>。</w:t>
      </w:r>
    </w:p>
    <w:p w14:paraId="5841EC94" w14:textId="77777777" w:rsidR="0056052F" w:rsidRPr="0056052F" w:rsidRDefault="0056052F" w:rsidP="002D4AAC">
      <w:pPr>
        <w:pStyle w:val="a0"/>
        <w:rPr>
          <w:rFonts w:hint="eastAsia"/>
          <w:lang w:eastAsia="zh-CN"/>
        </w:rPr>
      </w:pPr>
    </w:p>
    <w:p w14:paraId="3BF21F2C" w14:textId="4AB59E0B" w:rsidR="00996825" w:rsidRDefault="00B43BE6" w:rsidP="000A61FD">
      <w:pPr>
        <w:pStyle w:val="2"/>
        <w:rPr>
          <w:lang w:eastAsia="zh-CN"/>
        </w:rPr>
      </w:pPr>
      <w:bookmarkStart w:id="63" w:name="_Toc127460120"/>
      <w:r>
        <w:rPr>
          <w:rFonts w:hint="eastAsia"/>
          <w:lang w:eastAsia="zh-CN"/>
        </w:rPr>
        <w:t>F</w:t>
      </w:r>
      <w:r>
        <w:rPr>
          <w:lang w:eastAsia="zh-CN"/>
        </w:rPr>
        <w:t xml:space="preserve">IH </w:t>
      </w:r>
      <w:r>
        <w:rPr>
          <w:rFonts w:hint="eastAsia"/>
          <w:lang w:eastAsia="zh-CN"/>
        </w:rPr>
        <w:t>攻击</w:t>
      </w:r>
      <w:bookmarkEnd w:id="63"/>
    </w:p>
    <w:p w14:paraId="347CF44C" w14:textId="14974449" w:rsidR="00AE3E60" w:rsidRDefault="00EF6E40" w:rsidP="00AE3E60">
      <w:pPr>
        <w:pStyle w:val="a0"/>
        <w:rPr>
          <w:lang w:eastAsia="zh-CN"/>
        </w:rPr>
      </w:pPr>
      <w:r>
        <w:rPr>
          <w:rFonts w:hint="eastAsia"/>
          <w:lang w:eastAsia="zh-CN"/>
        </w:rPr>
        <w:t>这块可参考专利。</w:t>
      </w:r>
    </w:p>
    <w:p w14:paraId="0A23AAA2" w14:textId="77777777" w:rsidR="00AE3E60" w:rsidRPr="00AE3E60" w:rsidRDefault="00AE3E60" w:rsidP="00AE3E60">
      <w:pPr>
        <w:pStyle w:val="a0"/>
        <w:rPr>
          <w:lang w:eastAsia="zh-CN"/>
        </w:rPr>
      </w:pPr>
    </w:p>
    <w:p w14:paraId="3276E6C9" w14:textId="5AA42CA4" w:rsidR="00B43BE6" w:rsidRDefault="00BA2E42" w:rsidP="00C51397">
      <w:pPr>
        <w:pStyle w:val="2"/>
        <w:rPr>
          <w:lang w:eastAsia="zh-CN"/>
        </w:rPr>
      </w:pPr>
      <w:bookmarkStart w:id="64" w:name="_Toc127460121"/>
      <w:r>
        <w:rPr>
          <w:rFonts w:hint="eastAsia"/>
          <w:lang w:eastAsia="zh-CN"/>
        </w:rPr>
        <w:lastRenderedPageBreak/>
        <w:t>B</w:t>
      </w:r>
      <w:r>
        <w:rPr>
          <w:lang w:eastAsia="zh-CN"/>
        </w:rPr>
        <w:t xml:space="preserve">L2 </w:t>
      </w:r>
      <w:r>
        <w:rPr>
          <w:rFonts w:hint="eastAsia"/>
          <w:lang w:eastAsia="zh-CN"/>
        </w:rPr>
        <w:t>升级</w:t>
      </w:r>
      <w:bookmarkEnd w:id="64"/>
    </w:p>
    <w:p w14:paraId="67518118" w14:textId="7CA8A201" w:rsidR="00BA2E42" w:rsidRDefault="00CF7652" w:rsidP="00B74278">
      <w:pPr>
        <w:pStyle w:val="3"/>
        <w:rPr>
          <w:lang w:eastAsia="zh-CN"/>
        </w:rPr>
      </w:pPr>
      <w:bookmarkStart w:id="65" w:name="_Toc127460122"/>
      <w:r>
        <w:rPr>
          <w:rFonts w:hint="eastAsia"/>
          <w:lang w:eastAsia="zh-CN"/>
        </w:rPr>
        <w:t>概述</w:t>
      </w:r>
      <w:bookmarkEnd w:id="65"/>
    </w:p>
    <w:p w14:paraId="6C5C055C" w14:textId="0CE88FD2" w:rsidR="00CF7652" w:rsidRDefault="00CF7652" w:rsidP="00996825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E5F063E" wp14:editId="48335DF5">
            <wp:extent cx="5486400" cy="3680038"/>
            <wp:effectExtent l="0" t="0" r="0" b="0"/>
            <wp:docPr id="19" name="图片 1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16AC" w14:textId="2C2F1613" w:rsidR="00B74278" w:rsidRDefault="0082313C" w:rsidP="00996825">
      <w:pPr>
        <w:pStyle w:val="a0"/>
        <w:rPr>
          <w:lang w:eastAsia="zh-CN"/>
        </w:rPr>
      </w:pPr>
      <w:r>
        <w:rPr>
          <w:rFonts w:hint="eastAsia"/>
          <w:lang w:eastAsia="zh-CN"/>
        </w:rPr>
        <w:t>升级场景说明</w:t>
      </w:r>
    </w:p>
    <w:p w14:paraId="2D705376" w14:textId="77777777" w:rsidR="0082313C" w:rsidRPr="0082313C" w:rsidRDefault="0082313C" w:rsidP="00D31233">
      <w:pPr>
        <w:pStyle w:val="ad"/>
        <w:numPr>
          <w:ilvl w:val="0"/>
          <w:numId w:val="21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82313C">
        <w:rPr>
          <w:rFonts w:ascii="Times New Roman" w:hAnsi="Times New Roman" w:cs="Times New Roman"/>
          <w:sz w:val="20"/>
        </w:rPr>
        <w:t xml:space="preserve">S1 - </w:t>
      </w:r>
      <w:r w:rsidRPr="0082313C">
        <w:rPr>
          <w:rFonts w:ascii="Times New Roman" w:hAnsi="Times New Roman" w:cs="Times New Roman"/>
          <w:sz w:val="20"/>
        </w:rPr>
        <w:t>初始时，</w:t>
      </w:r>
      <w:r w:rsidRPr="0082313C">
        <w:rPr>
          <w:rFonts w:ascii="Times New Roman" w:hAnsi="Times New Roman" w:cs="Times New Roman"/>
          <w:sz w:val="20"/>
        </w:rPr>
        <w:t xml:space="preserve">boot_flag </w:t>
      </w:r>
      <w:r w:rsidRPr="0082313C">
        <w:rPr>
          <w:rFonts w:ascii="Times New Roman" w:hAnsi="Times New Roman" w:cs="Times New Roman"/>
          <w:sz w:val="20"/>
        </w:rPr>
        <w:t>为</w:t>
      </w:r>
      <w:r w:rsidRPr="0082313C">
        <w:rPr>
          <w:rFonts w:ascii="Times New Roman" w:hAnsi="Times New Roman" w:cs="Times New Roman"/>
          <w:sz w:val="20"/>
        </w:rPr>
        <w:t xml:space="preserve"> P</w:t>
      </w:r>
      <w:r w:rsidRPr="0082313C">
        <w:rPr>
          <w:rFonts w:ascii="Times New Roman" w:hAnsi="Times New Roman" w:cs="Times New Roman"/>
          <w:sz w:val="20"/>
        </w:rPr>
        <w:t>，</w:t>
      </w:r>
      <w:r w:rsidRPr="0082313C">
        <w:rPr>
          <w:rFonts w:ascii="Times New Roman" w:hAnsi="Times New Roman" w:cs="Times New Roman"/>
          <w:sz w:val="20"/>
        </w:rPr>
        <w:t xml:space="preserve">BR </w:t>
      </w:r>
      <w:r w:rsidRPr="0082313C">
        <w:rPr>
          <w:rFonts w:ascii="Times New Roman" w:hAnsi="Times New Roman" w:cs="Times New Roman"/>
          <w:sz w:val="20"/>
        </w:rPr>
        <w:t>对</w:t>
      </w:r>
      <w:r w:rsidRPr="0082313C">
        <w:rPr>
          <w:rFonts w:ascii="Times New Roman" w:hAnsi="Times New Roman" w:cs="Times New Roman"/>
          <w:sz w:val="20"/>
        </w:rPr>
        <w:t xml:space="preserve"> PBL </w:t>
      </w:r>
      <w:r w:rsidRPr="0082313C">
        <w:rPr>
          <w:rFonts w:ascii="Times New Roman" w:hAnsi="Times New Roman" w:cs="Times New Roman"/>
          <w:sz w:val="20"/>
        </w:rPr>
        <w:t>验签</w:t>
      </w:r>
    </w:p>
    <w:p w14:paraId="493E9DCC" w14:textId="77777777" w:rsidR="0082313C" w:rsidRPr="0082313C" w:rsidRDefault="0082313C" w:rsidP="00D31233">
      <w:pPr>
        <w:pStyle w:val="ad"/>
        <w:numPr>
          <w:ilvl w:val="0"/>
          <w:numId w:val="21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82313C">
        <w:rPr>
          <w:rFonts w:ascii="Times New Roman" w:hAnsi="Times New Roman" w:cs="Times New Roman"/>
          <w:sz w:val="20"/>
        </w:rPr>
        <w:t xml:space="preserve">S2 - BR copy PBL </w:t>
      </w:r>
      <w:r w:rsidRPr="0082313C">
        <w:rPr>
          <w:rFonts w:ascii="Times New Roman" w:hAnsi="Times New Roman" w:cs="Times New Roman"/>
          <w:sz w:val="20"/>
        </w:rPr>
        <w:t>到</w:t>
      </w:r>
      <w:r w:rsidRPr="0082313C">
        <w:rPr>
          <w:rFonts w:ascii="Times New Roman" w:hAnsi="Times New Roman" w:cs="Times New Roman"/>
          <w:sz w:val="20"/>
        </w:rPr>
        <w:t xml:space="preserve"> ram </w:t>
      </w:r>
      <w:r w:rsidRPr="0082313C">
        <w:rPr>
          <w:rFonts w:ascii="Times New Roman" w:hAnsi="Times New Roman" w:cs="Times New Roman"/>
          <w:sz w:val="20"/>
        </w:rPr>
        <w:t>地址执行，跳</w:t>
      </w:r>
      <w:r w:rsidRPr="0082313C">
        <w:rPr>
          <w:rFonts w:ascii="Times New Roman" w:hAnsi="Times New Roman" w:cs="Times New Roman"/>
          <w:sz w:val="20"/>
        </w:rPr>
        <w:t xml:space="preserve"> PBL, </w:t>
      </w:r>
      <w:r w:rsidRPr="0082313C">
        <w:rPr>
          <w:rFonts w:ascii="Times New Roman" w:hAnsi="Times New Roman" w:cs="Times New Roman"/>
          <w:b/>
          <w:bCs/>
          <w:sz w:val="20"/>
        </w:rPr>
        <w:t>在</w:t>
      </w:r>
      <w:r w:rsidRPr="0082313C">
        <w:rPr>
          <w:rFonts w:ascii="Times New Roman" w:hAnsi="Times New Roman" w:cs="Times New Roman"/>
          <w:b/>
          <w:bCs/>
          <w:sz w:val="20"/>
        </w:rPr>
        <w:t xml:space="preserve"> BR </w:t>
      </w:r>
      <w:r w:rsidRPr="0082313C">
        <w:rPr>
          <w:rFonts w:ascii="Times New Roman" w:hAnsi="Times New Roman" w:cs="Times New Roman"/>
          <w:b/>
          <w:bCs/>
          <w:sz w:val="20"/>
        </w:rPr>
        <w:t>中设置</w:t>
      </w:r>
      <w:r w:rsidRPr="0082313C">
        <w:rPr>
          <w:rFonts w:ascii="Times New Roman" w:hAnsi="Times New Roman" w:cs="Times New Roman"/>
          <w:b/>
          <w:bCs/>
          <w:sz w:val="20"/>
        </w:rPr>
        <w:t xml:space="preserve"> boot_flag </w:t>
      </w:r>
      <w:r w:rsidRPr="0082313C">
        <w:rPr>
          <w:rFonts w:ascii="Times New Roman" w:hAnsi="Times New Roman" w:cs="Times New Roman"/>
          <w:b/>
          <w:bCs/>
          <w:sz w:val="20"/>
        </w:rPr>
        <w:t>寄存器为</w:t>
      </w:r>
      <w:r w:rsidRPr="0082313C">
        <w:rPr>
          <w:rFonts w:ascii="Times New Roman" w:hAnsi="Times New Roman" w:cs="Times New Roman"/>
          <w:b/>
          <w:bCs/>
          <w:sz w:val="20"/>
        </w:rPr>
        <w:t xml:space="preserve"> P</w:t>
      </w:r>
    </w:p>
    <w:p w14:paraId="02388357" w14:textId="77777777" w:rsidR="0082313C" w:rsidRPr="0082313C" w:rsidRDefault="0082313C" w:rsidP="00D31233">
      <w:pPr>
        <w:pStyle w:val="ad"/>
        <w:numPr>
          <w:ilvl w:val="0"/>
          <w:numId w:val="21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82313C">
        <w:rPr>
          <w:rFonts w:ascii="Times New Roman" w:hAnsi="Times New Roman" w:cs="Times New Roman"/>
          <w:sz w:val="20"/>
        </w:rPr>
        <w:t xml:space="preserve">S3 - BR jump </w:t>
      </w:r>
      <w:r w:rsidRPr="0082313C">
        <w:rPr>
          <w:rFonts w:ascii="Times New Roman" w:hAnsi="Times New Roman" w:cs="Times New Roman"/>
          <w:sz w:val="20"/>
        </w:rPr>
        <w:t>到</w:t>
      </w:r>
      <w:r w:rsidRPr="0082313C">
        <w:rPr>
          <w:rFonts w:ascii="Times New Roman" w:hAnsi="Times New Roman" w:cs="Times New Roman"/>
          <w:sz w:val="20"/>
        </w:rPr>
        <w:t xml:space="preserve"> Ram BL</w:t>
      </w:r>
    </w:p>
    <w:p w14:paraId="4D13471E" w14:textId="77777777" w:rsidR="0082313C" w:rsidRPr="0082313C" w:rsidRDefault="0082313C" w:rsidP="00D31233">
      <w:pPr>
        <w:pStyle w:val="ad"/>
        <w:numPr>
          <w:ilvl w:val="0"/>
          <w:numId w:val="21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82313C">
        <w:rPr>
          <w:rFonts w:ascii="Times New Roman" w:hAnsi="Times New Roman" w:cs="Times New Roman"/>
          <w:sz w:val="20"/>
        </w:rPr>
        <w:t xml:space="preserve">S4 - Ram BL </w:t>
      </w:r>
      <w:r w:rsidRPr="0082313C">
        <w:rPr>
          <w:rFonts w:ascii="Times New Roman" w:hAnsi="Times New Roman" w:cs="Times New Roman"/>
          <w:sz w:val="20"/>
        </w:rPr>
        <w:t>校验</w:t>
      </w:r>
      <w:r w:rsidRPr="0082313C">
        <w:rPr>
          <w:rFonts w:ascii="Times New Roman" w:hAnsi="Times New Roman" w:cs="Times New Roman"/>
          <w:sz w:val="20"/>
        </w:rPr>
        <w:t xml:space="preserve"> BC</w:t>
      </w:r>
      <w:r w:rsidRPr="0082313C">
        <w:rPr>
          <w:rFonts w:ascii="Times New Roman" w:hAnsi="Times New Roman" w:cs="Times New Roman"/>
          <w:sz w:val="20"/>
        </w:rPr>
        <w:t>，使用寄存器值修正</w:t>
      </w:r>
      <w:r w:rsidRPr="0082313C">
        <w:rPr>
          <w:rFonts w:ascii="Times New Roman" w:hAnsi="Times New Roman" w:cs="Times New Roman"/>
          <w:sz w:val="20"/>
        </w:rPr>
        <w:t xml:space="preserve"> boot_flag</w:t>
      </w:r>
      <w:r w:rsidRPr="0082313C">
        <w:rPr>
          <w:rFonts w:ascii="Times New Roman" w:hAnsi="Times New Roman" w:cs="Times New Roman"/>
          <w:sz w:val="20"/>
        </w:rPr>
        <w:t>，如果</w:t>
      </w:r>
      <w:r w:rsidRPr="0082313C">
        <w:rPr>
          <w:rFonts w:ascii="Times New Roman" w:hAnsi="Times New Roman" w:cs="Times New Roman"/>
          <w:sz w:val="20"/>
        </w:rPr>
        <w:t xml:space="preserve"> boot_flag </w:t>
      </w:r>
      <w:r w:rsidRPr="0082313C">
        <w:rPr>
          <w:rFonts w:ascii="Times New Roman" w:hAnsi="Times New Roman" w:cs="Times New Roman"/>
          <w:sz w:val="20"/>
        </w:rPr>
        <w:t>与</w:t>
      </w:r>
      <w:r w:rsidRPr="0082313C">
        <w:rPr>
          <w:rFonts w:ascii="Times New Roman" w:hAnsi="Times New Roman" w:cs="Times New Roman"/>
          <w:sz w:val="20"/>
        </w:rPr>
        <w:t xml:space="preserve"> BC OTA </w:t>
      </w:r>
      <w:r w:rsidRPr="0082313C">
        <w:rPr>
          <w:rFonts w:ascii="Times New Roman" w:hAnsi="Times New Roman" w:cs="Times New Roman"/>
          <w:sz w:val="20"/>
        </w:rPr>
        <w:t>信息不一致，打出</w:t>
      </w:r>
      <w:r w:rsidRPr="0082313C">
        <w:rPr>
          <w:rFonts w:ascii="Times New Roman" w:hAnsi="Times New Roman" w:cs="Times New Roman"/>
          <w:sz w:val="20"/>
        </w:rPr>
        <w:t xml:space="preserve"> warning info</w:t>
      </w:r>
    </w:p>
    <w:p w14:paraId="779C31AC" w14:textId="77777777" w:rsidR="0082313C" w:rsidRPr="0082313C" w:rsidRDefault="0082313C" w:rsidP="00D31233">
      <w:pPr>
        <w:pStyle w:val="ad"/>
        <w:numPr>
          <w:ilvl w:val="0"/>
          <w:numId w:val="21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82313C">
        <w:rPr>
          <w:rFonts w:ascii="Times New Roman" w:hAnsi="Times New Roman" w:cs="Times New Roman"/>
          <w:sz w:val="20"/>
        </w:rPr>
        <w:t xml:space="preserve">S5 - </w:t>
      </w:r>
      <w:r w:rsidRPr="0082313C">
        <w:rPr>
          <w:rFonts w:ascii="Times New Roman" w:hAnsi="Times New Roman" w:cs="Times New Roman"/>
          <w:sz w:val="20"/>
        </w:rPr>
        <w:t>如发生了升级，</w:t>
      </w:r>
      <w:r w:rsidRPr="0082313C">
        <w:rPr>
          <w:rFonts w:ascii="Times New Roman" w:hAnsi="Times New Roman" w:cs="Times New Roman"/>
          <w:sz w:val="20"/>
        </w:rPr>
        <w:t xml:space="preserve">RAM BL </w:t>
      </w:r>
      <w:r w:rsidRPr="0082313C">
        <w:rPr>
          <w:rFonts w:ascii="Times New Roman" w:hAnsi="Times New Roman" w:cs="Times New Roman"/>
          <w:sz w:val="20"/>
        </w:rPr>
        <w:t>对</w:t>
      </w:r>
      <w:r w:rsidRPr="0082313C">
        <w:rPr>
          <w:rFonts w:ascii="Times New Roman" w:hAnsi="Times New Roman" w:cs="Times New Roman"/>
          <w:sz w:val="20"/>
        </w:rPr>
        <w:t xml:space="preserve"> SPE/NSPE </w:t>
      </w:r>
      <w:r w:rsidRPr="0082313C">
        <w:rPr>
          <w:rFonts w:ascii="Times New Roman" w:hAnsi="Times New Roman" w:cs="Times New Roman"/>
          <w:sz w:val="20"/>
        </w:rPr>
        <w:t>两个</w:t>
      </w:r>
      <w:r w:rsidRPr="0082313C">
        <w:rPr>
          <w:rFonts w:ascii="Times New Roman" w:hAnsi="Times New Roman" w:cs="Times New Roman"/>
          <w:sz w:val="20"/>
        </w:rPr>
        <w:t xml:space="preserve"> slot </w:t>
      </w:r>
      <w:r w:rsidRPr="0082313C">
        <w:rPr>
          <w:rFonts w:ascii="Times New Roman" w:hAnsi="Times New Roman" w:cs="Times New Roman"/>
          <w:sz w:val="20"/>
        </w:rPr>
        <w:t>做</w:t>
      </w:r>
      <w:r w:rsidRPr="0082313C">
        <w:rPr>
          <w:rFonts w:ascii="Times New Roman" w:hAnsi="Times New Roman" w:cs="Times New Roman"/>
          <w:sz w:val="20"/>
        </w:rPr>
        <w:t xml:space="preserve"> swap</w:t>
      </w:r>
    </w:p>
    <w:p w14:paraId="3E2A9A48" w14:textId="77777777" w:rsidR="0082313C" w:rsidRPr="0082313C" w:rsidRDefault="0082313C" w:rsidP="00D31233">
      <w:pPr>
        <w:pStyle w:val="ad"/>
        <w:numPr>
          <w:ilvl w:val="0"/>
          <w:numId w:val="21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82313C">
        <w:rPr>
          <w:rFonts w:ascii="Times New Roman" w:hAnsi="Times New Roman" w:cs="Times New Roman"/>
          <w:sz w:val="20"/>
        </w:rPr>
        <w:t xml:space="preserve">S6 - Armino Download </w:t>
      </w:r>
      <w:r w:rsidRPr="0082313C">
        <w:rPr>
          <w:rFonts w:ascii="Times New Roman" w:hAnsi="Times New Roman" w:cs="Times New Roman"/>
          <w:sz w:val="20"/>
        </w:rPr>
        <w:t>引擎将调用</w:t>
      </w:r>
      <w:r w:rsidRPr="0082313C">
        <w:rPr>
          <w:rFonts w:ascii="Times New Roman" w:hAnsi="Times New Roman" w:cs="Times New Roman"/>
          <w:sz w:val="20"/>
        </w:rPr>
        <w:t xml:space="preserve"> SPE </w:t>
      </w:r>
      <w:r w:rsidRPr="0082313C">
        <w:rPr>
          <w:rFonts w:ascii="Times New Roman" w:hAnsi="Times New Roman" w:cs="Times New Roman"/>
          <w:sz w:val="20"/>
        </w:rPr>
        <w:t>接口启动升级</w:t>
      </w:r>
    </w:p>
    <w:p w14:paraId="036D8D4F" w14:textId="77777777" w:rsidR="0082313C" w:rsidRPr="0082313C" w:rsidRDefault="0082313C" w:rsidP="00D31233">
      <w:pPr>
        <w:pStyle w:val="ad"/>
        <w:numPr>
          <w:ilvl w:val="0"/>
          <w:numId w:val="21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82313C">
        <w:rPr>
          <w:rFonts w:ascii="Times New Roman" w:hAnsi="Times New Roman" w:cs="Times New Roman"/>
          <w:sz w:val="20"/>
        </w:rPr>
        <w:t xml:space="preserve">S6.1 - SPE </w:t>
      </w:r>
      <w:r w:rsidRPr="0082313C">
        <w:rPr>
          <w:rFonts w:ascii="Times New Roman" w:hAnsi="Times New Roman" w:cs="Times New Roman"/>
          <w:sz w:val="20"/>
        </w:rPr>
        <w:t>检查</w:t>
      </w:r>
      <w:r w:rsidRPr="0082313C">
        <w:rPr>
          <w:rFonts w:ascii="Times New Roman" w:hAnsi="Times New Roman" w:cs="Times New Roman"/>
          <w:sz w:val="20"/>
        </w:rPr>
        <w:t xml:space="preserve"> BC</w:t>
      </w:r>
      <w:r w:rsidRPr="0082313C">
        <w:rPr>
          <w:rFonts w:ascii="Times New Roman" w:hAnsi="Times New Roman" w:cs="Times New Roman"/>
          <w:sz w:val="20"/>
        </w:rPr>
        <w:t>，关闭</w:t>
      </w:r>
      <w:r w:rsidRPr="0082313C">
        <w:rPr>
          <w:rFonts w:ascii="Times New Roman" w:hAnsi="Times New Roman" w:cs="Times New Roman"/>
          <w:sz w:val="20"/>
        </w:rPr>
        <w:t xml:space="preserve"> R Manifest </w:t>
      </w:r>
      <w:r w:rsidRPr="0082313C">
        <w:rPr>
          <w:rFonts w:ascii="Times New Roman" w:hAnsi="Times New Roman" w:cs="Times New Roman"/>
          <w:sz w:val="20"/>
        </w:rPr>
        <w:t>与</w:t>
      </w:r>
      <w:r w:rsidRPr="0082313C">
        <w:rPr>
          <w:rFonts w:ascii="Times New Roman" w:hAnsi="Times New Roman" w:cs="Times New Roman"/>
          <w:sz w:val="20"/>
        </w:rPr>
        <w:t xml:space="preserve"> RBL partition </w:t>
      </w:r>
      <w:r w:rsidRPr="0082313C">
        <w:rPr>
          <w:rFonts w:ascii="Times New Roman" w:hAnsi="Times New Roman" w:cs="Times New Roman"/>
          <w:sz w:val="20"/>
        </w:rPr>
        <w:t>写保护，返回</w:t>
      </w:r>
      <w:r w:rsidRPr="0082313C">
        <w:rPr>
          <w:rFonts w:ascii="Times New Roman" w:hAnsi="Times New Roman" w:cs="Times New Roman"/>
          <w:sz w:val="20"/>
        </w:rPr>
        <w:t xml:space="preserve"> RAM</w:t>
      </w:r>
    </w:p>
    <w:p w14:paraId="1CD2B850" w14:textId="77777777" w:rsidR="0082313C" w:rsidRPr="0082313C" w:rsidRDefault="0082313C" w:rsidP="00D31233">
      <w:pPr>
        <w:pStyle w:val="ad"/>
        <w:numPr>
          <w:ilvl w:val="0"/>
          <w:numId w:val="21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82313C">
        <w:rPr>
          <w:rFonts w:ascii="Times New Roman" w:hAnsi="Times New Roman" w:cs="Times New Roman"/>
          <w:sz w:val="20"/>
        </w:rPr>
        <w:t xml:space="preserve">S6.2 - Armino Download </w:t>
      </w:r>
      <w:r w:rsidRPr="0082313C">
        <w:rPr>
          <w:rFonts w:ascii="Times New Roman" w:hAnsi="Times New Roman" w:cs="Times New Roman"/>
          <w:sz w:val="20"/>
        </w:rPr>
        <w:t>引擎下载</w:t>
      </w:r>
      <w:r w:rsidRPr="0082313C">
        <w:rPr>
          <w:rFonts w:ascii="Times New Roman" w:hAnsi="Times New Roman" w:cs="Times New Roman"/>
          <w:sz w:val="20"/>
        </w:rPr>
        <w:t xml:space="preserve"> manifest.bin </w:t>
      </w:r>
      <w:r w:rsidRPr="0082313C">
        <w:rPr>
          <w:rFonts w:ascii="Times New Roman" w:hAnsi="Times New Roman" w:cs="Times New Roman"/>
          <w:sz w:val="20"/>
        </w:rPr>
        <w:t>与</w:t>
      </w:r>
      <w:r w:rsidRPr="0082313C">
        <w:rPr>
          <w:rFonts w:ascii="Times New Roman" w:hAnsi="Times New Roman" w:cs="Times New Roman"/>
          <w:sz w:val="20"/>
        </w:rPr>
        <w:t xml:space="preserve"> RBL</w:t>
      </w:r>
    </w:p>
    <w:p w14:paraId="5AF599C5" w14:textId="77777777" w:rsidR="0082313C" w:rsidRPr="0082313C" w:rsidRDefault="0082313C" w:rsidP="00D31233">
      <w:pPr>
        <w:pStyle w:val="ad"/>
        <w:numPr>
          <w:ilvl w:val="0"/>
          <w:numId w:val="21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82313C">
        <w:rPr>
          <w:rFonts w:ascii="Times New Roman" w:hAnsi="Times New Roman" w:cs="Times New Roman"/>
          <w:sz w:val="20"/>
        </w:rPr>
        <w:t xml:space="preserve">S6.3 - Armino Download </w:t>
      </w:r>
      <w:r w:rsidRPr="0082313C">
        <w:rPr>
          <w:rFonts w:ascii="Times New Roman" w:hAnsi="Times New Roman" w:cs="Times New Roman"/>
          <w:sz w:val="20"/>
        </w:rPr>
        <w:t>引擎调用</w:t>
      </w:r>
      <w:r w:rsidRPr="0082313C">
        <w:rPr>
          <w:rFonts w:ascii="Times New Roman" w:hAnsi="Times New Roman" w:cs="Times New Roman"/>
          <w:sz w:val="20"/>
        </w:rPr>
        <w:t xml:space="preserve"> SPE </w:t>
      </w:r>
      <w:r w:rsidRPr="0082313C">
        <w:rPr>
          <w:rFonts w:ascii="Times New Roman" w:hAnsi="Times New Roman" w:cs="Times New Roman"/>
          <w:sz w:val="20"/>
        </w:rPr>
        <w:t>接口，更新</w:t>
      </w:r>
      <w:r w:rsidRPr="0082313C">
        <w:rPr>
          <w:rFonts w:ascii="Times New Roman" w:hAnsi="Times New Roman" w:cs="Times New Roman"/>
          <w:sz w:val="20"/>
        </w:rPr>
        <w:t xml:space="preserve"> BC</w:t>
      </w:r>
      <w:r w:rsidRPr="0082313C">
        <w:rPr>
          <w:rFonts w:ascii="Times New Roman" w:hAnsi="Times New Roman" w:cs="Times New Roman"/>
          <w:sz w:val="20"/>
        </w:rPr>
        <w:t>，</w:t>
      </w:r>
      <w:r w:rsidRPr="0082313C">
        <w:rPr>
          <w:rFonts w:ascii="Times New Roman" w:hAnsi="Times New Roman" w:cs="Times New Roman"/>
          <w:sz w:val="20"/>
        </w:rPr>
        <w:t>boot flag</w:t>
      </w:r>
      <w:r w:rsidRPr="0082313C">
        <w:rPr>
          <w:rFonts w:ascii="Times New Roman" w:hAnsi="Times New Roman" w:cs="Times New Roman"/>
          <w:sz w:val="20"/>
        </w:rPr>
        <w:t>，以及</w:t>
      </w:r>
      <w:r w:rsidRPr="0082313C">
        <w:rPr>
          <w:rFonts w:ascii="Times New Roman" w:hAnsi="Times New Roman" w:cs="Times New Roman"/>
          <w:sz w:val="20"/>
        </w:rPr>
        <w:t xml:space="preserve"> CRC, </w:t>
      </w:r>
      <w:r w:rsidRPr="0082313C">
        <w:rPr>
          <w:rFonts w:ascii="Times New Roman" w:hAnsi="Times New Roman" w:cs="Times New Roman"/>
          <w:sz w:val="20"/>
        </w:rPr>
        <w:t>重起</w:t>
      </w:r>
    </w:p>
    <w:p w14:paraId="1B190A10" w14:textId="77777777" w:rsidR="0082313C" w:rsidRPr="0082313C" w:rsidRDefault="0082313C" w:rsidP="00D31233">
      <w:pPr>
        <w:pStyle w:val="ad"/>
        <w:numPr>
          <w:ilvl w:val="0"/>
          <w:numId w:val="21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82313C">
        <w:rPr>
          <w:rFonts w:ascii="Times New Roman" w:hAnsi="Times New Roman" w:cs="Times New Roman"/>
          <w:sz w:val="20"/>
        </w:rPr>
        <w:t xml:space="preserve">S6 - BR </w:t>
      </w:r>
      <w:r w:rsidRPr="0082313C">
        <w:rPr>
          <w:rFonts w:ascii="Times New Roman" w:hAnsi="Times New Roman" w:cs="Times New Roman"/>
          <w:sz w:val="20"/>
        </w:rPr>
        <w:t>验签</w:t>
      </w:r>
      <w:r w:rsidRPr="0082313C">
        <w:rPr>
          <w:rFonts w:ascii="Times New Roman" w:hAnsi="Times New Roman" w:cs="Times New Roman"/>
          <w:sz w:val="20"/>
        </w:rPr>
        <w:t xml:space="preserve"> RBL</w:t>
      </w:r>
      <w:r w:rsidRPr="0082313C">
        <w:rPr>
          <w:rFonts w:ascii="Times New Roman" w:hAnsi="Times New Roman" w:cs="Times New Roman"/>
          <w:sz w:val="20"/>
        </w:rPr>
        <w:t>，</w:t>
      </w:r>
      <w:r w:rsidRPr="0082313C">
        <w:rPr>
          <w:rFonts w:ascii="Times New Roman" w:hAnsi="Times New Roman" w:cs="Times New Roman"/>
          <w:sz w:val="20"/>
        </w:rPr>
        <w:t xml:space="preserve">copy RBL </w:t>
      </w:r>
      <w:r w:rsidRPr="0082313C">
        <w:rPr>
          <w:rFonts w:ascii="Times New Roman" w:hAnsi="Times New Roman" w:cs="Times New Roman"/>
          <w:sz w:val="20"/>
        </w:rPr>
        <w:t>到</w:t>
      </w:r>
      <w:r w:rsidRPr="0082313C">
        <w:rPr>
          <w:rFonts w:ascii="Times New Roman" w:hAnsi="Times New Roman" w:cs="Times New Roman"/>
          <w:sz w:val="20"/>
        </w:rPr>
        <w:t xml:space="preserve"> ram </w:t>
      </w:r>
      <w:r w:rsidRPr="0082313C">
        <w:rPr>
          <w:rFonts w:ascii="Times New Roman" w:hAnsi="Times New Roman" w:cs="Times New Roman"/>
          <w:sz w:val="20"/>
        </w:rPr>
        <w:t>地址执行，跳</w:t>
      </w:r>
      <w:r w:rsidRPr="0082313C">
        <w:rPr>
          <w:rFonts w:ascii="Times New Roman" w:hAnsi="Times New Roman" w:cs="Times New Roman"/>
          <w:sz w:val="20"/>
        </w:rPr>
        <w:t xml:space="preserve"> RBL</w:t>
      </w:r>
      <w:r w:rsidRPr="0082313C">
        <w:rPr>
          <w:rFonts w:ascii="Times New Roman" w:hAnsi="Times New Roman" w:cs="Times New Roman"/>
          <w:sz w:val="20"/>
        </w:rPr>
        <w:t>，完成升级与</w:t>
      </w:r>
      <w:r w:rsidRPr="0082313C">
        <w:rPr>
          <w:rFonts w:ascii="Times New Roman" w:hAnsi="Times New Roman" w:cs="Times New Roman"/>
          <w:sz w:val="20"/>
        </w:rPr>
        <w:t xml:space="preserve"> boot path </w:t>
      </w:r>
      <w:r w:rsidRPr="0082313C">
        <w:rPr>
          <w:rFonts w:ascii="Times New Roman" w:hAnsi="Times New Roman" w:cs="Times New Roman"/>
          <w:sz w:val="20"/>
        </w:rPr>
        <w:t>切换</w:t>
      </w:r>
    </w:p>
    <w:p w14:paraId="256EA129" w14:textId="01C23540" w:rsidR="0082313C" w:rsidRDefault="0082313C" w:rsidP="00996825">
      <w:pPr>
        <w:pStyle w:val="a0"/>
        <w:rPr>
          <w:lang w:eastAsia="zh-CN"/>
        </w:rPr>
      </w:pPr>
    </w:p>
    <w:p w14:paraId="12817C98" w14:textId="0FE0C862" w:rsidR="0082313C" w:rsidRDefault="00FE3451" w:rsidP="00FE3451">
      <w:pPr>
        <w:pStyle w:val="3"/>
        <w:rPr>
          <w:lang w:eastAsia="zh-CN"/>
        </w:rPr>
      </w:pPr>
      <w:bookmarkStart w:id="66" w:name="_Toc127460123"/>
      <w:r>
        <w:rPr>
          <w:rFonts w:hint="eastAsia"/>
          <w:lang w:eastAsia="zh-CN"/>
        </w:rPr>
        <w:lastRenderedPageBreak/>
        <w:t>B</w:t>
      </w:r>
      <w:r>
        <w:rPr>
          <w:lang w:eastAsia="zh-CN"/>
        </w:rPr>
        <w:t xml:space="preserve">C </w:t>
      </w:r>
      <w:r>
        <w:rPr>
          <w:rFonts w:hint="eastAsia"/>
          <w:lang w:eastAsia="zh-CN"/>
        </w:rPr>
        <w:t>设计</w:t>
      </w:r>
      <w:bookmarkEnd w:id="66"/>
    </w:p>
    <w:p w14:paraId="3D741737" w14:textId="2092BB10" w:rsidR="00FE3451" w:rsidRDefault="00FE3451" w:rsidP="00FE3451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D50E140" wp14:editId="55BE079D">
            <wp:extent cx="1889090" cy="1285574"/>
            <wp:effectExtent l="0" t="0" r="0" b="0"/>
            <wp:docPr id="20" name="图片 2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866" cy="12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8A907" w14:textId="77777777" w:rsidR="005B1A2C" w:rsidRPr="005B1A2C" w:rsidRDefault="005B1A2C" w:rsidP="005B1A2C">
      <w:pPr>
        <w:pStyle w:val="ad"/>
        <w:shd w:val="clear" w:color="auto" w:fill="FCFCFC"/>
        <w:spacing w:before="0" w:beforeAutospacing="0" w:after="360" w:afterAutospacing="0" w:line="360" w:lineRule="atLeast"/>
        <w:rPr>
          <w:rFonts w:ascii="Times New Roman" w:hAnsi="Times New Roman" w:cs="Times New Roman"/>
          <w:sz w:val="20"/>
        </w:rPr>
      </w:pPr>
      <w:r w:rsidRPr="005B1A2C">
        <w:rPr>
          <w:rFonts w:ascii="Times New Roman" w:hAnsi="Times New Roman" w:cs="Times New Roman"/>
          <w:sz w:val="20"/>
        </w:rPr>
        <w:t>如上图所示</w:t>
      </w:r>
      <w:r w:rsidRPr="005B1A2C">
        <w:rPr>
          <w:rFonts w:ascii="Times New Roman" w:hAnsi="Times New Roman" w:cs="Times New Roman"/>
          <w:sz w:val="20"/>
        </w:rPr>
        <w:t>:</w:t>
      </w:r>
    </w:p>
    <w:p w14:paraId="58A95DE3" w14:textId="77777777" w:rsidR="005B1A2C" w:rsidRPr="005B1A2C" w:rsidRDefault="005B1A2C" w:rsidP="00D31233">
      <w:pPr>
        <w:pStyle w:val="ad"/>
        <w:numPr>
          <w:ilvl w:val="0"/>
          <w:numId w:val="22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5B1A2C">
        <w:rPr>
          <w:rFonts w:ascii="Times New Roman" w:hAnsi="Times New Roman" w:cs="Times New Roman"/>
          <w:sz w:val="20"/>
        </w:rPr>
        <w:t xml:space="preserve">BF - </w:t>
      </w:r>
      <w:r w:rsidRPr="005B1A2C">
        <w:rPr>
          <w:rFonts w:ascii="Times New Roman" w:hAnsi="Times New Roman" w:cs="Times New Roman"/>
          <w:sz w:val="20"/>
        </w:rPr>
        <w:t>即为</w:t>
      </w:r>
      <w:r w:rsidRPr="005B1A2C">
        <w:rPr>
          <w:rFonts w:ascii="Times New Roman" w:hAnsi="Times New Roman" w:cs="Times New Roman"/>
          <w:sz w:val="20"/>
        </w:rPr>
        <w:t xml:space="preserve"> boot flag</w:t>
      </w:r>
      <w:r w:rsidRPr="005B1A2C">
        <w:rPr>
          <w:rFonts w:ascii="Times New Roman" w:hAnsi="Times New Roman" w:cs="Times New Roman"/>
          <w:sz w:val="20"/>
        </w:rPr>
        <w:t>，然后山海</w:t>
      </w:r>
      <w:r w:rsidRPr="005B1A2C">
        <w:rPr>
          <w:rFonts w:ascii="Times New Roman" w:hAnsi="Times New Roman" w:cs="Times New Roman"/>
          <w:sz w:val="20"/>
        </w:rPr>
        <w:t xml:space="preserve"> boot flag</w:t>
      </w:r>
      <w:r w:rsidRPr="005B1A2C">
        <w:rPr>
          <w:rFonts w:ascii="Times New Roman" w:hAnsi="Times New Roman" w:cs="Times New Roman"/>
          <w:sz w:val="20"/>
        </w:rPr>
        <w:t>，可为</w:t>
      </w:r>
      <w:r w:rsidRPr="005B1A2C">
        <w:rPr>
          <w:rFonts w:ascii="Times New Roman" w:hAnsi="Times New Roman" w:cs="Times New Roman"/>
          <w:sz w:val="20"/>
        </w:rPr>
        <w:t xml:space="preserve"> P or R</w:t>
      </w:r>
    </w:p>
    <w:p w14:paraId="7483C054" w14:textId="77777777" w:rsidR="005B1A2C" w:rsidRPr="005B1A2C" w:rsidRDefault="005B1A2C" w:rsidP="00D31233">
      <w:pPr>
        <w:pStyle w:val="ad"/>
        <w:numPr>
          <w:ilvl w:val="0"/>
          <w:numId w:val="22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5B1A2C">
        <w:rPr>
          <w:rFonts w:ascii="Times New Roman" w:hAnsi="Times New Roman" w:cs="Times New Roman"/>
          <w:sz w:val="20"/>
        </w:rPr>
        <w:t xml:space="preserve">OTA State - </w:t>
      </w:r>
      <w:r w:rsidRPr="005B1A2C">
        <w:rPr>
          <w:rFonts w:ascii="Times New Roman" w:hAnsi="Times New Roman" w:cs="Times New Roman"/>
          <w:sz w:val="20"/>
        </w:rPr>
        <w:t>用于指示</w:t>
      </w:r>
      <w:r w:rsidRPr="005B1A2C">
        <w:rPr>
          <w:rFonts w:ascii="Times New Roman" w:hAnsi="Times New Roman" w:cs="Times New Roman"/>
          <w:sz w:val="20"/>
        </w:rPr>
        <w:t xml:space="preserve"> OTA </w:t>
      </w:r>
      <w:r w:rsidRPr="005B1A2C">
        <w:rPr>
          <w:rFonts w:ascii="Times New Roman" w:hAnsi="Times New Roman" w:cs="Times New Roman"/>
          <w:sz w:val="20"/>
        </w:rPr>
        <w:t>状态，主要用于检查</w:t>
      </w:r>
      <w:r w:rsidRPr="005B1A2C">
        <w:rPr>
          <w:rFonts w:ascii="Times New Roman" w:hAnsi="Times New Roman" w:cs="Times New Roman"/>
          <w:sz w:val="20"/>
        </w:rPr>
        <w:t xml:space="preserve"> boot_flag </w:t>
      </w:r>
      <w:r w:rsidRPr="005B1A2C">
        <w:rPr>
          <w:rFonts w:ascii="Times New Roman" w:hAnsi="Times New Roman" w:cs="Times New Roman"/>
          <w:sz w:val="20"/>
        </w:rPr>
        <w:t>与实际运行的</w:t>
      </w:r>
      <w:r w:rsidRPr="005B1A2C">
        <w:rPr>
          <w:rFonts w:ascii="Times New Roman" w:hAnsi="Times New Roman" w:cs="Times New Roman"/>
          <w:sz w:val="20"/>
        </w:rPr>
        <w:t xml:space="preserve"> BL </w:t>
      </w:r>
      <w:r w:rsidRPr="005B1A2C">
        <w:rPr>
          <w:rFonts w:ascii="Times New Roman" w:hAnsi="Times New Roman" w:cs="Times New Roman"/>
          <w:sz w:val="20"/>
        </w:rPr>
        <w:t>不一致时打出</w:t>
      </w:r>
      <w:r w:rsidRPr="005B1A2C">
        <w:rPr>
          <w:rFonts w:ascii="Times New Roman" w:hAnsi="Times New Roman" w:cs="Times New Roman"/>
          <w:sz w:val="20"/>
        </w:rPr>
        <w:t xml:space="preserve"> debug info </w:t>
      </w:r>
      <w:r w:rsidRPr="005B1A2C">
        <w:rPr>
          <w:rFonts w:ascii="Times New Roman" w:hAnsi="Times New Roman" w:cs="Times New Roman"/>
          <w:sz w:val="20"/>
        </w:rPr>
        <w:t>如，可设计为：</w:t>
      </w:r>
      <w:r w:rsidRPr="005B1A2C">
        <w:rPr>
          <w:rFonts w:ascii="Times New Roman" w:hAnsi="Times New Roman" w:cs="Times New Roman"/>
          <w:sz w:val="20"/>
        </w:rPr>
        <w:t>P_OTA_DOWNLOADING, P_OTA_DOWNLOADED, R_OTA_DOWNLOADING, R_OTA_DOWNLOADED</w:t>
      </w:r>
    </w:p>
    <w:p w14:paraId="7D7641CF" w14:textId="679539D3" w:rsidR="005B1A2C" w:rsidRDefault="005B1A2C" w:rsidP="00D31233">
      <w:pPr>
        <w:pStyle w:val="ad"/>
        <w:numPr>
          <w:ilvl w:val="0"/>
          <w:numId w:val="22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5B1A2C">
        <w:rPr>
          <w:rFonts w:ascii="Times New Roman" w:hAnsi="Times New Roman" w:cs="Times New Roman"/>
          <w:sz w:val="20"/>
        </w:rPr>
        <w:t xml:space="preserve">CRC - </w:t>
      </w:r>
      <w:r w:rsidRPr="005B1A2C">
        <w:rPr>
          <w:rFonts w:ascii="Times New Roman" w:hAnsi="Times New Roman" w:cs="Times New Roman"/>
          <w:sz w:val="20"/>
        </w:rPr>
        <w:t>对整个</w:t>
      </w:r>
      <w:r w:rsidRPr="005B1A2C">
        <w:rPr>
          <w:rFonts w:ascii="Times New Roman" w:hAnsi="Times New Roman" w:cs="Times New Roman"/>
          <w:sz w:val="20"/>
        </w:rPr>
        <w:t xml:space="preserve"> BC </w:t>
      </w:r>
      <w:r w:rsidRPr="005B1A2C">
        <w:rPr>
          <w:rFonts w:ascii="Times New Roman" w:hAnsi="Times New Roman" w:cs="Times New Roman"/>
          <w:sz w:val="20"/>
        </w:rPr>
        <w:t>做</w:t>
      </w:r>
      <w:r w:rsidRPr="005B1A2C">
        <w:rPr>
          <w:rFonts w:ascii="Times New Roman" w:hAnsi="Times New Roman" w:cs="Times New Roman"/>
          <w:sz w:val="20"/>
        </w:rPr>
        <w:t xml:space="preserve"> CRC</w:t>
      </w:r>
    </w:p>
    <w:p w14:paraId="62D83282" w14:textId="32014BD1" w:rsidR="008436B1" w:rsidRDefault="008436B1" w:rsidP="00D31233">
      <w:pPr>
        <w:pStyle w:val="ad"/>
        <w:numPr>
          <w:ilvl w:val="0"/>
          <w:numId w:val="22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DB3DF2">
        <w:rPr>
          <w:rFonts w:ascii="Times New Roman" w:hAnsi="Times New Roman" w:cs="Times New Roman"/>
          <w:sz w:val="20"/>
        </w:rPr>
        <w:t>为进一步提升</w:t>
      </w:r>
      <w:r w:rsidRPr="00DB3DF2">
        <w:rPr>
          <w:rFonts w:ascii="Times New Roman" w:hAnsi="Times New Roman" w:cs="Times New Roman"/>
          <w:sz w:val="20"/>
        </w:rPr>
        <w:t xml:space="preserve"> BC </w:t>
      </w:r>
      <w:r w:rsidRPr="00DB3DF2">
        <w:rPr>
          <w:rFonts w:ascii="Times New Roman" w:hAnsi="Times New Roman" w:cs="Times New Roman"/>
          <w:sz w:val="20"/>
        </w:rPr>
        <w:t>的可靠性，可考虑将</w:t>
      </w:r>
      <w:r w:rsidRPr="00DB3DF2">
        <w:rPr>
          <w:rFonts w:ascii="Times New Roman" w:hAnsi="Times New Roman" w:cs="Times New Roman"/>
          <w:sz w:val="20"/>
        </w:rPr>
        <w:t xml:space="preserve"> BC backup </w:t>
      </w:r>
      <w:r w:rsidRPr="00DB3DF2">
        <w:rPr>
          <w:rFonts w:ascii="Times New Roman" w:hAnsi="Times New Roman" w:cs="Times New Roman"/>
          <w:sz w:val="20"/>
        </w:rPr>
        <w:t>起来，但当前还没有使用</w:t>
      </w:r>
      <w:r w:rsidRPr="00DB3DF2">
        <w:rPr>
          <w:rFonts w:ascii="Times New Roman" w:hAnsi="Times New Roman" w:cs="Times New Roman"/>
          <w:sz w:val="20"/>
        </w:rPr>
        <w:t xml:space="preserve"> backup </w:t>
      </w:r>
      <w:r w:rsidRPr="00DB3DF2">
        <w:rPr>
          <w:rFonts w:ascii="Times New Roman" w:hAnsi="Times New Roman" w:cs="Times New Roman"/>
          <w:sz w:val="20"/>
        </w:rPr>
        <w:t>的充分理由</w:t>
      </w:r>
    </w:p>
    <w:p w14:paraId="381F291C" w14:textId="36BC2AEB" w:rsidR="00737638" w:rsidRPr="00DF642B" w:rsidRDefault="00DB3DF2" w:rsidP="00D31233">
      <w:pPr>
        <w:pStyle w:val="ad"/>
        <w:numPr>
          <w:ilvl w:val="0"/>
          <w:numId w:val="22"/>
        </w:numPr>
        <w:shd w:val="clear" w:color="auto" w:fill="FCFCFC"/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DF642B">
        <w:rPr>
          <w:rFonts w:ascii="Times New Roman" w:hAnsi="Times New Roman" w:cs="Times New Roman"/>
          <w:sz w:val="20"/>
        </w:rPr>
        <w:t>在当前方案中，如果升级的是</w:t>
      </w:r>
      <w:r w:rsidRPr="00DF642B">
        <w:rPr>
          <w:rFonts w:ascii="Times New Roman" w:hAnsi="Times New Roman" w:cs="Times New Roman"/>
          <w:sz w:val="20"/>
        </w:rPr>
        <w:t xml:space="preserve"> BL</w:t>
      </w:r>
      <w:r w:rsidRPr="00DF642B">
        <w:rPr>
          <w:rFonts w:ascii="Times New Roman" w:hAnsi="Times New Roman" w:cs="Times New Roman"/>
          <w:sz w:val="20"/>
        </w:rPr>
        <w:t>，则</w:t>
      </w:r>
      <w:r w:rsidRPr="00DF642B">
        <w:rPr>
          <w:rFonts w:ascii="Times New Roman" w:hAnsi="Times New Roman" w:cs="Times New Roman"/>
          <w:sz w:val="20"/>
        </w:rPr>
        <w:t xml:space="preserve"> Image </w:t>
      </w:r>
      <w:r w:rsidRPr="00DF642B">
        <w:rPr>
          <w:rFonts w:ascii="Times New Roman" w:hAnsi="Times New Roman" w:cs="Times New Roman"/>
          <w:sz w:val="20"/>
        </w:rPr>
        <w:t>与</w:t>
      </w:r>
      <w:r w:rsidRPr="00DF642B">
        <w:rPr>
          <w:rFonts w:ascii="Times New Roman" w:hAnsi="Times New Roman" w:cs="Times New Roman"/>
          <w:sz w:val="20"/>
        </w:rPr>
        <w:t xml:space="preserve"> Manfiest </w:t>
      </w:r>
      <w:r w:rsidRPr="00DF642B">
        <w:rPr>
          <w:rFonts w:ascii="Times New Roman" w:hAnsi="Times New Roman" w:cs="Times New Roman"/>
          <w:sz w:val="20"/>
        </w:rPr>
        <w:t>会被直接下载到</w:t>
      </w:r>
      <w:r w:rsidRPr="00DF642B">
        <w:rPr>
          <w:rFonts w:ascii="Times New Roman" w:hAnsi="Times New Roman" w:cs="Times New Roman"/>
          <w:sz w:val="20"/>
        </w:rPr>
        <w:t xml:space="preserve"> P/R slot</w:t>
      </w:r>
      <w:r w:rsidRPr="00DF642B">
        <w:rPr>
          <w:rFonts w:ascii="Times New Roman" w:hAnsi="Times New Roman" w:cs="Times New Roman"/>
          <w:sz w:val="20"/>
        </w:rPr>
        <w:t>，是基于</w:t>
      </w:r>
      <w:r w:rsidRPr="00DF642B">
        <w:rPr>
          <w:rFonts w:ascii="Times New Roman" w:hAnsi="Times New Roman" w:cs="Times New Roman"/>
          <w:sz w:val="20"/>
        </w:rPr>
        <w:t xml:space="preserve"> BF </w:t>
      </w:r>
      <w:r w:rsidRPr="00DF642B">
        <w:rPr>
          <w:rFonts w:ascii="Times New Roman" w:hAnsi="Times New Roman" w:cs="Times New Roman"/>
          <w:sz w:val="20"/>
        </w:rPr>
        <w:t>来决定的，因此，</w:t>
      </w:r>
      <w:r w:rsidRPr="00DF642B">
        <w:rPr>
          <w:rFonts w:ascii="Times New Roman" w:hAnsi="Times New Roman" w:cs="Times New Roman"/>
          <w:sz w:val="20"/>
        </w:rPr>
        <w:t xml:space="preserve"> </w:t>
      </w:r>
      <w:r w:rsidRPr="00DF642B">
        <w:rPr>
          <w:rFonts w:ascii="Times New Roman" w:hAnsi="Times New Roman" w:cs="Times New Roman"/>
          <w:sz w:val="20"/>
        </w:rPr>
        <w:t>在</w:t>
      </w:r>
      <w:r w:rsidRPr="00DF642B">
        <w:rPr>
          <w:rFonts w:ascii="Times New Roman" w:hAnsi="Times New Roman" w:cs="Times New Roman"/>
          <w:sz w:val="20"/>
        </w:rPr>
        <w:t xml:space="preserve"> Download </w:t>
      </w:r>
      <w:r w:rsidRPr="00DF642B">
        <w:rPr>
          <w:rFonts w:ascii="Times New Roman" w:hAnsi="Times New Roman" w:cs="Times New Roman"/>
          <w:sz w:val="20"/>
        </w:rPr>
        <w:t>阶段要确保</w:t>
      </w:r>
      <w:r w:rsidRPr="00DF642B">
        <w:rPr>
          <w:rFonts w:ascii="Times New Roman" w:hAnsi="Times New Roman" w:cs="Times New Roman"/>
          <w:sz w:val="20"/>
        </w:rPr>
        <w:t xml:space="preserve"> BL </w:t>
      </w:r>
      <w:r w:rsidRPr="00DF642B">
        <w:rPr>
          <w:rFonts w:ascii="Times New Roman" w:hAnsi="Times New Roman" w:cs="Times New Roman"/>
          <w:sz w:val="20"/>
        </w:rPr>
        <w:t>值正确。</w:t>
      </w:r>
    </w:p>
    <w:p w14:paraId="603AB6A3" w14:textId="42F12C4C" w:rsidR="00A45037" w:rsidRDefault="005610C5" w:rsidP="008F0900">
      <w:pPr>
        <w:pStyle w:val="3"/>
        <w:rPr>
          <w:lang w:eastAsia="zh-CN"/>
        </w:rPr>
      </w:pPr>
      <w:bookmarkStart w:id="67" w:name="_Toc127460124"/>
      <w:r>
        <w:rPr>
          <w:rFonts w:hint="eastAsia"/>
          <w:lang w:eastAsia="zh-CN"/>
        </w:rPr>
        <w:t>B</w:t>
      </w:r>
      <w:r>
        <w:rPr>
          <w:lang w:eastAsia="zh-CN"/>
        </w:rPr>
        <w:t xml:space="preserve">L2 BF </w:t>
      </w:r>
      <w:r>
        <w:rPr>
          <w:rFonts w:hint="eastAsia"/>
          <w:lang w:eastAsia="zh-CN"/>
        </w:rPr>
        <w:t>调整策略</w:t>
      </w:r>
      <w:bookmarkEnd w:id="67"/>
    </w:p>
    <w:p w14:paraId="393D25F8" w14:textId="03DDAB78" w:rsidR="005610C5" w:rsidRDefault="008F0900" w:rsidP="00F84157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E1815EC" wp14:editId="05EEC01A">
            <wp:extent cx="2699312" cy="3285810"/>
            <wp:effectExtent l="0" t="0" r="6350" b="0"/>
            <wp:docPr id="21" name="图片 2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03" cy="329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C1B5" w14:textId="4040BB08" w:rsidR="00F84157" w:rsidRPr="00BB011B" w:rsidRDefault="00152864" w:rsidP="002A6292">
      <w:pPr>
        <w:pStyle w:val="a0"/>
        <w:rPr>
          <w:lang w:eastAsia="zh-CN"/>
        </w:rPr>
      </w:pPr>
      <w:r w:rsidRPr="00BB011B">
        <w:rPr>
          <w:lang w:eastAsia="zh-CN"/>
        </w:rPr>
        <w:t>其中</w:t>
      </w:r>
      <w:r w:rsidRPr="00BB011B">
        <w:rPr>
          <w:lang w:eastAsia="zh-CN"/>
        </w:rPr>
        <w:t xml:space="preserve"> X register </w:t>
      </w:r>
      <w:r w:rsidRPr="00BB011B">
        <w:rPr>
          <w:lang w:eastAsia="zh-CN"/>
        </w:rPr>
        <w:t>设置涉及到</w:t>
      </w:r>
      <w:r w:rsidRPr="00BB011B">
        <w:rPr>
          <w:lang w:eastAsia="zh-CN"/>
        </w:rPr>
        <w:t xml:space="preserve"> BR </w:t>
      </w:r>
      <w:r w:rsidRPr="00BB011B">
        <w:rPr>
          <w:lang w:eastAsia="zh-CN"/>
        </w:rPr>
        <w:t>变更。</w:t>
      </w:r>
    </w:p>
    <w:p w14:paraId="0E53FB99" w14:textId="676A9CCE" w:rsidR="003D65A5" w:rsidRDefault="00BB011B" w:rsidP="00180368">
      <w:pPr>
        <w:pStyle w:val="3"/>
        <w:rPr>
          <w:lang w:eastAsia="zh-CN"/>
        </w:rPr>
      </w:pPr>
      <w:bookmarkStart w:id="68" w:name="_Toc127460125"/>
      <w:r w:rsidRPr="00BB011B">
        <w:rPr>
          <w:rFonts w:ascii="Times New Roman" w:hAnsi="Times New Roman" w:cs="Times New Roman" w:hint="eastAsia"/>
          <w:lang w:eastAsia="zh-CN"/>
        </w:rPr>
        <w:lastRenderedPageBreak/>
        <w:t>O</w:t>
      </w:r>
      <w:r>
        <w:rPr>
          <w:lang w:eastAsia="zh-CN"/>
        </w:rPr>
        <w:t xml:space="preserve">TA Slot </w:t>
      </w:r>
      <w:r>
        <w:rPr>
          <w:rFonts w:hint="eastAsia"/>
          <w:lang w:eastAsia="zh-CN"/>
        </w:rPr>
        <w:t>选择</w:t>
      </w:r>
      <w:bookmarkEnd w:id="68"/>
    </w:p>
    <w:p w14:paraId="000E692C" w14:textId="1EE12480" w:rsidR="00BB011B" w:rsidRDefault="00490680" w:rsidP="00780092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545C08B" wp14:editId="0E4DBCB8">
            <wp:extent cx="3004592" cy="2883877"/>
            <wp:effectExtent l="0" t="0" r="5715" b="0"/>
            <wp:docPr id="22" name="图片 2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085" cy="289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1093" w14:textId="5A933C20" w:rsidR="00DF404A" w:rsidRDefault="006A4D7E" w:rsidP="00AE093F">
      <w:pPr>
        <w:pStyle w:val="3"/>
        <w:rPr>
          <w:lang w:eastAsia="zh-CN"/>
        </w:rPr>
      </w:pPr>
      <w:bookmarkStart w:id="69" w:name="_Toc127460126"/>
      <w:r>
        <w:rPr>
          <w:rFonts w:hint="eastAsia"/>
          <w:lang w:eastAsia="zh-CN"/>
        </w:rPr>
        <w:t>异常场景说明</w:t>
      </w:r>
      <w:bookmarkEnd w:id="69"/>
    </w:p>
    <w:p w14:paraId="0F047F61" w14:textId="789E405B" w:rsidR="00ED0EFF" w:rsidRPr="007F7C6B" w:rsidRDefault="00ED0EFF" w:rsidP="007A52D8">
      <w:pPr>
        <w:pStyle w:val="4"/>
        <w:rPr>
          <w:lang w:eastAsia="zh-CN"/>
        </w:rPr>
      </w:pPr>
      <w:r w:rsidRPr="007F7C6B">
        <w:rPr>
          <w:lang w:eastAsia="zh-CN"/>
        </w:rPr>
        <w:t xml:space="preserve">RS1 - </w:t>
      </w:r>
      <w:r w:rsidRPr="007F7C6B">
        <w:rPr>
          <w:lang w:eastAsia="zh-CN"/>
        </w:rPr>
        <w:t>下载失败</w:t>
      </w:r>
    </w:p>
    <w:p w14:paraId="3A975D78" w14:textId="77777777" w:rsidR="00ED0EFF" w:rsidRPr="007F7C6B" w:rsidRDefault="00ED0EFF" w:rsidP="00ED0EFF">
      <w:pPr>
        <w:pStyle w:val="ad"/>
        <w:spacing w:before="0" w:beforeAutospacing="0" w:after="360" w:afterAutospacing="0" w:line="360" w:lineRule="atLeast"/>
        <w:rPr>
          <w:rFonts w:ascii="Times New Roman" w:hAnsi="Times New Roman" w:cs="Times New Roman"/>
          <w:sz w:val="20"/>
        </w:rPr>
      </w:pPr>
      <w:r w:rsidRPr="007F7C6B">
        <w:rPr>
          <w:rFonts w:ascii="Times New Roman" w:hAnsi="Times New Roman" w:cs="Times New Roman"/>
          <w:sz w:val="20"/>
        </w:rPr>
        <w:t>下载失败不会更改</w:t>
      </w:r>
      <w:r w:rsidRPr="007F7C6B">
        <w:rPr>
          <w:rFonts w:ascii="Times New Roman" w:hAnsi="Times New Roman" w:cs="Times New Roman"/>
          <w:sz w:val="20"/>
        </w:rPr>
        <w:t xml:space="preserve"> BC </w:t>
      </w:r>
      <w:r w:rsidRPr="007F7C6B">
        <w:rPr>
          <w:rFonts w:ascii="Times New Roman" w:hAnsi="Times New Roman" w:cs="Times New Roman"/>
          <w:sz w:val="20"/>
        </w:rPr>
        <w:t>任何值，不影响下次启动。</w:t>
      </w:r>
    </w:p>
    <w:p w14:paraId="5BE98508" w14:textId="77777777" w:rsidR="00ED0EFF" w:rsidRPr="0019125D" w:rsidRDefault="00ED0EFF" w:rsidP="0019125D">
      <w:pPr>
        <w:pStyle w:val="4"/>
        <w:rPr>
          <w:lang w:eastAsia="zh-CN"/>
        </w:rPr>
      </w:pPr>
      <w:r w:rsidRPr="0019125D">
        <w:rPr>
          <w:lang w:eastAsia="zh-CN"/>
        </w:rPr>
        <w:t xml:space="preserve">RS2 - </w:t>
      </w:r>
      <w:r w:rsidRPr="0019125D">
        <w:rPr>
          <w:lang w:eastAsia="zh-CN"/>
        </w:rPr>
        <w:t>下载了非法的</w:t>
      </w:r>
      <w:r w:rsidRPr="0019125D">
        <w:rPr>
          <w:lang w:eastAsia="zh-CN"/>
        </w:rPr>
        <w:t xml:space="preserve"> Manifest.bin</w:t>
      </w:r>
      <w:hyperlink r:id="rId45" w:anchor="rs2-manifest-bin" w:tooltip="Permalink to this headline" w:history="1">
        <w:r w:rsidRPr="0019125D">
          <w:rPr>
            <w:rFonts w:hint="eastAsia"/>
            <w:lang w:eastAsia="zh-CN"/>
          </w:rPr>
          <w:sym w:font="Symbol" w:char="F0C1"/>
        </w:r>
      </w:hyperlink>
    </w:p>
    <w:p w14:paraId="28A165D7" w14:textId="77777777" w:rsidR="00ED0EFF" w:rsidRPr="007F7C6B" w:rsidRDefault="00ED0EFF" w:rsidP="00ED0EFF">
      <w:pPr>
        <w:pStyle w:val="ad"/>
        <w:spacing w:before="0" w:beforeAutospacing="0" w:after="360" w:afterAutospacing="0" w:line="360" w:lineRule="atLeast"/>
        <w:rPr>
          <w:rFonts w:ascii="Times New Roman" w:hAnsi="Times New Roman" w:cs="Times New Roman"/>
          <w:sz w:val="20"/>
        </w:rPr>
      </w:pPr>
      <w:r w:rsidRPr="007F7C6B">
        <w:rPr>
          <w:rFonts w:ascii="Times New Roman" w:hAnsi="Times New Roman" w:cs="Times New Roman"/>
          <w:sz w:val="20"/>
        </w:rPr>
        <w:t xml:space="preserve">BR </w:t>
      </w:r>
      <w:r w:rsidRPr="007F7C6B">
        <w:rPr>
          <w:rFonts w:ascii="Times New Roman" w:hAnsi="Times New Roman" w:cs="Times New Roman"/>
          <w:sz w:val="20"/>
        </w:rPr>
        <w:t>验签会失败，</w:t>
      </w:r>
      <w:r w:rsidRPr="007F7C6B">
        <w:rPr>
          <w:rFonts w:ascii="Times New Roman" w:hAnsi="Times New Roman" w:cs="Times New Roman"/>
          <w:sz w:val="20"/>
        </w:rPr>
        <w:t xml:space="preserve">BR </w:t>
      </w:r>
      <w:r w:rsidRPr="007F7C6B">
        <w:rPr>
          <w:rFonts w:ascii="Times New Roman" w:hAnsi="Times New Roman" w:cs="Times New Roman"/>
          <w:sz w:val="20"/>
        </w:rPr>
        <w:t>会选择旧的</w:t>
      </w:r>
      <w:r w:rsidRPr="007F7C6B">
        <w:rPr>
          <w:rFonts w:ascii="Times New Roman" w:hAnsi="Times New Roman" w:cs="Times New Roman"/>
          <w:sz w:val="20"/>
        </w:rPr>
        <w:t xml:space="preserve"> BL</w:t>
      </w:r>
      <w:r w:rsidRPr="007F7C6B">
        <w:rPr>
          <w:rFonts w:ascii="Times New Roman" w:hAnsi="Times New Roman" w:cs="Times New Roman"/>
          <w:sz w:val="20"/>
        </w:rPr>
        <w:t>，具体可分两种情况分析：</w:t>
      </w:r>
    </w:p>
    <w:p w14:paraId="52CCAC17" w14:textId="77777777" w:rsidR="00ED0EFF" w:rsidRPr="007F7C6B" w:rsidRDefault="00ED0EFF" w:rsidP="00D31233">
      <w:pPr>
        <w:pStyle w:val="ad"/>
        <w:numPr>
          <w:ilvl w:val="0"/>
          <w:numId w:val="23"/>
        </w:numPr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7F7C6B">
        <w:rPr>
          <w:rFonts w:ascii="Times New Roman" w:hAnsi="Times New Roman" w:cs="Times New Roman"/>
          <w:sz w:val="20"/>
        </w:rPr>
        <w:t>升级</w:t>
      </w:r>
      <w:r w:rsidRPr="007F7C6B">
        <w:rPr>
          <w:rFonts w:ascii="Times New Roman" w:hAnsi="Times New Roman" w:cs="Times New Roman"/>
          <w:sz w:val="20"/>
        </w:rPr>
        <w:t xml:space="preserve"> PBL </w:t>
      </w:r>
      <w:r w:rsidRPr="007F7C6B">
        <w:rPr>
          <w:rFonts w:ascii="Times New Roman" w:hAnsi="Times New Roman" w:cs="Times New Roman"/>
          <w:sz w:val="20"/>
        </w:rPr>
        <w:t>时，</w:t>
      </w:r>
      <w:r w:rsidRPr="007F7C6B">
        <w:rPr>
          <w:rFonts w:ascii="Times New Roman" w:hAnsi="Times New Roman" w:cs="Times New Roman"/>
          <w:sz w:val="20"/>
        </w:rPr>
        <w:t xml:space="preserve">boot_flag </w:t>
      </w:r>
      <w:r w:rsidRPr="007F7C6B">
        <w:rPr>
          <w:rFonts w:ascii="Times New Roman" w:hAnsi="Times New Roman" w:cs="Times New Roman"/>
          <w:sz w:val="20"/>
        </w:rPr>
        <w:t>被</w:t>
      </w:r>
      <w:r w:rsidRPr="007F7C6B">
        <w:rPr>
          <w:rFonts w:ascii="Times New Roman" w:hAnsi="Times New Roman" w:cs="Times New Roman"/>
          <w:sz w:val="20"/>
        </w:rPr>
        <w:t xml:space="preserve"> Download </w:t>
      </w:r>
      <w:r w:rsidRPr="007F7C6B">
        <w:rPr>
          <w:rFonts w:ascii="Times New Roman" w:hAnsi="Times New Roman" w:cs="Times New Roman"/>
          <w:sz w:val="20"/>
        </w:rPr>
        <w:t>改成</w:t>
      </w:r>
      <w:r w:rsidRPr="007F7C6B">
        <w:rPr>
          <w:rFonts w:ascii="Times New Roman" w:hAnsi="Times New Roman" w:cs="Times New Roman"/>
          <w:sz w:val="20"/>
        </w:rPr>
        <w:t xml:space="preserve"> P</w:t>
      </w:r>
      <w:r w:rsidRPr="007F7C6B">
        <w:rPr>
          <w:rFonts w:ascii="Times New Roman" w:hAnsi="Times New Roman" w:cs="Times New Roman"/>
          <w:sz w:val="20"/>
        </w:rPr>
        <w:t>，但</w:t>
      </w:r>
      <w:r w:rsidRPr="007F7C6B">
        <w:rPr>
          <w:rFonts w:ascii="Times New Roman" w:hAnsi="Times New Roman" w:cs="Times New Roman"/>
          <w:sz w:val="20"/>
        </w:rPr>
        <w:t xml:space="preserve"> P </w:t>
      </w:r>
      <w:r w:rsidRPr="007F7C6B">
        <w:rPr>
          <w:rFonts w:ascii="Times New Roman" w:hAnsi="Times New Roman" w:cs="Times New Roman"/>
          <w:sz w:val="20"/>
        </w:rPr>
        <w:t>验签失败，则</w:t>
      </w:r>
      <w:r w:rsidRPr="007F7C6B">
        <w:rPr>
          <w:rFonts w:ascii="Times New Roman" w:hAnsi="Times New Roman" w:cs="Times New Roman"/>
          <w:sz w:val="20"/>
        </w:rPr>
        <w:t xml:space="preserve"> BL </w:t>
      </w:r>
      <w:r w:rsidRPr="007F7C6B">
        <w:rPr>
          <w:rFonts w:ascii="Times New Roman" w:hAnsi="Times New Roman" w:cs="Times New Roman"/>
          <w:sz w:val="20"/>
        </w:rPr>
        <w:t>中将</w:t>
      </w:r>
      <w:r w:rsidRPr="007F7C6B">
        <w:rPr>
          <w:rFonts w:ascii="Times New Roman" w:hAnsi="Times New Roman" w:cs="Times New Roman"/>
          <w:sz w:val="20"/>
        </w:rPr>
        <w:t xml:space="preserve"> boot_flag </w:t>
      </w:r>
      <w:r w:rsidRPr="007F7C6B">
        <w:rPr>
          <w:rFonts w:ascii="Times New Roman" w:hAnsi="Times New Roman" w:cs="Times New Roman"/>
          <w:sz w:val="20"/>
        </w:rPr>
        <w:t>调整成</w:t>
      </w:r>
      <w:r w:rsidRPr="007F7C6B">
        <w:rPr>
          <w:rFonts w:ascii="Times New Roman" w:hAnsi="Times New Roman" w:cs="Times New Roman"/>
          <w:sz w:val="20"/>
        </w:rPr>
        <w:t xml:space="preserve"> R</w:t>
      </w:r>
    </w:p>
    <w:p w14:paraId="10F2D709" w14:textId="77777777" w:rsidR="00ED0EFF" w:rsidRPr="007F7C6B" w:rsidRDefault="00ED0EFF" w:rsidP="00D31233">
      <w:pPr>
        <w:pStyle w:val="ad"/>
        <w:numPr>
          <w:ilvl w:val="0"/>
          <w:numId w:val="23"/>
        </w:numPr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7F7C6B">
        <w:rPr>
          <w:rFonts w:ascii="Times New Roman" w:hAnsi="Times New Roman" w:cs="Times New Roman"/>
          <w:sz w:val="20"/>
        </w:rPr>
        <w:t>升级</w:t>
      </w:r>
      <w:r w:rsidRPr="007F7C6B">
        <w:rPr>
          <w:rFonts w:ascii="Times New Roman" w:hAnsi="Times New Roman" w:cs="Times New Roman"/>
          <w:sz w:val="20"/>
        </w:rPr>
        <w:t xml:space="preserve"> RBL </w:t>
      </w:r>
      <w:r w:rsidRPr="007F7C6B">
        <w:rPr>
          <w:rFonts w:ascii="Times New Roman" w:hAnsi="Times New Roman" w:cs="Times New Roman"/>
          <w:sz w:val="20"/>
        </w:rPr>
        <w:t>时，</w:t>
      </w:r>
      <w:r w:rsidRPr="007F7C6B">
        <w:rPr>
          <w:rFonts w:ascii="Times New Roman" w:hAnsi="Times New Roman" w:cs="Times New Roman"/>
          <w:sz w:val="20"/>
        </w:rPr>
        <w:t xml:space="preserve">boot_flag </w:t>
      </w:r>
      <w:r w:rsidRPr="007F7C6B">
        <w:rPr>
          <w:rFonts w:ascii="Times New Roman" w:hAnsi="Times New Roman" w:cs="Times New Roman"/>
          <w:sz w:val="20"/>
        </w:rPr>
        <w:t>被</w:t>
      </w:r>
      <w:r w:rsidRPr="007F7C6B">
        <w:rPr>
          <w:rFonts w:ascii="Times New Roman" w:hAnsi="Times New Roman" w:cs="Times New Roman"/>
          <w:sz w:val="20"/>
        </w:rPr>
        <w:t xml:space="preserve"> Download </w:t>
      </w:r>
      <w:r w:rsidRPr="007F7C6B">
        <w:rPr>
          <w:rFonts w:ascii="Times New Roman" w:hAnsi="Times New Roman" w:cs="Times New Roman"/>
          <w:sz w:val="20"/>
        </w:rPr>
        <w:t>改成</w:t>
      </w:r>
      <w:r w:rsidRPr="007F7C6B">
        <w:rPr>
          <w:rFonts w:ascii="Times New Roman" w:hAnsi="Times New Roman" w:cs="Times New Roman"/>
          <w:sz w:val="20"/>
        </w:rPr>
        <w:t xml:space="preserve"> R</w:t>
      </w:r>
      <w:r w:rsidRPr="007F7C6B">
        <w:rPr>
          <w:rFonts w:ascii="Times New Roman" w:hAnsi="Times New Roman" w:cs="Times New Roman"/>
          <w:sz w:val="20"/>
        </w:rPr>
        <w:t>，但</w:t>
      </w:r>
      <w:r w:rsidRPr="007F7C6B">
        <w:rPr>
          <w:rFonts w:ascii="Times New Roman" w:hAnsi="Times New Roman" w:cs="Times New Roman"/>
          <w:sz w:val="20"/>
        </w:rPr>
        <w:t xml:space="preserve"> R </w:t>
      </w:r>
      <w:r w:rsidRPr="007F7C6B">
        <w:rPr>
          <w:rFonts w:ascii="Times New Roman" w:hAnsi="Times New Roman" w:cs="Times New Roman"/>
          <w:sz w:val="20"/>
        </w:rPr>
        <w:t>验签失败，则</w:t>
      </w:r>
      <w:r w:rsidRPr="007F7C6B">
        <w:rPr>
          <w:rFonts w:ascii="Times New Roman" w:hAnsi="Times New Roman" w:cs="Times New Roman"/>
          <w:sz w:val="20"/>
        </w:rPr>
        <w:t xml:space="preserve"> BL </w:t>
      </w:r>
      <w:r w:rsidRPr="007F7C6B">
        <w:rPr>
          <w:rFonts w:ascii="Times New Roman" w:hAnsi="Times New Roman" w:cs="Times New Roman"/>
          <w:sz w:val="20"/>
        </w:rPr>
        <w:t>中将</w:t>
      </w:r>
      <w:r w:rsidRPr="007F7C6B">
        <w:rPr>
          <w:rFonts w:ascii="Times New Roman" w:hAnsi="Times New Roman" w:cs="Times New Roman"/>
          <w:sz w:val="20"/>
        </w:rPr>
        <w:t xml:space="preserve"> boot_flag </w:t>
      </w:r>
      <w:r w:rsidRPr="007F7C6B">
        <w:rPr>
          <w:rFonts w:ascii="Times New Roman" w:hAnsi="Times New Roman" w:cs="Times New Roman"/>
          <w:sz w:val="20"/>
        </w:rPr>
        <w:t>调整成</w:t>
      </w:r>
      <w:r w:rsidRPr="007F7C6B">
        <w:rPr>
          <w:rFonts w:ascii="Times New Roman" w:hAnsi="Times New Roman" w:cs="Times New Roman"/>
          <w:sz w:val="20"/>
        </w:rPr>
        <w:t xml:space="preserve"> P</w:t>
      </w:r>
    </w:p>
    <w:p w14:paraId="4F301E3B" w14:textId="77A5E902" w:rsidR="00ED0EFF" w:rsidRPr="0019125D" w:rsidRDefault="00ED0EFF" w:rsidP="0019125D">
      <w:pPr>
        <w:pStyle w:val="4"/>
        <w:rPr>
          <w:lang w:eastAsia="zh-CN"/>
        </w:rPr>
      </w:pPr>
      <w:r w:rsidRPr="0019125D">
        <w:rPr>
          <w:lang w:eastAsia="zh-CN"/>
        </w:rPr>
        <w:t xml:space="preserve">RS3 - </w:t>
      </w:r>
      <w:r w:rsidRPr="0019125D">
        <w:rPr>
          <w:lang w:eastAsia="zh-CN"/>
        </w:rPr>
        <w:t>下载了非法的</w:t>
      </w:r>
      <w:r w:rsidRPr="0019125D">
        <w:rPr>
          <w:lang w:eastAsia="zh-CN"/>
        </w:rPr>
        <w:t xml:space="preserve"> BL</w:t>
      </w:r>
    </w:p>
    <w:p w14:paraId="04048C7D" w14:textId="77777777" w:rsidR="00ED0EFF" w:rsidRPr="007F7C6B" w:rsidRDefault="00ED0EFF" w:rsidP="00ED0EFF">
      <w:pPr>
        <w:pStyle w:val="ad"/>
        <w:spacing w:before="0" w:beforeAutospacing="0" w:after="360" w:afterAutospacing="0" w:line="360" w:lineRule="atLeast"/>
        <w:rPr>
          <w:rFonts w:ascii="Times New Roman" w:hAnsi="Times New Roman" w:cs="Times New Roman"/>
          <w:sz w:val="20"/>
        </w:rPr>
      </w:pPr>
      <w:r w:rsidRPr="007F7C6B">
        <w:rPr>
          <w:rFonts w:ascii="Times New Roman" w:hAnsi="Times New Roman" w:cs="Times New Roman"/>
          <w:sz w:val="20"/>
        </w:rPr>
        <w:t>同</w:t>
      </w:r>
      <w:r w:rsidRPr="007F7C6B">
        <w:rPr>
          <w:rFonts w:ascii="Times New Roman" w:hAnsi="Times New Roman" w:cs="Times New Roman"/>
          <w:sz w:val="20"/>
        </w:rPr>
        <w:t xml:space="preserve"> RS2</w:t>
      </w:r>
    </w:p>
    <w:p w14:paraId="3D8E3CBA" w14:textId="1760AE43" w:rsidR="00ED0EFF" w:rsidRPr="0019125D" w:rsidRDefault="00ED0EFF" w:rsidP="0019125D">
      <w:pPr>
        <w:pStyle w:val="4"/>
        <w:rPr>
          <w:lang w:eastAsia="zh-CN"/>
        </w:rPr>
      </w:pPr>
      <w:r w:rsidRPr="0019125D">
        <w:rPr>
          <w:lang w:eastAsia="zh-CN"/>
        </w:rPr>
        <w:t xml:space="preserve">RS4 - Manifest.bin </w:t>
      </w:r>
      <w:r w:rsidRPr="0019125D">
        <w:rPr>
          <w:lang w:eastAsia="zh-CN"/>
        </w:rPr>
        <w:t>合法，但版本不正确</w:t>
      </w:r>
    </w:p>
    <w:p w14:paraId="14BC7095" w14:textId="77777777" w:rsidR="00ED0EFF" w:rsidRPr="007F7C6B" w:rsidRDefault="00ED0EFF" w:rsidP="00ED0EFF">
      <w:pPr>
        <w:pStyle w:val="ad"/>
        <w:spacing w:before="0" w:beforeAutospacing="0" w:after="360" w:afterAutospacing="0" w:line="360" w:lineRule="atLeast"/>
        <w:rPr>
          <w:rFonts w:ascii="Times New Roman" w:hAnsi="Times New Roman" w:cs="Times New Roman"/>
          <w:sz w:val="20"/>
        </w:rPr>
      </w:pPr>
      <w:r w:rsidRPr="007F7C6B">
        <w:rPr>
          <w:rFonts w:ascii="Times New Roman" w:hAnsi="Times New Roman" w:cs="Times New Roman"/>
          <w:sz w:val="20"/>
        </w:rPr>
        <w:t>同</w:t>
      </w:r>
      <w:r w:rsidRPr="007F7C6B">
        <w:rPr>
          <w:rFonts w:ascii="Times New Roman" w:hAnsi="Times New Roman" w:cs="Times New Roman"/>
          <w:sz w:val="20"/>
        </w:rPr>
        <w:t xml:space="preserve"> RS2</w:t>
      </w:r>
      <w:r w:rsidRPr="007F7C6B">
        <w:rPr>
          <w:rFonts w:ascii="Times New Roman" w:hAnsi="Times New Roman" w:cs="Times New Roman"/>
          <w:sz w:val="20"/>
        </w:rPr>
        <w:t>。</w:t>
      </w:r>
    </w:p>
    <w:p w14:paraId="1C37C2C5" w14:textId="1EE63468" w:rsidR="00ED0EFF" w:rsidRPr="007F7C6B" w:rsidRDefault="00ED0EFF" w:rsidP="0019125D">
      <w:pPr>
        <w:pStyle w:val="4"/>
        <w:rPr>
          <w:lang w:eastAsia="zh-CN"/>
        </w:rPr>
      </w:pPr>
      <w:r w:rsidRPr="007F7C6B">
        <w:rPr>
          <w:lang w:eastAsia="zh-CN"/>
        </w:rPr>
        <w:t xml:space="preserve">RS5 - BL </w:t>
      </w:r>
      <w:r w:rsidRPr="007F7C6B">
        <w:rPr>
          <w:lang w:eastAsia="zh-CN"/>
        </w:rPr>
        <w:t>合法，但版本不正确</w:t>
      </w:r>
    </w:p>
    <w:p w14:paraId="2237D3B7" w14:textId="77777777" w:rsidR="00ED0EFF" w:rsidRPr="007F7C6B" w:rsidRDefault="00ED0EFF" w:rsidP="00ED0EFF">
      <w:pPr>
        <w:pStyle w:val="ad"/>
        <w:spacing w:before="0" w:beforeAutospacing="0" w:after="360" w:afterAutospacing="0" w:line="360" w:lineRule="atLeast"/>
        <w:rPr>
          <w:rFonts w:ascii="Times New Roman" w:hAnsi="Times New Roman" w:cs="Times New Roman"/>
          <w:sz w:val="20"/>
        </w:rPr>
      </w:pPr>
      <w:r w:rsidRPr="007F7C6B">
        <w:rPr>
          <w:rFonts w:ascii="Times New Roman" w:hAnsi="Times New Roman" w:cs="Times New Roman"/>
          <w:sz w:val="20"/>
        </w:rPr>
        <w:t>同</w:t>
      </w:r>
      <w:r w:rsidRPr="007F7C6B">
        <w:rPr>
          <w:rFonts w:ascii="Times New Roman" w:hAnsi="Times New Roman" w:cs="Times New Roman"/>
          <w:sz w:val="20"/>
        </w:rPr>
        <w:t xml:space="preserve"> RS2</w:t>
      </w:r>
      <w:r w:rsidRPr="007F7C6B">
        <w:rPr>
          <w:rFonts w:ascii="Times New Roman" w:hAnsi="Times New Roman" w:cs="Times New Roman"/>
          <w:sz w:val="20"/>
        </w:rPr>
        <w:t>。</w:t>
      </w:r>
    </w:p>
    <w:p w14:paraId="52C1C648" w14:textId="0F30C65C" w:rsidR="00ED0EFF" w:rsidRPr="007F7C6B" w:rsidRDefault="00ED0EFF" w:rsidP="0019125D">
      <w:pPr>
        <w:pStyle w:val="4"/>
        <w:rPr>
          <w:lang w:eastAsia="zh-CN"/>
        </w:rPr>
      </w:pPr>
      <w:r w:rsidRPr="007F7C6B">
        <w:rPr>
          <w:lang w:eastAsia="zh-CN"/>
        </w:rPr>
        <w:lastRenderedPageBreak/>
        <w:t xml:space="preserve">RS6 - </w:t>
      </w:r>
      <w:r w:rsidRPr="007F7C6B">
        <w:rPr>
          <w:lang w:eastAsia="zh-CN"/>
        </w:rPr>
        <w:t>初始烧录</w:t>
      </w:r>
      <w:r w:rsidRPr="007F7C6B">
        <w:rPr>
          <w:lang w:eastAsia="zh-CN"/>
        </w:rPr>
        <w:t xml:space="preserve"> BC </w:t>
      </w:r>
      <w:r w:rsidRPr="007F7C6B">
        <w:rPr>
          <w:lang w:eastAsia="zh-CN"/>
        </w:rPr>
        <w:t>值非法</w:t>
      </w:r>
    </w:p>
    <w:p w14:paraId="6EE097D6" w14:textId="77777777" w:rsidR="00ED0EFF" w:rsidRPr="007F7C6B" w:rsidRDefault="00ED0EFF" w:rsidP="00ED0EFF">
      <w:pPr>
        <w:pStyle w:val="ad"/>
        <w:spacing w:before="0" w:beforeAutospacing="0" w:after="360" w:afterAutospacing="0" w:line="360" w:lineRule="atLeast"/>
        <w:rPr>
          <w:rFonts w:ascii="Times New Roman" w:hAnsi="Times New Roman" w:cs="Times New Roman"/>
          <w:sz w:val="20"/>
        </w:rPr>
      </w:pPr>
      <w:r w:rsidRPr="007F7C6B">
        <w:rPr>
          <w:rFonts w:ascii="Times New Roman" w:hAnsi="Times New Roman" w:cs="Times New Roman"/>
          <w:sz w:val="20"/>
        </w:rPr>
        <w:t>在</w:t>
      </w:r>
      <w:r w:rsidRPr="007F7C6B">
        <w:rPr>
          <w:rFonts w:ascii="Times New Roman" w:hAnsi="Times New Roman" w:cs="Times New Roman"/>
          <w:sz w:val="20"/>
        </w:rPr>
        <w:t xml:space="preserve"> BL </w:t>
      </w:r>
      <w:r w:rsidRPr="007F7C6B">
        <w:rPr>
          <w:rFonts w:ascii="Times New Roman" w:hAnsi="Times New Roman" w:cs="Times New Roman"/>
          <w:sz w:val="20"/>
        </w:rPr>
        <w:t>中调整为正确值。</w:t>
      </w:r>
    </w:p>
    <w:p w14:paraId="392DEB39" w14:textId="2C9A2EDA" w:rsidR="00ED0EFF" w:rsidRPr="007F7C6B" w:rsidRDefault="00ED0EFF" w:rsidP="0019125D">
      <w:pPr>
        <w:pStyle w:val="4"/>
        <w:rPr>
          <w:lang w:eastAsia="zh-CN"/>
        </w:rPr>
      </w:pPr>
      <w:r w:rsidRPr="007F7C6B">
        <w:rPr>
          <w:lang w:eastAsia="zh-CN"/>
        </w:rPr>
        <w:t xml:space="preserve">RS7 - SPE </w:t>
      </w:r>
      <w:r w:rsidRPr="007F7C6B">
        <w:rPr>
          <w:lang w:eastAsia="zh-CN"/>
        </w:rPr>
        <w:t>更新</w:t>
      </w:r>
      <w:r w:rsidRPr="007F7C6B">
        <w:rPr>
          <w:lang w:eastAsia="zh-CN"/>
        </w:rPr>
        <w:t xml:space="preserve"> BF </w:t>
      </w:r>
      <w:r w:rsidRPr="007F7C6B">
        <w:rPr>
          <w:lang w:eastAsia="zh-CN"/>
        </w:rPr>
        <w:t>时掉电</w:t>
      </w:r>
    </w:p>
    <w:p w14:paraId="31A5B490" w14:textId="77777777" w:rsidR="00ED0EFF" w:rsidRPr="007F7C6B" w:rsidRDefault="00ED0EFF" w:rsidP="00ED0EFF">
      <w:pPr>
        <w:pStyle w:val="ad"/>
        <w:spacing w:before="0" w:beforeAutospacing="0" w:after="360" w:afterAutospacing="0" w:line="360" w:lineRule="atLeast"/>
        <w:rPr>
          <w:rFonts w:ascii="Times New Roman" w:hAnsi="Times New Roman" w:cs="Times New Roman"/>
          <w:sz w:val="20"/>
        </w:rPr>
      </w:pPr>
      <w:r w:rsidRPr="007F7C6B">
        <w:rPr>
          <w:rFonts w:ascii="Times New Roman" w:hAnsi="Times New Roman" w:cs="Times New Roman"/>
          <w:sz w:val="20"/>
        </w:rPr>
        <w:t>分两种情况：</w:t>
      </w:r>
    </w:p>
    <w:p w14:paraId="3D0CBD66" w14:textId="77777777" w:rsidR="00ED0EFF" w:rsidRPr="007F7C6B" w:rsidRDefault="00ED0EFF" w:rsidP="00D31233">
      <w:pPr>
        <w:pStyle w:val="ad"/>
        <w:numPr>
          <w:ilvl w:val="0"/>
          <w:numId w:val="24"/>
        </w:numPr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7F7C6B">
        <w:rPr>
          <w:rFonts w:ascii="Times New Roman" w:hAnsi="Times New Roman" w:cs="Times New Roman"/>
          <w:sz w:val="20"/>
        </w:rPr>
        <w:t>升级</w:t>
      </w:r>
      <w:r w:rsidRPr="007F7C6B">
        <w:rPr>
          <w:rFonts w:ascii="Times New Roman" w:hAnsi="Times New Roman" w:cs="Times New Roman"/>
          <w:sz w:val="20"/>
        </w:rPr>
        <w:t xml:space="preserve"> P </w:t>
      </w:r>
      <w:r w:rsidRPr="007F7C6B">
        <w:rPr>
          <w:rFonts w:ascii="Times New Roman" w:hAnsi="Times New Roman" w:cs="Times New Roman"/>
          <w:sz w:val="20"/>
        </w:rPr>
        <w:t>时掉电，</w:t>
      </w:r>
      <w:r w:rsidRPr="007F7C6B">
        <w:rPr>
          <w:rFonts w:ascii="Times New Roman" w:hAnsi="Times New Roman" w:cs="Times New Roman"/>
          <w:sz w:val="20"/>
        </w:rPr>
        <w:t xml:space="preserve">BF </w:t>
      </w:r>
      <w:r w:rsidRPr="007F7C6B">
        <w:rPr>
          <w:rFonts w:ascii="Times New Roman" w:hAnsi="Times New Roman" w:cs="Times New Roman"/>
          <w:sz w:val="20"/>
        </w:rPr>
        <w:t>未被更新，则重起后，</w:t>
      </w:r>
      <w:r w:rsidRPr="007F7C6B">
        <w:rPr>
          <w:rFonts w:ascii="Times New Roman" w:hAnsi="Times New Roman" w:cs="Times New Roman"/>
          <w:sz w:val="20"/>
        </w:rPr>
        <w:t xml:space="preserve">BR </w:t>
      </w:r>
      <w:r w:rsidRPr="007F7C6B">
        <w:rPr>
          <w:rFonts w:ascii="Times New Roman" w:hAnsi="Times New Roman" w:cs="Times New Roman"/>
          <w:sz w:val="20"/>
        </w:rPr>
        <w:t>从</w:t>
      </w:r>
      <w:r w:rsidRPr="007F7C6B">
        <w:rPr>
          <w:rFonts w:ascii="Times New Roman" w:hAnsi="Times New Roman" w:cs="Times New Roman"/>
          <w:sz w:val="20"/>
        </w:rPr>
        <w:t xml:space="preserve"> R </w:t>
      </w:r>
      <w:r w:rsidRPr="007F7C6B">
        <w:rPr>
          <w:rFonts w:ascii="Times New Roman" w:hAnsi="Times New Roman" w:cs="Times New Roman"/>
          <w:sz w:val="20"/>
        </w:rPr>
        <w:t>启动，升级失败</w:t>
      </w:r>
    </w:p>
    <w:p w14:paraId="2CCAB7AA" w14:textId="77777777" w:rsidR="00ED0EFF" w:rsidRPr="007F7C6B" w:rsidRDefault="00ED0EFF" w:rsidP="00D31233">
      <w:pPr>
        <w:pStyle w:val="ad"/>
        <w:numPr>
          <w:ilvl w:val="0"/>
          <w:numId w:val="24"/>
        </w:numPr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7F7C6B">
        <w:rPr>
          <w:rFonts w:ascii="Times New Roman" w:hAnsi="Times New Roman" w:cs="Times New Roman"/>
          <w:sz w:val="20"/>
        </w:rPr>
        <w:t>升级</w:t>
      </w:r>
      <w:r w:rsidRPr="007F7C6B">
        <w:rPr>
          <w:rFonts w:ascii="Times New Roman" w:hAnsi="Times New Roman" w:cs="Times New Roman"/>
          <w:sz w:val="20"/>
        </w:rPr>
        <w:t xml:space="preserve"> P </w:t>
      </w:r>
      <w:r w:rsidRPr="007F7C6B">
        <w:rPr>
          <w:rFonts w:ascii="Times New Roman" w:hAnsi="Times New Roman" w:cs="Times New Roman"/>
          <w:sz w:val="20"/>
        </w:rPr>
        <w:t>时掉电，</w:t>
      </w:r>
      <w:r w:rsidRPr="007F7C6B">
        <w:rPr>
          <w:rFonts w:ascii="Times New Roman" w:hAnsi="Times New Roman" w:cs="Times New Roman"/>
          <w:sz w:val="20"/>
        </w:rPr>
        <w:t xml:space="preserve">BF </w:t>
      </w:r>
      <w:r w:rsidRPr="007F7C6B">
        <w:rPr>
          <w:rFonts w:ascii="Times New Roman" w:hAnsi="Times New Roman" w:cs="Times New Roman"/>
          <w:sz w:val="20"/>
        </w:rPr>
        <w:t>已成功被更新为</w:t>
      </w:r>
      <w:r w:rsidRPr="007F7C6B">
        <w:rPr>
          <w:rFonts w:ascii="Times New Roman" w:hAnsi="Times New Roman" w:cs="Times New Roman"/>
          <w:sz w:val="20"/>
        </w:rPr>
        <w:t xml:space="preserve"> P</w:t>
      </w:r>
      <w:r w:rsidRPr="007F7C6B">
        <w:rPr>
          <w:rFonts w:ascii="Times New Roman" w:hAnsi="Times New Roman" w:cs="Times New Roman"/>
          <w:sz w:val="20"/>
        </w:rPr>
        <w:t>，则此时</w:t>
      </w:r>
      <w:r w:rsidRPr="007F7C6B">
        <w:rPr>
          <w:rFonts w:ascii="Times New Roman" w:hAnsi="Times New Roman" w:cs="Times New Roman"/>
          <w:sz w:val="20"/>
        </w:rPr>
        <w:t xml:space="preserve"> P </w:t>
      </w:r>
      <w:r w:rsidRPr="007F7C6B">
        <w:rPr>
          <w:rFonts w:ascii="Times New Roman" w:hAnsi="Times New Roman" w:cs="Times New Roman"/>
          <w:sz w:val="20"/>
        </w:rPr>
        <w:t>的</w:t>
      </w:r>
      <w:r w:rsidRPr="007F7C6B">
        <w:rPr>
          <w:rFonts w:ascii="Times New Roman" w:hAnsi="Times New Roman" w:cs="Times New Roman"/>
          <w:sz w:val="20"/>
        </w:rPr>
        <w:t xml:space="preserve"> download </w:t>
      </w:r>
      <w:r w:rsidRPr="007F7C6B">
        <w:rPr>
          <w:rFonts w:ascii="Times New Roman" w:hAnsi="Times New Roman" w:cs="Times New Roman"/>
          <w:sz w:val="20"/>
        </w:rPr>
        <w:t>已完成，</w:t>
      </w:r>
      <w:r w:rsidRPr="007F7C6B">
        <w:rPr>
          <w:rFonts w:ascii="Times New Roman" w:hAnsi="Times New Roman" w:cs="Times New Roman"/>
          <w:sz w:val="20"/>
        </w:rPr>
        <w:t xml:space="preserve">BR </w:t>
      </w:r>
      <w:r w:rsidRPr="007F7C6B">
        <w:rPr>
          <w:rFonts w:ascii="Times New Roman" w:hAnsi="Times New Roman" w:cs="Times New Roman"/>
          <w:sz w:val="20"/>
        </w:rPr>
        <w:t>会优先去验证</w:t>
      </w:r>
      <w:r w:rsidRPr="007F7C6B">
        <w:rPr>
          <w:rFonts w:ascii="Times New Roman" w:hAnsi="Times New Roman" w:cs="Times New Roman"/>
          <w:sz w:val="20"/>
        </w:rPr>
        <w:t xml:space="preserve"> P</w:t>
      </w:r>
      <w:r w:rsidRPr="007F7C6B">
        <w:rPr>
          <w:rFonts w:ascii="Times New Roman" w:hAnsi="Times New Roman" w:cs="Times New Roman"/>
          <w:sz w:val="20"/>
        </w:rPr>
        <w:t>，升级成功</w:t>
      </w:r>
    </w:p>
    <w:p w14:paraId="77F4C4C7" w14:textId="77777777" w:rsidR="00ED0EFF" w:rsidRPr="007F7C6B" w:rsidRDefault="00ED0EFF" w:rsidP="00D31233">
      <w:pPr>
        <w:pStyle w:val="ad"/>
        <w:numPr>
          <w:ilvl w:val="0"/>
          <w:numId w:val="24"/>
        </w:numPr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7F7C6B">
        <w:rPr>
          <w:rFonts w:ascii="Times New Roman" w:hAnsi="Times New Roman" w:cs="Times New Roman"/>
          <w:sz w:val="20"/>
        </w:rPr>
        <w:t>升级</w:t>
      </w:r>
      <w:r w:rsidRPr="007F7C6B">
        <w:rPr>
          <w:rFonts w:ascii="Times New Roman" w:hAnsi="Times New Roman" w:cs="Times New Roman"/>
          <w:sz w:val="20"/>
        </w:rPr>
        <w:t xml:space="preserve"> P </w:t>
      </w:r>
      <w:r w:rsidRPr="007F7C6B">
        <w:rPr>
          <w:rFonts w:ascii="Times New Roman" w:hAnsi="Times New Roman" w:cs="Times New Roman"/>
          <w:sz w:val="20"/>
        </w:rPr>
        <w:t>时掉电，</w:t>
      </w:r>
      <w:r w:rsidRPr="007F7C6B">
        <w:rPr>
          <w:rFonts w:ascii="Times New Roman" w:hAnsi="Times New Roman" w:cs="Times New Roman"/>
          <w:sz w:val="20"/>
        </w:rPr>
        <w:t xml:space="preserve">BF </w:t>
      </w:r>
      <w:r w:rsidRPr="007F7C6B">
        <w:rPr>
          <w:rFonts w:ascii="Times New Roman" w:hAnsi="Times New Roman" w:cs="Times New Roman"/>
          <w:sz w:val="20"/>
        </w:rPr>
        <w:t>已成功被更新为非法值，</w:t>
      </w:r>
      <w:r w:rsidRPr="007F7C6B">
        <w:rPr>
          <w:rFonts w:ascii="Times New Roman" w:hAnsi="Times New Roman" w:cs="Times New Roman"/>
          <w:sz w:val="20"/>
        </w:rPr>
        <w:t xml:space="preserve">BR </w:t>
      </w:r>
      <w:r w:rsidRPr="007F7C6B">
        <w:rPr>
          <w:rFonts w:ascii="Times New Roman" w:hAnsi="Times New Roman" w:cs="Times New Roman"/>
          <w:sz w:val="20"/>
        </w:rPr>
        <w:t>走</w:t>
      </w:r>
      <w:r w:rsidRPr="007F7C6B">
        <w:rPr>
          <w:rFonts w:ascii="Times New Roman" w:hAnsi="Times New Roman" w:cs="Times New Roman"/>
          <w:sz w:val="20"/>
        </w:rPr>
        <w:t xml:space="preserve"> P</w:t>
      </w:r>
      <w:r w:rsidRPr="007F7C6B">
        <w:rPr>
          <w:rFonts w:ascii="Times New Roman" w:hAnsi="Times New Roman" w:cs="Times New Roman"/>
          <w:sz w:val="20"/>
        </w:rPr>
        <w:t>，升级成功</w:t>
      </w:r>
    </w:p>
    <w:p w14:paraId="042E0633" w14:textId="77777777" w:rsidR="00ED0EFF" w:rsidRPr="007F7C6B" w:rsidRDefault="00ED0EFF" w:rsidP="00D31233">
      <w:pPr>
        <w:pStyle w:val="ad"/>
        <w:numPr>
          <w:ilvl w:val="0"/>
          <w:numId w:val="24"/>
        </w:numPr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7F7C6B">
        <w:rPr>
          <w:rFonts w:ascii="Times New Roman" w:hAnsi="Times New Roman" w:cs="Times New Roman"/>
          <w:sz w:val="20"/>
        </w:rPr>
        <w:t>升级</w:t>
      </w:r>
      <w:r w:rsidRPr="007F7C6B">
        <w:rPr>
          <w:rFonts w:ascii="Times New Roman" w:hAnsi="Times New Roman" w:cs="Times New Roman"/>
          <w:sz w:val="20"/>
        </w:rPr>
        <w:t xml:space="preserve"> R </w:t>
      </w:r>
      <w:r w:rsidRPr="007F7C6B">
        <w:rPr>
          <w:rFonts w:ascii="Times New Roman" w:hAnsi="Times New Roman" w:cs="Times New Roman"/>
          <w:sz w:val="20"/>
        </w:rPr>
        <w:t>时掉电，</w:t>
      </w:r>
      <w:r w:rsidRPr="007F7C6B">
        <w:rPr>
          <w:rFonts w:ascii="Times New Roman" w:hAnsi="Times New Roman" w:cs="Times New Roman"/>
          <w:sz w:val="20"/>
        </w:rPr>
        <w:t xml:space="preserve">BF </w:t>
      </w:r>
      <w:r w:rsidRPr="007F7C6B">
        <w:rPr>
          <w:rFonts w:ascii="Times New Roman" w:hAnsi="Times New Roman" w:cs="Times New Roman"/>
          <w:sz w:val="20"/>
        </w:rPr>
        <w:t>未被更新，则重起后，</w:t>
      </w:r>
      <w:r w:rsidRPr="007F7C6B">
        <w:rPr>
          <w:rFonts w:ascii="Times New Roman" w:hAnsi="Times New Roman" w:cs="Times New Roman"/>
          <w:sz w:val="20"/>
        </w:rPr>
        <w:t xml:space="preserve">BR </w:t>
      </w:r>
      <w:r w:rsidRPr="007F7C6B">
        <w:rPr>
          <w:rFonts w:ascii="Times New Roman" w:hAnsi="Times New Roman" w:cs="Times New Roman"/>
          <w:sz w:val="20"/>
        </w:rPr>
        <w:t>从</w:t>
      </w:r>
      <w:r w:rsidRPr="007F7C6B">
        <w:rPr>
          <w:rFonts w:ascii="Times New Roman" w:hAnsi="Times New Roman" w:cs="Times New Roman"/>
          <w:sz w:val="20"/>
        </w:rPr>
        <w:t xml:space="preserve"> P </w:t>
      </w:r>
      <w:r w:rsidRPr="007F7C6B">
        <w:rPr>
          <w:rFonts w:ascii="Times New Roman" w:hAnsi="Times New Roman" w:cs="Times New Roman"/>
          <w:sz w:val="20"/>
        </w:rPr>
        <w:t>启动，升级失败</w:t>
      </w:r>
    </w:p>
    <w:p w14:paraId="74B08866" w14:textId="77777777" w:rsidR="00ED0EFF" w:rsidRPr="007F7C6B" w:rsidRDefault="00ED0EFF" w:rsidP="00D31233">
      <w:pPr>
        <w:pStyle w:val="ad"/>
        <w:numPr>
          <w:ilvl w:val="0"/>
          <w:numId w:val="24"/>
        </w:numPr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7F7C6B">
        <w:rPr>
          <w:rFonts w:ascii="Times New Roman" w:hAnsi="Times New Roman" w:cs="Times New Roman"/>
          <w:sz w:val="20"/>
        </w:rPr>
        <w:t>升级</w:t>
      </w:r>
      <w:r w:rsidRPr="007F7C6B">
        <w:rPr>
          <w:rFonts w:ascii="Times New Roman" w:hAnsi="Times New Roman" w:cs="Times New Roman"/>
          <w:sz w:val="20"/>
        </w:rPr>
        <w:t xml:space="preserve"> R </w:t>
      </w:r>
      <w:r w:rsidRPr="007F7C6B">
        <w:rPr>
          <w:rFonts w:ascii="Times New Roman" w:hAnsi="Times New Roman" w:cs="Times New Roman"/>
          <w:sz w:val="20"/>
        </w:rPr>
        <w:t>时掉电，</w:t>
      </w:r>
      <w:r w:rsidRPr="007F7C6B">
        <w:rPr>
          <w:rFonts w:ascii="Times New Roman" w:hAnsi="Times New Roman" w:cs="Times New Roman"/>
          <w:sz w:val="20"/>
        </w:rPr>
        <w:t xml:space="preserve">BF </w:t>
      </w:r>
      <w:r w:rsidRPr="007F7C6B">
        <w:rPr>
          <w:rFonts w:ascii="Times New Roman" w:hAnsi="Times New Roman" w:cs="Times New Roman"/>
          <w:sz w:val="20"/>
        </w:rPr>
        <w:t>已成功被更新为</w:t>
      </w:r>
      <w:r w:rsidRPr="007F7C6B">
        <w:rPr>
          <w:rFonts w:ascii="Times New Roman" w:hAnsi="Times New Roman" w:cs="Times New Roman"/>
          <w:sz w:val="20"/>
        </w:rPr>
        <w:t xml:space="preserve"> R</w:t>
      </w:r>
      <w:r w:rsidRPr="007F7C6B">
        <w:rPr>
          <w:rFonts w:ascii="Times New Roman" w:hAnsi="Times New Roman" w:cs="Times New Roman"/>
          <w:sz w:val="20"/>
        </w:rPr>
        <w:t>，则此时</w:t>
      </w:r>
      <w:r w:rsidRPr="007F7C6B">
        <w:rPr>
          <w:rFonts w:ascii="Times New Roman" w:hAnsi="Times New Roman" w:cs="Times New Roman"/>
          <w:sz w:val="20"/>
        </w:rPr>
        <w:t xml:space="preserve"> R </w:t>
      </w:r>
      <w:r w:rsidRPr="007F7C6B">
        <w:rPr>
          <w:rFonts w:ascii="Times New Roman" w:hAnsi="Times New Roman" w:cs="Times New Roman"/>
          <w:sz w:val="20"/>
        </w:rPr>
        <w:t>的</w:t>
      </w:r>
      <w:r w:rsidRPr="007F7C6B">
        <w:rPr>
          <w:rFonts w:ascii="Times New Roman" w:hAnsi="Times New Roman" w:cs="Times New Roman"/>
          <w:sz w:val="20"/>
        </w:rPr>
        <w:t xml:space="preserve"> download </w:t>
      </w:r>
      <w:r w:rsidRPr="007F7C6B">
        <w:rPr>
          <w:rFonts w:ascii="Times New Roman" w:hAnsi="Times New Roman" w:cs="Times New Roman"/>
          <w:sz w:val="20"/>
        </w:rPr>
        <w:t>已完成，</w:t>
      </w:r>
      <w:r w:rsidRPr="007F7C6B">
        <w:rPr>
          <w:rFonts w:ascii="Times New Roman" w:hAnsi="Times New Roman" w:cs="Times New Roman"/>
          <w:sz w:val="20"/>
        </w:rPr>
        <w:t xml:space="preserve">BR </w:t>
      </w:r>
      <w:r w:rsidRPr="007F7C6B">
        <w:rPr>
          <w:rFonts w:ascii="Times New Roman" w:hAnsi="Times New Roman" w:cs="Times New Roman"/>
          <w:sz w:val="20"/>
        </w:rPr>
        <w:t>会优先去验证</w:t>
      </w:r>
      <w:r w:rsidRPr="007F7C6B">
        <w:rPr>
          <w:rFonts w:ascii="Times New Roman" w:hAnsi="Times New Roman" w:cs="Times New Roman"/>
          <w:sz w:val="20"/>
        </w:rPr>
        <w:t xml:space="preserve"> P</w:t>
      </w:r>
      <w:r w:rsidRPr="007F7C6B">
        <w:rPr>
          <w:rFonts w:ascii="Times New Roman" w:hAnsi="Times New Roman" w:cs="Times New Roman"/>
          <w:sz w:val="20"/>
        </w:rPr>
        <w:t>，升级成功</w:t>
      </w:r>
    </w:p>
    <w:p w14:paraId="336DA1E6" w14:textId="77777777" w:rsidR="00ED0EFF" w:rsidRPr="007F7C6B" w:rsidRDefault="00ED0EFF" w:rsidP="00D31233">
      <w:pPr>
        <w:pStyle w:val="ad"/>
        <w:numPr>
          <w:ilvl w:val="0"/>
          <w:numId w:val="24"/>
        </w:numPr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7F7C6B">
        <w:rPr>
          <w:rFonts w:ascii="Times New Roman" w:hAnsi="Times New Roman" w:cs="Times New Roman"/>
          <w:sz w:val="20"/>
        </w:rPr>
        <w:t>升级</w:t>
      </w:r>
      <w:r w:rsidRPr="007F7C6B">
        <w:rPr>
          <w:rFonts w:ascii="Times New Roman" w:hAnsi="Times New Roman" w:cs="Times New Roman"/>
          <w:sz w:val="20"/>
        </w:rPr>
        <w:t xml:space="preserve"> R </w:t>
      </w:r>
      <w:r w:rsidRPr="007F7C6B">
        <w:rPr>
          <w:rFonts w:ascii="Times New Roman" w:hAnsi="Times New Roman" w:cs="Times New Roman"/>
          <w:sz w:val="20"/>
        </w:rPr>
        <w:t>时掉电，</w:t>
      </w:r>
      <w:r w:rsidRPr="007F7C6B">
        <w:rPr>
          <w:rFonts w:ascii="Times New Roman" w:hAnsi="Times New Roman" w:cs="Times New Roman"/>
          <w:sz w:val="20"/>
        </w:rPr>
        <w:t xml:space="preserve">BF </w:t>
      </w:r>
      <w:r w:rsidRPr="007F7C6B">
        <w:rPr>
          <w:rFonts w:ascii="Times New Roman" w:hAnsi="Times New Roman" w:cs="Times New Roman"/>
          <w:sz w:val="20"/>
        </w:rPr>
        <w:t>已成功被更新为非法值，</w:t>
      </w:r>
      <w:r w:rsidRPr="007F7C6B">
        <w:rPr>
          <w:rFonts w:ascii="Times New Roman" w:hAnsi="Times New Roman" w:cs="Times New Roman"/>
          <w:sz w:val="20"/>
        </w:rPr>
        <w:t xml:space="preserve">BR </w:t>
      </w:r>
      <w:r w:rsidRPr="007F7C6B">
        <w:rPr>
          <w:rFonts w:ascii="Times New Roman" w:hAnsi="Times New Roman" w:cs="Times New Roman"/>
          <w:sz w:val="20"/>
        </w:rPr>
        <w:t>走</w:t>
      </w:r>
      <w:r w:rsidRPr="007F7C6B">
        <w:rPr>
          <w:rFonts w:ascii="Times New Roman" w:hAnsi="Times New Roman" w:cs="Times New Roman"/>
          <w:sz w:val="20"/>
        </w:rPr>
        <w:t xml:space="preserve"> P</w:t>
      </w:r>
      <w:r w:rsidRPr="007F7C6B">
        <w:rPr>
          <w:rFonts w:ascii="Times New Roman" w:hAnsi="Times New Roman" w:cs="Times New Roman"/>
          <w:sz w:val="20"/>
        </w:rPr>
        <w:t>，升级失败</w:t>
      </w:r>
    </w:p>
    <w:p w14:paraId="0FE8BD50" w14:textId="77777777" w:rsidR="00ED0EFF" w:rsidRPr="007F7C6B" w:rsidRDefault="00ED0EFF" w:rsidP="00ED0EFF">
      <w:pPr>
        <w:pStyle w:val="ad"/>
        <w:spacing w:before="0" w:beforeAutospacing="0" w:after="360" w:afterAutospacing="0" w:line="360" w:lineRule="atLeast"/>
        <w:rPr>
          <w:rFonts w:ascii="Times New Roman" w:hAnsi="Times New Roman" w:cs="Times New Roman"/>
          <w:sz w:val="20"/>
        </w:rPr>
      </w:pPr>
      <w:r w:rsidRPr="007F7C6B">
        <w:rPr>
          <w:rFonts w:ascii="Times New Roman" w:hAnsi="Times New Roman" w:cs="Times New Roman"/>
          <w:sz w:val="20"/>
        </w:rPr>
        <w:t>因此，在下载完成后但</w:t>
      </w:r>
      <w:r w:rsidRPr="007F7C6B">
        <w:rPr>
          <w:rFonts w:ascii="Times New Roman" w:hAnsi="Times New Roman" w:cs="Times New Roman"/>
          <w:sz w:val="20"/>
        </w:rPr>
        <w:t xml:space="preserve"> BC </w:t>
      </w:r>
      <w:r w:rsidRPr="007F7C6B">
        <w:rPr>
          <w:rFonts w:ascii="Times New Roman" w:hAnsi="Times New Roman" w:cs="Times New Roman"/>
          <w:sz w:val="20"/>
        </w:rPr>
        <w:t>更新失败情况下，升级可能成功，也可能失败。但无论哪种情况，都会在</w:t>
      </w:r>
      <w:r w:rsidRPr="007F7C6B">
        <w:rPr>
          <w:rFonts w:ascii="Times New Roman" w:hAnsi="Times New Roman" w:cs="Times New Roman"/>
          <w:sz w:val="20"/>
        </w:rPr>
        <w:t xml:space="preserve"> BL </w:t>
      </w:r>
      <w:r w:rsidRPr="007F7C6B">
        <w:rPr>
          <w:rFonts w:ascii="Times New Roman" w:hAnsi="Times New Roman" w:cs="Times New Roman"/>
          <w:sz w:val="20"/>
        </w:rPr>
        <w:t>中修正</w:t>
      </w:r>
      <w:r w:rsidRPr="007F7C6B">
        <w:rPr>
          <w:rFonts w:ascii="Times New Roman" w:hAnsi="Times New Roman" w:cs="Times New Roman"/>
          <w:sz w:val="20"/>
        </w:rPr>
        <w:t xml:space="preserve"> BF</w:t>
      </w:r>
      <w:r w:rsidRPr="007F7C6B">
        <w:rPr>
          <w:rFonts w:ascii="Times New Roman" w:hAnsi="Times New Roman" w:cs="Times New Roman"/>
          <w:sz w:val="20"/>
        </w:rPr>
        <w:t>。</w:t>
      </w:r>
    </w:p>
    <w:p w14:paraId="6EB367D9" w14:textId="4A31F8A2" w:rsidR="00ED0EFF" w:rsidRPr="007F7C6B" w:rsidRDefault="00ED0EFF" w:rsidP="0019125D">
      <w:pPr>
        <w:pStyle w:val="4"/>
        <w:rPr>
          <w:lang w:eastAsia="zh-CN"/>
        </w:rPr>
      </w:pPr>
      <w:r w:rsidRPr="007F7C6B">
        <w:rPr>
          <w:lang w:eastAsia="zh-CN"/>
        </w:rPr>
        <w:t xml:space="preserve">RS8 - Image </w:t>
      </w:r>
      <w:r w:rsidRPr="007F7C6B">
        <w:rPr>
          <w:lang w:eastAsia="zh-CN"/>
        </w:rPr>
        <w:t>被破坏时</w:t>
      </w:r>
    </w:p>
    <w:p w14:paraId="73A3DC1A" w14:textId="77777777" w:rsidR="00ED0EFF" w:rsidRPr="007F7C6B" w:rsidRDefault="00ED0EFF" w:rsidP="00ED0EFF">
      <w:pPr>
        <w:pStyle w:val="ad"/>
        <w:spacing w:before="0" w:beforeAutospacing="0" w:after="360" w:afterAutospacing="0" w:line="360" w:lineRule="atLeast"/>
        <w:rPr>
          <w:rFonts w:ascii="Times New Roman" w:hAnsi="Times New Roman" w:cs="Times New Roman"/>
          <w:sz w:val="20"/>
        </w:rPr>
      </w:pPr>
      <w:r w:rsidRPr="007F7C6B">
        <w:rPr>
          <w:rFonts w:ascii="Times New Roman" w:hAnsi="Times New Roman" w:cs="Times New Roman"/>
          <w:sz w:val="20"/>
        </w:rPr>
        <w:t>分两种情况</w:t>
      </w:r>
      <w:r w:rsidRPr="007F7C6B">
        <w:rPr>
          <w:rFonts w:ascii="Times New Roman" w:hAnsi="Times New Roman" w:cs="Times New Roman"/>
          <w:sz w:val="20"/>
        </w:rPr>
        <w:t>:</w:t>
      </w:r>
    </w:p>
    <w:p w14:paraId="703FBD6A" w14:textId="77777777" w:rsidR="00ED0EFF" w:rsidRPr="007F7C6B" w:rsidRDefault="00ED0EFF" w:rsidP="00D31233">
      <w:pPr>
        <w:pStyle w:val="ad"/>
        <w:numPr>
          <w:ilvl w:val="0"/>
          <w:numId w:val="25"/>
        </w:numPr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7F7C6B">
        <w:rPr>
          <w:rFonts w:ascii="Times New Roman" w:hAnsi="Times New Roman" w:cs="Times New Roman"/>
          <w:sz w:val="20"/>
        </w:rPr>
        <w:t>只有一个</w:t>
      </w:r>
      <w:r w:rsidRPr="007F7C6B">
        <w:rPr>
          <w:rFonts w:ascii="Times New Roman" w:hAnsi="Times New Roman" w:cs="Times New Roman"/>
          <w:sz w:val="20"/>
        </w:rPr>
        <w:t xml:space="preserve"> BL</w:t>
      </w:r>
      <w:r w:rsidRPr="007F7C6B">
        <w:rPr>
          <w:rFonts w:ascii="Times New Roman" w:hAnsi="Times New Roman" w:cs="Times New Roman"/>
          <w:sz w:val="20"/>
        </w:rPr>
        <w:t>，则当</w:t>
      </w:r>
      <w:r w:rsidRPr="007F7C6B">
        <w:rPr>
          <w:rFonts w:ascii="Times New Roman" w:hAnsi="Times New Roman" w:cs="Times New Roman"/>
          <w:sz w:val="20"/>
        </w:rPr>
        <w:t xml:space="preserve"> BL </w:t>
      </w:r>
      <w:r w:rsidRPr="007F7C6B">
        <w:rPr>
          <w:rFonts w:ascii="Times New Roman" w:hAnsi="Times New Roman" w:cs="Times New Roman"/>
          <w:sz w:val="20"/>
        </w:rPr>
        <w:t>被破坏时，则再也无法恢复，除非通过</w:t>
      </w:r>
      <w:r w:rsidRPr="007F7C6B">
        <w:rPr>
          <w:rFonts w:ascii="Times New Roman" w:hAnsi="Times New Roman" w:cs="Times New Roman"/>
          <w:sz w:val="20"/>
        </w:rPr>
        <w:t xml:space="preserve"> uart download</w:t>
      </w:r>
    </w:p>
    <w:p w14:paraId="5D767642" w14:textId="43E053D4" w:rsidR="006A4D7E" w:rsidRPr="009F72B7" w:rsidRDefault="00ED0EFF" w:rsidP="00D31233">
      <w:pPr>
        <w:pStyle w:val="ad"/>
        <w:numPr>
          <w:ilvl w:val="0"/>
          <w:numId w:val="25"/>
        </w:numPr>
        <w:spacing w:before="0" w:beforeAutospacing="0" w:after="0" w:afterAutospacing="0" w:line="360" w:lineRule="atLeast"/>
        <w:ind w:left="360"/>
        <w:rPr>
          <w:rFonts w:ascii="Times New Roman" w:hAnsi="Times New Roman" w:cs="Times New Roman"/>
          <w:sz w:val="20"/>
        </w:rPr>
      </w:pPr>
      <w:r w:rsidRPr="007F7C6B">
        <w:rPr>
          <w:rFonts w:ascii="Times New Roman" w:hAnsi="Times New Roman" w:cs="Times New Roman"/>
          <w:sz w:val="20"/>
        </w:rPr>
        <w:t>有两个</w:t>
      </w:r>
      <w:r w:rsidRPr="007F7C6B">
        <w:rPr>
          <w:rFonts w:ascii="Times New Roman" w:hAnsi="Times New Roman" w:cs="Times New Roman"/>
          <w:sz w:val="20"/>
        </w:rPr>
        <w:t xml:space="preserve"> BL</w:t>
      </w:r>
      <w:r w:rsidRPr="007F7C6B">
        <w:rPr>
          <w:rFonts w:ascii="Times New Roman" w:hAnsi="Times New Roman" w:cs="Times New Roman"/>
          <w:sz w:val="20"/>
        </w:rPr>
        <w:t>，则当其中一个被破坏时，则会走另一个，此时</w:t>
      </w:r>
      <w:r w:rsidRPr="007F7C6B">
        <w:rPr>
          <w:rFonts w:ascii="Times New Roman" w:hAnsi="Times New Roman" w:cs="Times New Roman"/>
          <w:sz w:val="20"/>
        </w:rPr>
        <w:t xml:space="preserve"> BF </w:t>
      </w:r>
      <w:r w:rsidRPr="007F7C6B">
        <w:rPr>
          <w:rFonts w:ascii="Times New Roman" w:hAnsi="Times New Roman" w:cs="Times New Roman"/>
          <w:sz w:val="20"/>
        </w:rPr>
        <w:t>会在</w:t>
      </w:r>
      <w:r w:rsidRPr="007F7C6B">
        <w:rPr>
          <w:rFonts w:ascii="Times New Roman" w:hAnsi="Times New Roman" w:cs="Times New Roman"/>
          <w:sz w:val="20"/>
        </w:rPr>
        <w:t xml:space="preserve"> BL </w:t>
      </w:r>
      <w:r w:rsidRPr="007F7C6B">
        <w:rPr>
          <w:rFonts w:ascii="Times New Roman" w:hAnsi="Times New Roman" w:cs="Times New Roman"/>
          <w:sz w:val="20"/>
        </w:rPr>
        <w:t>中被修正</w:t>
      </w:r>
    </w:p>
    <w:p w14:paraId="5B3ADCAA" w14:textId="2925197B" w:rsidR="00DD3717" w:rsidRDefault="00DD3717" w:rsidP="00DF404A">
      <w:pPr>
        <w:pStyle w:val="a0"/>
        <w:rPr>
          <w:lang w:eastAsia="zh-CN"/>
        </w:rPr>
      </w:pPr>
    </w:p>
    <w:p w14:paraId="5C6224EC" w14:textId="080475D3" w:rsidR="00FE208D" w:rsidRDefault="00DD3717" w:rsidP="00421E95">
      <w:pPr>
        <w:pStyle w:val="2"/>
        <w:rPr>
          <w:lang w:eastAsia="zh-CN"/>
        </w:rPr>
      </w:pPr>
      <w:bookmarkStart w:id="70" w:name="_Toc127460127"/>
      <w:r>
        <w:rPr>
          <w:rFonts w:hint="eastAsia"/>
          <w:lang w:eastAsia="zh-CN"/>
        </w:rPr>
        <w:t>验签失败处理</w:t>
      </w:r>
      <w:bookmarkEnd w:id="70"/>
    </w:p>
    <w:p w14:paraId="2E28D5D4" w14:textId="56B0041C" w:rsidR="00DD3717" w:rsidRDefault="00DD3717" w:rsidP="00DF404A">
      <w:pPr>
        <w:pStyle w:val="a0"/>
        <w:rPr>
          <w:lang w:eastAsia="zh-CN"/>
        </w:rPr>
      </w:pPr>
    </w:p>
    <w:p w14:paraId="399A9358" w14:textId="30464A33" w:rsidR="00E424A8" w:rsidRDefault="00E424A8" w:rsidP="00D021C8">
      <w:pPr>
        <w:pStyle w:val="2"/>
        <w:rPr>
          <w:lang w:eastAsia="zh-CN"/>
        </w:rPr>
      </w:pPr>
      <w:bookmarkStart w:id="71" w:name="_Toc127460128"/>
      <w:r>
        <w:rPr>
          <w:rFonts w:hint="eastAsia"/>
          <w:lang w:eastAsia="zh-CN"/>
        </w:rPr>
        <w:t>I</w:t>
      </w:r>
      <w:r>
        <w:rPr>
          <w:lang w:eastAsia="zh-CN"/>
        </w:rPr>
        <w:t xml:space="preserve">MAGE </w:t>
      </w:r>
      <w:r>
        <w:rPr>
          <w:rFonts w:hint="eastAsia"/>
          <w:lang w:eastAsia="zh-CN"/>
        </w:rPr>
        <w:t>打包</w:t>
      </w:r>
      <w:bookmarkEnd w:id="71"/>
    </w:p>
    <w:p w14:paraId="13994CD0" w14:textId="304095EB" w:rsidR="00E424A8" w:rsidRDefault="00CE2884" w:rsidP="00DF404A">
      <w:pPr>
        <w:pStyle w:val="a0"/>
        <w:rPr>
          <w:lang w:eastAsia="zh-CN"/>
        </w:rPr>
      </w:pPr>
      <w:r>
        <w:rPr>
          <w:rFonts w:hint="eastAsia"/>
          <w:lang w:eastAsia="zh-CN"/>
        </w:rPr>
        <w:t>本节主要描述在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BL1 </w:t>
      </w:r>
      <w:r>
        <w:rPr>
          <w:rFonts w:hint="eastAsia"/>
          <w:lang w:eastAsia="zh-CN"/>
        </w:rPr>
        <w:t>开发阶段使用的打包流程，量产版本中需要使用新的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partition </w:t>
      </w:r>
      <w:r>
        <w:rPr>
          <w:rFonts w:hint="eastAsia"/>
          <w:lang w:eastAsia="zh-CN"/>
        </w:rPr>
        <w:t>管理工具。</w:t>
      </w:r>
    </w:p>
    <w:p w14:paraId="38C42FF7" w14:textId="00102620" w:rsidR="00BC743A" w:rsidRDefault="00BC743A" w:rsidP="00FB40A0">
      <w:pPr>
        <w:pStyle w:val="3"/>
        <w:rPr>
          <w:rFonts w:hint="eastAsia"/>
          <w:lang w:eastAsia="zh-CN"/>
        </w:rPr>
      </w:pPr>
      <w:bookmarkStart w:id="72" w:name="_Toc127460129"/>
      <w:r>
        <w:rPr>
          <w:rFonts w:hint="eastAsia"/>
          <w:lang w:eastAsia="zh-CN"/>
        </w:rPr>
        <w:lastRenderedPageBreak/>
        <w:t>概述</w:t>
      </w:r>
      <w:bookmarkEnd w:id="72"/>
    </w:p>
    <w:p w14:paraId="23C340F0" w14:textId="63B69C78" w:rsidR="00510924" w:rsidRDefault="0064475C" w:rsidP="00DF404A">
      <w:pPr>
        <w:pStyle w:val="a0"/>
        <w:rPr>
          <w:rFonts w:hint="eastAsia"/>
          <w:lang w:eastAsia="zh-CN"/>
        </w:rPr>
      </w:pPr>
      <w:r>
        <w:object w:dxaOrig="15075" w:dyaOrig="10921" w14:anchorId="71C1436E">
          <v:shape id="_x0000_i1062" type="#_x0000_t75" style="width:6in;height:312.8pt" o:ole="">
            <v:imagedata r:id="rId46" o:title=""/>
          </v:shape>
          <o:OLEObject Type="Embed" ProgID="Visio.Drawing.15" ShapeID="_x0000_i1062" DrawAspect="Content" ObjectID="_1738074314" r:id="rId47"/>
        </w:object>
      </w:r>
    </w:p>
    <w:p w14:paraId="5B3DF68D" w14:textId="490F513B" w:rsidR="00510924" w:rsidRDefault="00FB40A0" w:rsidP="00DF404A">
      <w:pPr>
        <w:pStyle w:val="a0"/>
        <w:rPr>
          <w:lang w:eastAsia="zh-CN"/>
        </w:rPr>
      </w:pPr>
      <w:r>
        <w:rPr>
          <w:rFonts w:hint="eastAsia"/>
          <w:lang w:eastAsia="zh-CN"/>
        </w:rPr>
        <w:t>功能如下：</w:t>
      </w:r>
    </w:p>
    <w:p w14:paraId="49FBC439" w14:textId="77777777" w:rsidR="003246C1" w:rsidRDefault="003246C1" w:rsidP="00D31233">
      <w:pPr>
        <w:pStyle w:val="a0"/>
        <w:numPr>
          <w:ilvl w:val="0"/>
          <w:numId w:val="4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create - </w:t>
      </w:r>
      <w:r>
        <w:rPr>
          <w:rFonts w:hint="eastAsia"/>
          <w:lang w:eastAsia="zh-CN"/>
        </w:rPr>
        <w:t>生成一个</w:t>
      </w:r>
      <w:r>
        <w:rPr>
          <w:rFonts w:hint="eastAsia"/>
          <w:lang w:eastAsia="zh-CN"/>
        </w:rPr>
        <w:t xml:space="preserve"> image</w:t>
      </w:r>
    </w:p>
    <w:p w14:paraId="5AA3A8E1" w14:textId="77777777" w:rsidR="003246C1" w:rsidRDefault="003246C1" w:rsidP="00D31233">
      <w:pPr>
        <w:pStyle w:val="a0"/>
        <w:numPr>
          <w:ilvl w:val="0"/>
          <w:numId w:val="4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dump - </w:t>
      </w:r>
      <w:r>
        <w:rPr>
          <w:rFonts w:hint="eastAsia"/>
          <w:lang w:eastAsia="zh-CN"/>
        </w:rPr>
        <w:t>以文本形式</w:t>
      </w:r>
      <w:r>
        <w:rPr>
          <w:rFonts w:hint="eastAsia"/>
          <w:lang w:eastAsia="zh-CN"/>
        </w:rPr>
        <w:t xml:space="preserve"> dump image</w:t>
      </w:r>
    </w:p>
    <w:p w14:paraId="5392A856" w14:textId="77777777" w:rsidR="003246C1" w:rsidRDefault="003246C1" w:rsidP="00D31233">
      <w:pPr>
        <w:pStyle w:val="a0"/>
        <w:numPr>
          <w:ilvl w:val="0"/>
          <w:numId w:val="4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crc16 - </w:t>
      </w:r>
      <w:r>
        <w:rPr>
          <w:rFonts w:hint="eastAsia"/>
          <w:lang w:eastAsia="zh-CN"/>
        </w:rPr>
        <w:t>给</w:t>
      </w:r>
      <w:r>
        <w:rPr>
          <w:rFonts w:hint="eastAsia"/>
          <w:lang w:eastAsia="zh-CN"/>
        </w:rPr>
        <w:t xml:space="preserve"> image </w:t>
      </w:r>
      <w:r>
        <w:rPr>
          <w:rFonts w:hint="eastAsia"/>
          <w:lang w:eastAsia="zh-CN"/>
        </w:rPr>
        <w:t>增加</w:t>
      </w:r>
      <w:r>
        <w:rPr>
          <w:rFonts w:hint="eastAsia"/>
          <w:lang w:eastAsia="zh-CN"/>
        </w:rPr>
        <w:t xml:space="preserve"> crc16, </w:t>
      </w:r>
      <w:r>
        <w:rPr>
          <w:rFonts w:hint="eastAsia"/>
          <w:lang w:eastAsia="zh-CN"/>
        </w:rPr>
        <w:t>待完成</w:t>
      </w:r>
    </w:p>
    <w:p w14:paraId="3C50DAF6" w14:textId="77777777" w:rsidR="003246C1" w:rsidRDefault="003246C1" w:rsidP="00D31233">
      <w:pPr>
        <w:pStyle w:val="a0"/>
        <w:numPr>
          <w:ilvl w:val="0"/>
          <w:numId w:val="4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aes - </w:t>
      </w:r>
      <w:r>
        <w:rPr>
          <w:rFonts w:hint="eastAsia"/>
          <w:lang w:eastAsia="zh-CN"/>
        </w:rPr>
        <w:t>给</w:t>
      </w:r>
      <w:r>
        <w:rPr>
          <w:rFonts w:hint="eastAsia"/>
          <w:lang w:eastAsia="zh-CN"/>
        </w:rPr>
        <w:t xml:space="preserve"> image </w:t>
      </w:r>
      <w:r>
        <w:rPr>
          <w:rFonts w:hint="eastAsia"/>
          <w:lang w:eastAsia="zh-CN"/>
        </w:rPr>
        <w:t>增加</w:t>
      </w:r>
      <w:r>
        <w:rPr>
          <w:rFonts w:hint="eastAsia"/>
          <w:lang w:eastAsia="zh-CN"/>
        </w:rPr>
        <w:t xml:space="preserve"> AES </w:t>
      </w:r>
      <w:r>
        <w:rPr>
          <w:rFonts w:hint="eastAsia"/>
          <w:lang w:eastAsia="zh-CN"/>
        </w:rPr>
        <w:t>待完成</w:t>
      </w:r>
    </w:p>
    <w:p w14:paraId="04ECE28B" w14:textId="77777777" w:rsidR="003246C1" w:rsidRDefault="003246C1" w:rsidP="00D31233">
      <w:pPr>
        <w:pStyle w:val="a0"/>
        <w:numPr>
          <w:ilvl w:val="0"/>
          <w:numId w:val="4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merge - </w:t>
      </w:r>
      <w:r>
        <w:rPr>
          <w:rFonts w:hint="eastAsia"/>
          <w:lang w:eastAsia="zh-CN"/>
        </w:rPr>
        <w:t>依据</w:t>
      </w:r>
      <w:r>
        <w:rPr>
          <w:rFonts w:hint="eastAsia"/>
          <w:lang w:eastAsia="zh-CN"/>
        </w:rPr>
        <w:t xml:space="preserve"> jason </w:t>
      </w:r>
      <w:r>
        <w:rPr>
          <w:rFonts w:hint="eastAsia"/>
          <w:lang w:eastAsia="zh-CN"/>
        </w:rPr>
        <w:t>配置生成</w:t>
      </w:r>
      <w:r>
        <w:rPr>
          <w:rFonts w:hint="eastAsia"/>
          <w:lang w:eastAsia="zh-CN"/>
        </w:rPr>
        <w:t xml:space="preserve"> image </w:t>
      </w:r>
      <w:r>
        <w:rPr>
          <w:rFonts w:hint="eastAsia"/>
          <w:lang w:eastAsia="zh-CN"/>
        </w:rPr>
        <w:t>或者</w:t>
      </w:r>
      <w:r>
        <w:rPr>
          <w:rFonts w:hint="eastAsia"/>
          <w:lang w:eastAsia="zh-CN"/>
        </w:rPr>
        <w:t xml:space="preserve"> merge image</w:t>
      </w:r>
    </w:p>
    <w:p w14:paraId="6BAC32CD" w14:textId="4552690B" w:rsidR="00FB40A0" w:rsidRDefault="003246C1" w:rsidP="00D31233">
      <w:pPr>
        <w:pStyle w:val="a0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 xml:space="preserve">asii - </w:t>
      </w:r>
      <w:r>
        <w:rPr>
          <w:rFonts w:hint="eastAsia"/>
          <w:lang w:eastAsia="zh-CN"/>
        </w:rPr>
        <w:t>生成仿真时用到的单字节流</w:t>
      </w:r>
    </w:p>
    <w:p w14:paraId="0594A0F1" w14:textId="2D21CF52" w:rsidR="00661199" w:rsidRDefault="00661199" w:rsidP="00661199">
      <w:pPr>
        <w:pStyle w:val="a0"/>
        <w:rPr>
          <w:lang w:eastAsia="zh-CN"/>
        </w:rPr>
      </w:pPr>
    </w:p>
    <w:p w14:paraId="051B550F" w14:textId="79BBA320" w:rsidR="00661199" w:rsidRDefault="00B94E92" w:rsidP="00B94E92">
      <w:pPr>
        <w:pStyle w:val="3"/>
        <w:rPr>
          <w:lang w:eastAsia="zh-CN"/>
        </w:rPr>
      </w:pPr>
      <w:bookmarkStart w:id="73" w:name="_Toc127460130"/>
      <w:r>
        <w:rPr>
          <w:rFonts w:hint="eastAsia"/>
          <w:lang w:eastAsia="zh-CN"/>
        </w:rPr>
        <w:t>仿真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OTP </w:t>
      </w:r>
      <w:r>
        <w:rPr>
          <w:rFonts w:hint="eastAsia"/>
          <w:lang w:eastAsia="zh-CN"/>
        </w:rPr>
        <w:t>生成</w:t>
      </w:r>
      <w:bookmarkEnd w:id="73"/>
    </w:p>
    <w:p w14:paraId="2DF9BA25" w14:textId="7DF9D8EA" w:rsidR="00DC271F" w:rsidRDefault="00DC271F" w:rsidP="00661199">
      <w:pPr>
        <w:pStyle w:val="a0"/>
        <w:rPr>
          <w:lang w:eastAsia="zh-CN"/>
        </w:rPr>
      </w:pPr>
    </w:p>
    <w:p w14:paraId="75038CE1" w14:textId="4662E63A" w:rsidR="0003257A" w:rsidRDefault="0003257A" w:rsidP="00661199">
      <w:pPr>
        <w:pStyle w:val="a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29AD502" wp14:editId="7D239DA7">
            <wp:extent cx="5486400" cy="2203782"/>
            <wp:effectExtent l="0" t="0" r="0" b="6350"/>
            <wp:docPr id="27" name="图片 27" descr="生成仿真 otp.t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生成仿真 otp.txt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244C" w14:textId="0796A032" w:rsidR="00CA74A6" w:rsidRDefault="00CA74A6" w:rsidP="00661199">
      <w:pPr>
        <w:pStyle w:val="a0"/>
        <w:rPr>
          <w:lang w:eastAsia="zh-CN"/>
        </w:rPr>
      </w:pPr>
    </w:p>
    <w:p w14:paraId="7DA5C143" w14:textId="03B3E07D" w:rsidR="00A2050B" w:rsidRDefault="00A2050B" w:rsidP="00A2050B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如上图所示，右则为原始</w:t>
      </w:r>
      <w:r>
        <w:rPr>
          <w:rFonts w:hint="eastAsia"/>
          <w:lang w:eastAsia="zh-CN"/>
        </w:rPr>
        <w:t xml:space="preserve"> otp.bin</w:t>
      </w:r>
      <w:r>
        <w:rPr>
          <w:rFonts w:hint="eastAsia"/>
          <w:lang w:eastAsia="zh-CN"/>
        </w:rPr>
        <w:t>，左则为仿真用要求的</w:t>
      </w:r>
      <w:r>
        <w:rPr>
          <w:rFonts w:hint="eastAsia"/>
          <w:lang w:eastAsia="zh-CN"/>
        </w:rPr>
        <w:t xml:space="preserve"> otp.txt</w:t>
      </w:r>
      <w:r>
        <w:rPr>
          <w:rFonts w:hint="eastAsia"/>
          <w:lang w:eastAsia="zh-CN"/>
        </w:rPr>
        <w:t>。转换关系如下：</w:t>
      </w:r>
    </w:p>
    <w:p w14:paraId="5AF4181B" w14:textId="77777777" w:rsidR="00A2050B" w:rsidRDefault="00A2050B" w:rsidP="00D31233">
      <w:pPr>
        <w:pStyle w:val="a0"/>
        <w:numPr>
          <w:ilvl w:val="0"/>
          <w:numId w:val="4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otp.bin </w:t>
      </w:r>
      <w:r>
        <w:rPr>
          <w:rFonts w:hint="eastAsia"/>
          <w:lang w:eastAsia="zh-CN"/>
        </w:rPr>
        <w:t>中每</w:t>
      </w:r>
      <w:r>
        <w:rPr>
          <w:rFonts w:hint="eastAsia"/>
          <w:lang w:eastAsia="zh-CN"/>
        </w:rPr>
        <w:t xml:space="preserve"> 4 </w:t>
      </w:r>
      <w:r>
        <w:rPr>
          <w:rFonts w:hint="eastAsia"/>
          <w:lang w:eastAsia="zh-CN"/>
        </w:rPr>
        <w:t>字节为一读取单元，在</w:t>
      </w:r>
      <w:r>
        <w:rPr>
          <w:rFonts w:hint="eastAsia"/>
          <w:lang w:eastAsia="zh-CN"/>
        </w:rPr>
        <w:t xml:space="preserve"> otp.txt </w:t>
      </w:r>
      <w:r>
        <w:rPr>
          <w:rFonts w:hint="eastAsia"/>
          <w:lang w:eastAsia="zh-CN"/>
        </w:rPr>
        <w:t>中生成一模一样的两行</w:t>
      </w:r>
    </w:p>
    <w:p w14:paraId="388C6426" w14:textId="1F047542" w:rsidR="00CA74A6" w:rsidRDefault="00A2050B" w:rsidP="00D31233">
      <w:pPr>
        <w:pStyle w:val="a0"/>
        <w:numPr>
          <w:ilvl w:val="0"/>
          <w:numId w:val="47"/>
        </w:numPr>
        <w:rPr>
          <w:lang w:eastAsia="zh-CN"/>
        </w:rPr>
      </w:pPr>
      <w:r>
        <w:rPr>
          <w:rFonts w:hint="eastAsia"/>
          <w:lang w:eastAsia="zh-CN"/>
        </w:rPr>
        <w:t xml:space="preserve">otp.txt </w:t>
      </w:r>
      <w:r>
        <w:rPr>
          <w:rFonts w:hint="eastAsia"/>
          <w:lang w:eastAsia="zh-CN"/>
        </w:rPr>
        <w:t>中字节只序与</w:t>
      </w:r>
      <w:r>
        <w:rPr>
          <w:rFonts w:hint="eastAsia"/>
          <w:lang w:eastAsia="zh-CN"/>
        </w:rPr>
        <w:t xml:space="preserve"> otp.bin </w:t>
      </w:r>
      <w:r>
        <w:rPr>
          <w:rFonts w:hint="eastAsia"/>
          <w:lang w:eastAsia="zh-CN"/>
        </w:rPr>
        <w:t>中相反，且每</w:t>
      </w:r>
      <w:r>
        <w:rPr>
          <w:rFonts w:hint="eastAsia"/>
          <w:lang w:eastAsia="zh-CN"/>
        </w:rPr>
        <w:t xml:space="preserve"> bit </w:t>
      </w:r>
      <w:r>
        <w:rPr>
          <w:rFonts w:hint="eastAsia"/>
          <w:lang w:eastAsia="zh-CN"/>
        </w:rPr>
        <w:t>取反</w:t>
      </w:r>
    </w:p>
    <w:p w14:paraId="09133348" w14:textId="75880CEC" w:rsidR="00245B5B" w:rsidRDefault="00245B5B" w:rsidP="00A2050B">
      <w:pPr>
        <w:pStyle w:val="a0"/>
        <w:rPr>
          <w:lang w:eastAsia="zh-CN"/>
        </w:rPr>
      </w:pPr>
    </w:p>
    <w:p w14:paraId="7F649FEF" w14:textId="0BFFE418" w:rsidR="008A4A59" w:rsidRDefault="008A4A59" w:rsidP="00062D5D">
      <w:pPr>
        <w:pStyle w:val="3"/>
        <w:rPr>
          <w:lang w:eastAsia="zh-CN"/>
        </w:rPr>
      </w:pPr>
      <w:bookmarkStart w:id="74" w:name="_Toc127460131"/>
      <w:r>
        <w:rPr>
          <w:lang w:eastAsia="zh-CN"/>
        </w:rPr>
        <w:t xml:space="preserve">Public Key </w:t>
      </w:r>
      <w:r>
        <w:rPr>
          <w:rFonts w:hint="eastAsia"/>
          <w:lang w:eastAsia="zh-CN"/>
        </w:rPr>
        <w:t>解析</w:t>
      </w:r>
      <w:bookmarkEnd w:id="74"/>
    </w:p>
    <w:p w14:paraId="72DE2D87" w14:textId="77777777" w:rsidR="008A4A59" w:rsidRDefault="008A4A59" w:rsidP="00A2050B">
      <w:pPr>
        <w:pStyle w:val="a0"/>
        <w:rPr>
          <w:rFonts w:hint="eastAsia"/>
          <w:lang w:eastAsia="zh-CN"/>
        </w:rPr>
      </w:pPr>
    </w:p>
    <w:p w14:paraId="333A0782" w14:textId="433F8736" w:rsidR="00814A78" w:rsidRDefault="00814A78" w:rsidP="00A2050B">
      <w:pPr>
        <w:pStyle w:val="a0"/>
        <w:rPr>
          <w:rFonts w:hint="eastAsia"/>
          <w:lang w:eastAsia="zh-CN"/>
        </w:rPr>
      </w:pPr>
      <w:r>
        <w:rPr>
          <w:rFonts w:ascii="Arial" w:hAnsi="Arial" w:cs="Arial"/>
          <w:color w:val="404040"/>
          <w:shd w:val="clear" w:color="auto" w:fill="FCFCFC"/>
        </w:rPr>
        <w:t>首先使用</w:t>
      </w:r>
      <w:r>
        <w:rPr>
          <w:rFonts w:ascii="Arial" w:hAnsi="Arial" w:cs="Arial"/>
          <w:color w:val="404040"/>
          <w:shd w:val="clear" w:color="auto" w:fill="FCFCFC"/>
        </w:rPr>
        <w:t xml:space="preserve"> openssl </w:t>
      </w:r>
      <w:r>
        <w:rPr>
          <w:rFonts w:ascii="Arial" w:hAnsi="Arial" w:cs="Arial"/>
          <w:color w:val="404040"/>
          <w:shd w:val="clear" w:color="auto" w:fill="FCFCFC"/>
        </w:rPr>
        <w:t>从</w:t>
      </w:r>
      <w:r>
        <w:rPr>
          <w:rFonts w:ascii="Arial" w:hAnsi="Arial" w:cs="Arial"/>
          <w:color w:val="404040"/>
          <w:shd w:val="clear" w:color="auto" w:fill="FCFCFC"/>
        </w:rPr>
        <w:t xml:space="preserve"> .pem </w:t>
      </w:r>
      <w:r>
        <w:rPr>
          <w:rFonts w:ascii="Arial" w:hAnsi="Arial" w:cs="Arial"/>
          <w:color w:val="404040"/>
          <w:shd w:val="clear" w:color="auto" w:fill="FCFCFC"/>
        </w:rPr>
        <w:t>中解析出</w:t>
      </w:r>
      <w:r>
        <w:rPr>
          <w:rFonts w:ascii="Arial" w:hAnsi="Arial" w:cs="Arial"/>
          <w:color w:val="404040"/>
          <w:shd w:val="clear" w:color="auto" w:fill="FCFCFC"/>
        </w:rPr>
        <w:t xml:space="preserve"> .DER</w:t>
      </w:r>
      <w:r>
        <w:rPr>
          <w:rFonts w:ascii="Arial" w:hAnsi="Arial" w:cs="Arial"/>
          <w:color w:val="404040"/>
          <w:shd w:val="clear" w:color="auto" w:fill="FCFCFC"/>
        </w:rPr>
        <w:t>，如下所示。</w:t>
      </w:r>
      <w:r>
        <w:rPr>
          <w:rFonts w:ascii="Arial" w:hAnsi="Arial" w:cs="Arial"/>
          <w:color w:val="404040"/>
          <w:shd w:val="clear" w:color="auto" w:fill="FCFCFC"/>
        </w:rPr>
        <w:t xml:space="preserve"> </w:t>
      </w:r>
      <w:r>
        <w:rPr>
          <w:rFonts w:ascii="Arial" w:hAnsi="Arial" w:cs="Arial"/>
          <w:color w:val="404040"/>
          <w:shd w:val="clear" w:color="auto" w:fill="FCFCFC"/>
        </w:rPr>
        <w:t>然后取前</w:t>
      </w:r>
      <w:r>
        <w:rPr>
          <w:rFonts w:ascii="Arial" w:hAnsi="Arial" w:cs="Arial"/>
          <w:color w:val="404040"/>
          <w:shd w:val="clear" w:color="auto" w:fill="FCFCFC"/>
        </w:rPr>
        <w:t xml:space="preserve"> 65 </w:t>
      </w:r>
      <w:r>
        <w:rPr>
          <w:rFonts w:ascii="Arial" w:hAnsi="Arial" w:cs="Arial"/>
          <w:color w:val="404040"/>
          <w:shd w:val="clear" w:color="auto" w:fill="FCFCFC"/>
        </w:rPr>
        <w:t>字节计算</w:t>
      </w:r>
      <w:r>
        <w:rPr>
          <w:rFonts w:ascii="Arial" w:hAnsi="Arial" w:cs="Arial"/>
          <w:color w:val="404040"/>
          <w:shd w:val="clear" w:color="auto" w:fill="FCFCFC"/>
        </w:rPr>
        <w:t xml:space="preserve"> hash </w:t>
      </w:r>
      <w:r>
        <w:rPr>
          <w:rFonts w:ascii="Arial" w:hAnsi="Arial" w:cs="Arial"/>
          <w:color w:val="404040"/>
          <w:shd w:val="clear" w:color="auto" w:fill="FCFCFC"/>
        </w:rPr>
        <w:t>值。</w:t>
      </w:r>
      <w:r>
        <w:rPr>
          <w:rFonts w:ascii="Arial" w:hAnsi="Arial" w:cs="Arial"/>
          <w:color w:val="404040"/>
          <w:shd w:val="clear" w:color="auto" w:fill="FCFCFC"/>
        </w:rPr>
        <w:t xml:space="preserve"> </w:t>
      </w:r>
      <w:r>
        <w:rPr>
          <w:rFonts w:ascii="Arial" w:hAnsi="Arial" w:cs="Arial"/>
          <w:color w:val="404040"/>
          <w:shd w:val="clear" w:color="auto" w:fill="FCFCFC"/>
        </w:rPr>
        <w:t>在</w:t>
      </w:r>
      <w:r>
        <w:rPr>
          <w:rFonts w:ascii="Arial" w:hAnsi="Arial" w:cs="Arial"/>
          <w:color w:val="404040"/>
          <w:shd w:val="clear" w:color="auto" w:fill="FCFCFC"/>
        </w:rPr>
        <w:t xml:space="preserve"> debug </w:t>
      </w:r>
      <w:r>
        <w:rPr>
          <w:rFonts w:ascii="Arial" w:hAnsi="Arial" w:cs="Arial"/>
          <w:color w:val="404040"/>
          <w:shd w:val="clear" w:color="auto" w:fill="FCFCFC"/>
        </w:rPr>
        <w:t>时通常只要找到大概位置就能猜出</w:t>
      </w:r>
      <w:r>
        <w:rPr>
          <w:rFonts w:ascii="Arial" w:hAnsi="Arial" w:cs="Arial"/>
          <w:color w:val="404040"/>
          <w:shd w:val="clear" w:color="auto" w:fill="FCFCFC"/>
        </w:rPr>
        <w:t xml:space="preserve"> public key </w:t>
      </w:r>
      <w:r>
        <w:rPr>
          <w:rFonts w:ascii="Arial" w:hAnsi="Arial" w:cs="Arial"/>
          <w:color w:val="404040"/>
          <w:shd w:val="clear" w:color="auto" w:fill="FCFCFC"/>
        </w:rPr>
        <w:t>在</w:t>
      </w:r>
      <w:r>
        <w:rPr>
          <w:rFonts w:ascii="Arial" w:hAnsi="Arial" w:cs="Arial"/>
          <w:color w:val="404040"/>
          <w:shd w:val="clear" w:color="auto" w:fill="FCFCFC"/>
        </w:rPr>
        <w:t xml:space="preserve"> manifest </w:t>
      </w:r>
      <w:r>
        <w:rPr>
          <w:rFonts w:ascii="Arial" w:hAnsi="Arial" w:cs="Arial"/>
          <w:color w:val="404040"/>
          <w:shd w:val="clear" w:color="auto" w:fill="FCFCFC"/>
        </w:rPr>
        <w:t>中的位置</w:t>
      </w:r>
    </w:p>
    <w:p w14:paraId="6719B1A0" w14:textId="77777777" w:rsidR="00245B5B" w:rsidRDefault="00245B5B" w:rsidP="00A2050B">
      <w:pPr>
        <w:pStyle w:val="a0"/>
        <w:rPr>
          <w:rFonts w:hint="eastAsia"/>
          <w:lang w:eastAsia="zh-CN"/>
        </w:rPr>
      </w:pPr>
    </w:p>
    <w:p w14:paraId="38A6623B" w14:textId="78C18BA7" w:rsidR="00BE07DF" w:rsidRDefault="00BE07DF" w:rsidP="00C368AA">
      <w:pPr>
        <w:pStyle w:val="2"/>
        <w:rPr>
          <w:lang w:eastAsia="zh-CN"/>
        </w:rPr>
      </w:pPr>
      <w:bookmarkStart w:id="75" w:name="_Toc127460132"/>
      <w:r>
        <w:rPr>
          <w:rFonts w:hint="eastAsia"/>
          <w:lang w:eastAsia="zh-CN"/>
        </w:rPr>
        <w:t>版本管理</w:t>
      </w:r>
      <w:bookmarkEnd w:id="7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6650"/>
      </w:tblGrid>
      <w:tr w:rsidR="007E77B9" w14:paraId="7C389D10" w14:textId="77777777" w:rsidTr="00920843">
        <w:tc>
          <w:tcPr>
            <w:tcW w:w="988" w:type="dxa"/>
          </w:tcPr>
          <w:p w14:paraId="1C31B2E2" w14:textId="7F91343A" w:rsidR="007E77B9" w:rsidRDefault="007E77B9" w:rsidP="00BE07DF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芯片</w:t>
            </w:r>
          </w:p>
        </w:tc>
        <w:tc>
          <w:tcPr>
            <w:tcW w:w="992" w:type="dxa"/>
          </w:tcPr>
          <w:p w14:paraId="39A85607" w14:textId="4C5317BE" w:rsidR="007E77B9" w:rsidRDefault="007E77B9" w:rsidP="00BE07DF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</w:t>
            </w:r>
            <w:r>
              <w:rPr>
                <w:lang w:eastAsia="zh-CN"/>
              </w:rPr>
              <w:t>AG</w:t>
            </w:r>
          </w:p>
        </w:tc>
        <w:tc>
          <w:tcPr>
            <w:tcW w:w="6650" w:type="dxa"/>
          </w:tcPr>
          <w:p w14:paraId="356B9B7B" w14:textId="16BFC6DE" w:rsidR="007E77B9" w:rsidRDefault="00B2519D" w:rsidP="00BE07DF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关键改动</w:t>
            </w:r>
          </w:p>
        </w:tc>
      </w:tr>
      <w:tr w:rsidR="007E77B9" w14:paraId="5FA4A852" w14:textId="77777777" w:rsidTr="00920843">
        <w:tc>
          <w:tcPr>
            <w:tcW w:w="988" w:type="dxa"/>
          </w:tcPr>
          <w:p w14:paraId="2E219E86" w14:textId="2E265E02" w:rsidR="007E77B9" w:rsidRDefault="00B545EF" w:rsidP="00BE07DF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MPW</w:t>
            </w:r>
            <w:r>
              <w:rPr>
                <w:lang w:eastAsia="zh-CN"/>
              </w:rPr>
              <w:t>1</w:t>
            </w:r>
          </w:p>
        </w:tc>
        <w:tc>
          <w:tcPr>
            <w:tcW w:w="992" w:type="dxa"/>
          </w:tcPr>
          <w:p w14:paraId="5ACB42AF" w14:textId="2F3770FC" w:rsidR="007E77B9" w:rsidRDefault="001077E5" w:rsidP="00BE07DF">
            <w:pPr>
              <w:pStyle w:val="a0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v1.0</w:t>
            </w:r>
          </w:p>
        </w:tc>
        <w:tc>
          <w:tcPr>
            <w:tcW w:w="6650" w:type="dxa"/>
          </w:tcPr>
          <w:p w14:paraId="4D29C943" w14:textId="4E4DA119" w:rsidR="0034110C" w:rsidRDefault="0034110C" w:rsidP="00D31233">
            <w:pPr>
              <w:pStyle w:val="a0"/>
              <w:numPr>
                <w:ilvl w:val="0"/>
                <w:numId w:val="33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适配山海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>BootROM</w:t>
            </w:r>
          </w:p>
          <w:p w14:paraId="2CC35EFB" w14:textId="37B8F207" w:rsidR="007E77B9" w:rsidRDefault="00136322" w:rsidP="00D31233">
            <w:pPr>
              <w:pStyle w:val="a0"/>
              <w:numPr>
                <w:ilvl w:val="0"/>
                <w:numId w:val="33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>ANIFEST</w:t>
            </w:r>
            <w:r>
              <w:rPr>
                <w:rFonts w:hint="eastAsia"/>
                <w:lang w:eastAsia="zh-CN"/>
              </w:rPr>
              <w:t>走</w:t>
            </w:r>
            <w:r>
              <w:rPr>
                <w:lang w:eastAsia="zh-CN"/>
              </w:rPr>
              <w:t>DBUS</w:t>
            </w:r>
          </w:p>
          <w:p w14:paraId="60882459" w14:textId="77777777" w:rsidR="001C21A7" w:rsidRDefault="001C21A7" w:rsidP="00D31233">
            <w:pPr>
              <w:pStyle w:val="a0"/>
              <w:numPr>
                <w:ilvl w:val="0"/>
                <w:numId w:val="33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OTP FLASH </w:t>
            </w:r>
            <w:r>
              <w:rPr>
                <w:rFonts w:hint="eastAsia"/>
                <w:lang w:eastAsia="zh-CN"/>
              </w:rPr>
              <w:t>模拟</w:t>
            </w:r>
          </w:p>
          <w:p w14:paraId="72107148" w14:textId="77777777" w:rsidR="001C21A7" w:rsidRDefault="001C21A7" w:rsidP="00D31233">
            <w:pPr>
              <w:pStyle w:val="a0"/>
              <w:numPr>
                <w:ilvl w:val="0"/>
                <w:numId w:val="33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FLASH Control </w:t>
            </w:r>
            <w:r>
              <w:rPr>
                <w:rFonts w:hint="eastAsia"/>
                <w:lang w:eastAsia="zh-CN"/>
              </w:rPr>
              <w:t>控制</w:t>
            </w:r>
          </w:p>
          <w:p w14:paraId="6E0E569E" w14:textId="77777777" w:rsidR="001C21A7" w:rsidRDefault="001C21A7" w:rsidP="00D31233">
            <w:pPr>
              <w:pStyle w:val="a0"/>
              <w:numPr>
                <w:ilvl w:val="0"/>
                <w:numId w:val="33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</w:t>
            </w:r>
            <w:r>
              <w:rPr>
                <w:lang w:eastAsia="zh-CN"/>
              </w:rPr>
              <w:t xml:space="preserve">ort Armino </w:t>
            </w:r>
            <w:r>
              <w:rPr>
                <w:rFonts w:hint="eastAsia"/>
                <w:lang w:eastAsia="zh-CN"/>
              </w:rPr>
              <w:t>驱动</w:t>
            </w:r>
          </w:p>
          <w:p w14:paraId="42CA22C5" w14:textId="60CF9F42" w:rsidR="001C21A7" w:rsidRDefault="00C85518" w:rsidP="00D31233">
            <w:pPr>
              <w:pStyle w:val="a0"/>
              <w:numPr>
                <w:ilvl w:val="0"/>
                <w:numId w:val="33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。。。</w:t>
            </w:r>
          </w:p>
        </w:tc>
      </w:tr>
      <w:tr w:rsidR="00B545EF" w14:paraId="7BA03F42" w14:textId="77777777" w:rsidTr="00920843">
        <w:tc>
          <w:tcPr>
            <w:tcW w:w="988" w:type="dxa"/>
          </w:tcPr>
          <w:p w14:paraId="6FD079A1" w14:textId="1A246EB5" w:rsidR="00B545EF" w:rsidRDefault="00B545EF" w:rsidP="00BE07DF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>PW2</w:t>
            </w:r>
          </w:p>
        </w:tc>
        <w:tc>
          <w:tcPr>
            <w:tcW w:w="992" w:type="dxa"/>
          </w:tcPr>
          <w:p w14:paraId="2BD715EB" w14:textId="39E56368" w:rsidR="00B545EF" w:rsidRDefault="001077E5" w:rsidP="00BE07DF">
            <w:pPr>
              <w:pStyle w:val="a0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v2.0</w:t>
            </w:r>
          </w:p>
        </w:tc>
        <w:tc>
          <w:tcPr>
            <w:tcW w:w="6650" w:type="dxa"/>
          </w:tcPr>
          <w:p w14:paraId="7D5F4E75" w14:textId="5C5CA6B2" w:rsidR="005933E9" w:rsidRDefault="005933E9" w:rsidP="00D31233">
            <w:pPr>
              <w:pStyle w:val="a0"/>
              <w:numPr>
                <w:ilvl w:val="0"/>
                <w:numId w:val="32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 xml:space="preserve">ANIFEST </w:t>
            </w:r>
            <w:r>
              <w:rPr>
                <w:rFonts w:hint="eastAsia"/>
                <w:lang w:eastAsia="zh-CN"/>
              </w:rPr>
              <w:t>走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>CBUS</w:t>
            </w:r>
          </w:p>
          <w:p w14:paraId="5BC1B79F" w14:textId="3C900D69" w:rsidR="00B545EF" w:rsidRDefault="00490ECD" w:rsidP="00D31233">
            <w:pPr>
              <w:pStyle w:val="a0"/>
              <w:numPr>
                <w:ilvl w:val="0"/>
                <w:numId w:val="32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支持</w:t>
            </w:r>
            <w:r w:rsidR="00C41133">
              <w:rPr>
                <w:rFonts w:hint="eastAsia"/>
                <w:lang w:eastAsia="zh-CN"/>
              </w:rPr>
              <w:t xml:space="preserve"> </w:t>
            </w:r>
            <w:r w:rsidR="00C41133">
              <w:rPr>
                <w:lang w:eastAsia="zh-CN"/>
              </w:rPr>
              <w:t>SW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>FIH</w:t>
            </w:r>
          </w:p>
          <w:p w14:paraId="11DB72FA" w14:textId="77777777" w:rsidR="00490ECD" w:rsidRDefault="00C41133" w:rsidP="00D31233">
            <w:pPr>
              <w:pStyle w:val="a0"/>
              <w:numPr>
                <w:ilvl w:val="0"/>
                <w:numId w:val="32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支持</w:t>
            </w:r>
            <w:r>
              <w:rPr>
                <w:lang w:eastAsia="zh-CN"/>
              </w:rPr>
              <w:t>HW FIH</w:t>
            </w:r>
          </w:p>
          <w:p w14:paraId="052E4765" w14:textId="77777777" w:rsidR="00C41133" w:rsidRDefault="008D2E33" w:rsidP="00D31233">
            <w:pPr>
              <w:pStyle w:val="a0"/>
              <w:numPr>
                <w:ilvl w:val="0"/>
                <w:numId w:val="32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支持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>26/40M XTAL</w:t>
            </w:r>
          </w:p>
          <w:p w14:paraId="19045981" w14:textId="77777777" w:rsidR="008D2E33" w:rsidRDefault="008D2E33" w:rsidP="00D31233">
            <w:pPr>
              <w:pStyle w:val="a0"/>
              <w:numPr>
                <w:ilvl w:val="0"/>
                <w:numId w:val="32"/>
              </w:num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 xml:space="preserve">BootROM </w:t>
            </w:r>
            <w:r>
              <w:rPr>
                <w:rFonts w:hint="eastAsia"/>
                <w:lang w:eastAsia="zh-CN"/>
              </w:rPr>
              <w:t>减小至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>64K</w:t>
            </w:r>
          </w:p>
          <w:p w14:paraId="5F07CD44" w14:textId="77777777" w:rsidR="008D2E33" w:rsidRDefault="008D22E1" w:rsidP="00D31233">
            <w:pPr>
              <w:pStyle w:val="a0"/>
              <w:numPr>
                <w:ilvl w:val="0"/>
                <w:numId w:val="32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去掉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Scramble </w:t>
            </w:r>
            <w:r>
              <w:rPr>
                <w:rFonts w:hint="eastAsia"/>
                <w:lang w:eastAsia="zh-CN"/>
              </w:rPr>
              <w:t>代码</w:t>
            </w:r>
          </w:p>
          <w:p w14:paraId="757098BB" w14:textId="68DC1B14" w:rsidR="008D22E1" w:rsidRDefault="008D22E1" w:rsidP="00BE07DF">
            <w:pPr>
              <w:pStyle w:val="a0"/>
              <w:rPr>
                <w:rFonts w:hint="eastAsia"/>
                <w:lang w:eastAsia="zh-CN"/>
              </w:rPr>
            </w:pPr>
          </w:p>
        </w:tc>
      </w:tr>
      <w:tr w:rsidR="00B545EF" w14:paraId="39FFC075" w14:textId="77777777" w:rsidTr="00920843">
        <w:tc>
          <w:tcPr>
            <w:tcW w:w="988" w:type="dxa"/>
          </w:tcPr>
          <w:p w14:paraId="01EB46D0" w14:textId="1F2B72FD" w:rsidR="00B545EF" w:rsidRDefault="00B545EF" w:rsidP="00BE07DF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M</w:t>
            </w:r>
            <w:r>
              <w:rPr>
                <w:lang w:eastAsia="zh-CN"/>
              </w:rPr>
              <w:t>PW3</w:t>
            </w:r>
          </w:p>
        </w:tc>
        <w:tc>
          <w:tcPr>
            <w:tcW w:w="992" w:type="dxa"/>
          </w:tcPr>
          <w:p w14:paraId="3A083CC8" w14:textId="67BE732A" w:rsidR="00B545EF" w:rsidRDefault="001077E5" w:rsidP="00BE07DF">
            <w:pPr>
              <w:pStyle w:val="a0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v3.0</w:t>
            </w:r>
          </w:p>
        </w:tc>
        <w:tc>
          <w:tcPr>
            <w:tcW w:w="6650" w:type="dxa"/>
          </w:tcPr>
          <w:p w14:paraId="7F1639F5" w14:textId="25840426" w:rsidR="003628AA" w:rsidRDefault="00851F99" w:rsidP="00D31233">
            <w:pPr>
              <w:pStyle w:val="a0"/>
              <w:numPr>
                <w:ilvl w:val="0"/>
                <w:numId w:val="31"/>
              </w:numPr>
              <w:rPr>
                <w:lang w:eastAsia="zh-CN"/>
              </w:rPr>
            </w:pPr>
            <w:r>
              <w:rPr>
                <w:lang w:eastAsia="zh-CN"/>
              </w:rPr>
              <w:t>MANIFEST</w:t>
            </w:r>
            <w:r w:rsidR="003628AA">
              <w:rPr>
                <w:lang w:eastAsia="zh-CN"/>
              </w:rPr>
              <w:t xml:space="preserve"> </w:t>
            </w:r>
            <w:r w:rsidR="003628AA">
              <w:rPr>
                <w:rFonts w:hint="eastAsia"/>
                <w:lang w:eastAsia="zh-CN"/>
              </w:rPr>
              <w:t>走</w:t>
            </w:r>
            <w:r>
              <w:rPr>
                <w:rFonts w:hint="eastAsia"/>
                <w:lang w:eastAsia="zh-CN"/>
              </w:rPr>
              <w:t>D</w:t>
            </w:r>
            <w:r>
              <w:rPr>
                <w:lang w:eastAsia="zh-CN"/>
              </w:rPr>
              <w:t>BUS</w:t>
            </w:r>
          </w:p>
          <w:p w14:paraId="2CA49F3C" w14:textId="77777777" w:rsidR="003628AA" w:rsidRDefault="003628AA" w:rsidP="00D31233">
            <w:pPr>
              <w:pStyle w:val="a0"/>
              <w:numPr>
                <w:ilvl w:val="0"/>
                <w:numId w:val="31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 xml:space="preserve">x100 </w:t>
            </w:r>
            <w:r>
              <w:rPr>
                <w:rFonts w:hint="eastAsia"/>
                <w:lang w:eastAsia="zh-CN"/>
              </w:rPr>
              <w:t>处增加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>BK7236 magic code</w:t>
            </w:r>
          </w:p>
          <w:p w14:paraId="75E703FC" w14:textId="0F8F623E" w:rsidR="003628AA" w:rsidRDefault="003628AA" w:rsidP="00D31233">
            <w:pPr>
              <w:pStyle w:val="a0"/>
              <w:numPr>
                <w:ilvl w:val="0"/>
                <w:numId w:val="31"/>
              </w:numPr>
              <w:rPr>
                <w:lang w:eastAsia="zh-CN"/>
              </w:rPr>
            </w:pPr>
            <w:r w:rsidRPr="003628AA">
              <w:rPr>
                <w:rFonts w:hint="eastAsia"/>
                <w:lang w:eastAsia="zh-CN"/>
              </w:rPr>
              <w:t>调整</w:t>
            </w:r>
            <w:r w:rsidRPr="003628AA">
              <w:rPr>
                <w:rFonts w:hint="eastAsia"/>
                <w:lang w:eastAsia="zh-CN"/>
              </w:rPr>
              <w:t xml:space="preserve"> flash layout: </w:t>
            </w:r>
            <w:r w:rsidRPr="003628AA">
              <w:rPr>
                <w:rFonts w:hint="eastAsia"/>
                <w:lang w:eastAsia="zh-CN"/>
              </w:rPr>
              <w:t>将</w:t>
            </w:r>
            <w:r w:rsidRPr="003628AA">
              <w:rPr>
                <w:rFonts w:hint="eastAsia"/>
                <w:lang w:eastAsia="zh-CN"/>
              </w:rPr>
              <w:t xml:space="preserve"> primary manifest/bl2 </w:t>
            </w:r>
            <w:r w:rsidRPr="003628AA">
              <w:rPr>
                <w:rFonts w:hint="eastAsia"/>
                <w:lang w:eastAsia="zh-CN"/>
              </w:rPr>
              <w:t>放到</w:t>
            </w:r>
            <w:r w:rsidRPr="003628AA">
              <w:rPr>
                <w:rFonts w:hint="eastAsia"/>
                <w:lang w:eastAsia="zh-CN"/>
              </w:rPr>
              <w:t xml:space="preserve"> recovery </w:t>
            </w:r>
            <w:r w:rsidRPr="003628AA">
              <w:rPr>
                <w:rFonts w:hint="eastAsia"/>
                <w:lang w:eastAsia="zh-CN"/>
              </w:rPr>
              <w:t>之前</w:t>
            </w:r>
            <w:r w:rsidRPr="003628AA">
              <w:rPr>
                <w:rFonts w:hint="eastAsia"/>
                <w:lang w:eastAsia="zh-CN"/>
              </w:rPr>
              <w:t xml:space="preserve"> (</w:t>
            </w:r>
            <w:r w:rsidRPr="003628AA">
              <w:rPr>
                <w:rFonts w:hint="eastAsia"/>
                <w:lang w:eastAsia="zh-CN"/>
              </w:rPr>
              <w:t>与</w:t>
            </w:r>
            <w:r w:rsidRPr="003628AA">
              <w:rPr>
                <w:rFonts w:hint="eastAsia"/>
                <w:lang w:eastAsia="zh-CN"/>
              </w:rPr>
              <w:t xml:space="preserve"> bl2 </w:t>
            </w:r>
            <w:r w:rsidRPr="003628AA">
              <w:rPr>
                <w:rFonts w:hint="eastAsia"/>
                <w:lang w:eastAsia="zh-CN"/>
              </w:rPr>
              <w:t>保持一致）</w:t>
            </w:r>
          </w:p>
          <w:p w14:paraId="0AB8AC75" w14:textId="18CF9CFA" w:rsidR="003628AA" w:rsidRDefault="003628AA" w:rsidP="00D31233">
            <w:pPr>
              <w:pStyle w:val="a0"/>
              <w:numPr>
                <w:ilvl w:val="0"/>
                <w:numId w:val="31"/>
              </w:numPr>
              <w:rPr>
                <w:rFonts w:hint="eastAsia"/>
                <w:lang w:eastAsia="zh-CN"/>
              </w:rPr>
            </w:pPr>
            <w:r w:rsidRPr="003628AA">
              <w:rPr>
                <w:rFonts w:hint="eastAsia"/>
                <w:lang w:eastAsia="zh-CN"/>
              </w:rPr>
              <w:t xml:space="preserve">MSP Stack </w:t>
            </w:r>
            <w:r w:rsidRPr="003628AA">
              <w:rPr>
                <w:rFonts w:hint="eastAsia"/>
                <w:lang w:eastAsia="zh-CN"/>
              </w:rPr>
              <w:t>由</w:t>
            </w:r>
            <w:r w:rsidRPr="003628AA">
              <w:rPr>
                <w:rFonts w:hint="eastAsia"/>
                <w:lang w:eastAsia="zh-CN"/>
              </w:rPr>
              <w:t xml:space="preserve"> 1024 </w:t>
            </w:r>
            <w:r w:rsidRPr="003628AA">
              <w:rPr>
                <w:rFonts w:hint="eastAsia"/>
                <w:lang w:eastAsia="zh-CN"/>
              </w:rPr>
              <w:t>调整到</w:t>
            </w:r>
            <w:r w:rsidRPr="003628AA">
              <w:rPr>
                <w:rFonts w:hint="eastAsia"/>
                <w:lang w:eastAsia="zh-CN"/>
              </w:rPr>
              <w:t xml:space="preserve"> 10240</w:t>
            </w:r>
          </w:p>
          <w:p w14:paraId="329E7121" w14:textId="77777777" w:rsidR="003628AA" w:rsidRDefault="003628AA" w:rsidP="00D31233">
            <w:pPr>
              <w:pStyle w:val="a0"/>
              <w:numPr>
                <w:ilvl w:val="0"/>
                <w:numId w:val="31"/>
              </w:numPr>
              <w:rPr>
                <w:lang w:eastAsia="zh-CN"/>
              </w:rPr>
            </w:pPr>
            <w:r w:rsidRPr="003628AA">
              <w:rPr>
                <w:rFonts w:hint="eastAsia"/>
                <w:lang w:eastAsia="zh-CN"/>
              </w:rPr>
              <w:t>增加对</w:t>
            </w:r>
            <w:r w:rsidRPr="003628AA">
              <w:rPr>
                <w:rFonts w:hint="eastAsia"/>
                <w:lang w:eastAsia="zh-CN"/>
              </w:rPr>
              <w:t xml:space="preserve"> dead loop </w:t>
            </w:r>
            <w:r w:rsidRPr="003628AA">
              <w:rPr>
                <w:rFonts w:hint="eastAsia"/>
                <w:lang w:eastAsia="zh-CN"/>
              </w:rPr>
              <w:t>检测</w:t>
            </w:r>
            <w:r>
              <w:rPr>
                <w:rFonts w:hint="eastAsia"/>
                <w:lang w:eastAsia="zh-CN"/>
              </w:rPr>
              <w:t>：</w:t>
            </w:r>
          </w:p>
          <w:p w14:paraId="71CC2C3A" w14:textId="6520A2EA" w:rsidR="003628AA" w:rsidRDefault="003628AA" w:rsidP="00D31233">
            <w:pPr>
              <w:pStyle w:val="a0"/>
              <w:numPr>
                <w:ilvl w:val="1"/>
                <w:numId w:val="31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PLL </w:t>
            </w:r>
            <w:r>
              <w:rPr>
                <w:rFonts w:hint="eastAsia"/>
                <w:lang w:eastAsia="zh-CN"/>
              </w:rPr>
              <w:t>写时</w:t>
            </w:r>
            <w:r>
              <w:rPr>
                <w:rFonts w:hint="eastAsia"/>
                <w:lang w:eastAsia="zh-CN"/>
              </w:rPr>
              <w:t xml:space="preserve"> poll sys 0xB </w:t>
            </w:r>
            <w:r>
              <w:rPr>
                <w:rFonts w:hint="eastAsia"/>
                <w:lang w:eastAsia="zh-CN"/>
              </w:rPr>
              <w:t>寄存器，</w:t>
            </w:r>
            <w:r>
              <w:rPr>
                <w:rFonts w:hint="eastAsia"/>
                <w:lang w:eastAsia="zh-CN"/>
              </w:rPr>
              <w:t xml:space="preserve">loop 10200 </w:t>
            </w:r>
            <w:r>
              <w:rPr>
                <w:rFonts w:hint="eastAsia"/>
                <w:lang w:eastAsia="zh-CN"/>
              </w:rPr>
              <w:t>次</w:t>
            </w:r>
            <w:r>
              <w:rPr>
                <w:rFonts w:hint="eastAsia"/>
                <w:lang w:eastAsia="zh-CN"/>
              </w:rPr>
              <w:t xml:space="preserve"> (</w:t>
            </w:r>
            <w:r>
              <w:rPr>
                <w:rFonts w:hint="eastAsia"/>
                <w:lang w:eastAsia="zh-CN"/>
              </w:rPr>
              <w:t>约</w:t>
            </w:r>
            <w:r>
              <w:rPr>
                <w:rFonts w:hint="eastAsia"/>
                <w:lang w:eastAsia="zh-CN"/>
              </w:rPr>
              <w:t xml:space="preserve"> 60ms)</w:t>
            </w:r>
          </w:p>
          <w:p w14:paraId="3FF7DDC2" w14:textId="2078376E" w:rsidR="003628AA" w:rsidRDefault="003628AA" w:rsidP="00D31233">
            <w:pPr>
              <w:pStyle w:val="a0"/>
              <w:numPr>
                <w:ilvl w:val="1"/>
                <w:numId w:val="31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EFUSE </w:t>
            </w:r>
            <w:r>
              <w:rPr>
                <w:rFonts w:hint="eastAsia"/>
                <w:lang w:eastAsia="zh-CN"/>
              </w:rPr>
              <w:t>读时，</w:t>
            </w:r>
            <w:r>
              <w:rPr>
                <w:rFonts w:hint="eastAsia"/>
                <w:lang w:eastAsia="zh-CN"/>
              </w:rPr>
              <w:t xml:space="preserve">loop 102000 </w:t>
            </w:r>
            <w:r>
              <w:rPr>
                <w:rFonts w:hint="eastAsia"/>
                <w:lang w:eastAsia="zh-CN"/>
              </w:rPr>
              <w:t>次</w:t>
            </w:r>
            <w:r>
              <w:rPr>
                <w:rFonts w:hint="eastAsia"/>
                <w:lang w:eastAsia="zh-CN"/>
              </w:rPr>
              <w:t xml:space="preserve"> (</w:t>
            </w:r>
            <w:r>
              <w:rPr>
                <w:rFonts w:hint="eastAsia"/>
                <w:lang w:eastAsia="zh-CN"/>
              </w:rPr>
              <w:t>约</w:t>
            </w:r>
            <w:r>
              <w:rPr>
                <w:rFonts w:hint="eastAsia"/>
                <w:lang w:eastAsia="zh-CN"/>
              </w:rPr>
              <w:t xml:space="preserve"> 600ms)</w:t>
            </w:r>
          </w:p>
          <w:p w14:paraId="3AED380D" w14:textId="77777777" w:rsidR="007A2453" w:rsidRDefault="007A2453" w:rsidP="00D31233">
            <w:pPr>
              <w:pStyle w:val="a0"/>
              <w:numPr>
                <w:ilvl w:val="0"/>
                <w:numId w:val="31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汇编全部改</w:t>
            </w:r>
            <w:r>
              <w:rPr>
                <w:rFonts w:hint="eastAsia"/>
                <w:lang w:eastAsia="zh-CN"/>
              </w:rPr>
              <w:t xml:space="preserve"> C</w:t>
            </w:r>
            <w:r>
              <w:rPr>
                <w:rFonts w:hint="eastAsia"/>
                <w:lang w:eastAsia="zh-CN"/>
              </w:rPr>
              <w:t>，并调整启动流程</w:t>
            </w:r>
            <w:r>
              <w:rPr>
                <w:rFonts w:hint="eastAsia"/>
                <w:lang w:eastAsia="zh-CN"/>
              </w:rPr>
              <w:t>:</w:t>
            </w:r>
          </w:p>
          <w:p w14:paraId="398C2FA7" w14:textId="3EF33EAB" w:rsidR="007A2453" w:rsidRDefault="007A2453" w:rsidP="00D31233">
            <w:pPr>
              <w:pStyle w:val="a0"/>
              <w:numPr>
                <w:ilvl w:val="1"/>
                <w:numId w:val="31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deep sleep (PMU_AON/EFUSE/PRRO </w:t>
            </w:r>
            <w:r>
              <w:rPr>
                <w:rFonts w:hint="eastAsia"/>
                <w:lang w:eastAsia="zh-CN"/>
              </w:rPr>
              <w:t>判断</w:t>
            </w:r>
            <w:r>
              <w:rPr>
                <w:rFonts w:hint="eastAsia"/>
                <w:lang w:eastAsia="zh-CN"/>
              </w:rPr>
              <w:t>)</w:t>
            </w:r>
          </w:p>
          <w:p w14:paraId="520CE6D8" w14:textId="5BA4CF2C" w:rsidR="007A2453" w:rsidRDefault="007A2453" w:rsidP="00D31233">
            <w:pPr>
              <w:pStyle w:val="a0"/>
              <w:numPr>
                <w:ilvl w:val="1"/>
                <w:numId w:val="31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PLL </w:t>
            </w:r>
            <w:r>
              <w:rPr>
                <w:rFonts w:hint="eastAsia"/>
                <w:lang w:eastAsia="zh-CN"/>
              </w:rPr>
              <w:t>使能</w:t>
            </w:r>
          </w:p>
          <w:p w14:paraId="5400C9C1" w14:textId="5CACAAAB" w:rsidR="007A2453" w:rsidRDefault="007A2453" w:rsidP="00D31233">
            <w:pPr>
              <w:pStyle w:val="a0"/>
              <w:numPr>
                <w:ilvl w:val="1"/>
                <w:numId w:val="31"/>
              </w:numPr>
              <w:rPr>
                <w:lang w:eastAsia="zh-CN"/>
              </w:rPr>
            </w:pPr>
            <w:r>
              <w:rPr>
                <w:lang w:eastAsia="zh-CN"/>
              </w:rPr>
              <w:t>Load</w:t>
            </w:r>
          </w:p>
          <w:p w14:paraId="6910865E" w14:textId="3D48D06C" w:rsidR="003628AA" w:rsidRDefault="007A2453" w:rsidP="00D31233">
            <w:pPr>
              <w:pStyle w:val="a0"/>
              <w:numPr>
                <w:ilvl w:val="0"/>
                <w:numId w:val="31"/>
              </w:num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4. main</w:t>
            </w:r>
          </w:p>
        </w:tc>
      </w:tr>
      <w:tr w:rsidR="00B545EF" w14:paraId="6BFC9BAF" w14:textId="77777777" w:rsidTr="00920843">
        <w:tc>
          <w:tcPr>
            <w:tcW w:w="988" w:type="dxa"/>
          </w:tcPr>
          <w:p w14:paraId="2A930107" w14:textId="29DA3770" w:rsidR="00B545EF" w:rsidRDefault="00B545EF" w:rsidP="00BE07DF">
            <w:pPr>
              <w:pStyle w:val="a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量产</w:t>
            </w:r>
          </w:p>
        </w:tc>
        <w:tc>
          <w:tcPr>
            <w:tcW w:w="992" w:type="dxa"/>
          </w:tcPr>
          <w:p w14:paraId="649B2F99" w14:textId="5CCB8F68" w:rsidR="00B545EF" w:rsidRDefault="001077E5" w:rsidP="00BE07DF">
            <w:pPr>
              <w:pStyle w:val="a0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v4.0</w:t>
            </w:r>
          </w:p>
        </w:tc>
        <w:tc>
          <w:tcPr>
            <w:tcW w:w="6650" w:type="dxa"/>
          </w:tcPr>
          <w:p w14:paraId="26C6F61E" w14:textId="77777777" w:rsidR="00B545EF" w:rsidRDefault="007A2453" w:rsidP="00D31233">
            <w:pPr>
              <w:pStyle w:val="a0"/>
              <w:numPr>
                <w:ilvl w:val="0"/>
                <w:numId w:val="30"/>
              </w:numPr>
              <w:rPr>
                <w:lang w:eastAsia="zh-CN"/>
              </w:rPr>
            </w:pPr>
            <w:r w:rsidRPr="007A2453">
              <w:rPr>
                <w:rFonts w:hint="eastAsia"/>
                <w:lang w:eastAsia="zh-CN"/>
              </w:rPr>
              <w:t xml:space="preserve">OTP NS size </w:t>
            </w:r>
            <w:r w:rsidRPr="007A2453">
              <w:rPr>
                <w:rFonts w:hint="eastAsia"/>
                <w:lang w:eastAsia="zh-CN"/>
              </w:rPr>
              <w:t>由</w:t>
            </w:r>
            <w:r w:rsidRPr="007A2453">
              <w:rPr>
                <w:rFonts w:hint="eastAsia"/>
                <w:lang w:eastAsia="zh-CN"/>
              </w:rPr>
              <w:t xml:space="preserve"> 256 </w:t>
            </w:r>
            <w:r w:rsidRPr="007A2453">
              <w:rPr>
                <w:rFonts w:hint="eastAsia"/>
                <w:lang w:eastAsia="zh-CN"/>
              </w:rPr>
              <w:t>改成</w:t>
            </w:r>
            <w:r w:rsidRPr="007A2453">
              <w:rPr>
                <w:rFonts w:hint="eastAsia"/>
                <w:lang w:eastAsia="zh-CN"/>
              </w:rPr>
              <w:t xml:space="preserve"> 128</w:t>
            </w:r>
          </w:p>
          <w:p w14:paraId="74DAF1B0" w14:textId="77777777" w:rsidR="007A2453" w:rsidRDefault="007A2453" w:rsidP="00D31233">
            <w:pPr>
              <w:pStyle w:val="a0"/>
              <w:numPr>
                <w:ilvl w:val="0"/>
                <w:numId w:val="30"/>
              </w:numPr>
              <w:rPr>
                <w:lang w:eastAsia="zh-CN"/>
              </w:rPr>
            </w:pPr>
            <w:r w:rsidRPr="007A2453">
              <w:rPr>
                <w:rFonts w:hint="eastAsia"/>
                <w:lang w:eastAsia="zh-CN"/>
              </w:rPr>
              <w:t xml:space="preserve">LCS </w:t>
            </w:r>
            <w:r w:rsidRPr="007A2453">
              <w:rPr>
                <w:rFonts w:hint="eastAsia"/>
                <w:lang w:eastAsia="zh-CN"/>
              </w:rPr>
              <w:t>读版本号的方式由数</w:t>
            </w:r>
            <w:r w:rsidRPr="007A2453">
              <w:rPr>
                <w:rFonts w:hint="eastAsia"/>
                <w:lang w:eastAsia="zh-CN"/>
              </w:rPr>
              <w:t xml:space="preserve"> OTP </w:t>
            </w:r>
            <w:r w:rsidRPr="007A2453">
              <w:rPr>
                <w:rFonts w:hint="eastAsia"/>
                <w:lang w:eastAsia="zh-CN"/>
              </w:rPr>
              <w:t>中配置值中</w:t>
            </w:r>
            <w:r w:rsidRPr="007A2453">
              <w:rPr>
                <w:rFonts w:hint="eastAsia"/>
                <w:lang w:eastAsia="zh-CN"/>
              </w:rPr>
              <w:t xml:space="preserve"> bit 1 </w:t>
            </w:r>
            <w:r w:rsidRPr="007A2453">
              <w:rPr>
                <w:rFonts w:hint="eastAsia"/>
                <w:lang w:eastAsia="zh-CN"/>
              </w:rPr>
              <w:t>的个数，改成数连续</w:t>
            </w:r>
            <w:r w:rsidRPr="007A2453">
              <w:rPr>
                <w:rFonts w:hint="eastAsia"/>
                <w:lang w:eastAsia="zh-CN"/>
              </w:rPr>
              <w:t xml:space="preserve"> bit 1 </w:t>
            </w:r>
            <w:r w:rsidRPr="007A2453">
              <w:rPr>
                <w:rFonts w:hint="eastAsia"/>
                <w:lang w:eastAsia="zh-CN"/>
              </w:rPr>
              <w:t>的个数。这样，在</w:t>
            </w:r>
            <w:r w:rsidRPr="007A2453">
              <w:rPr>
                <w:rFonts w:hint="eastAsia"/>
                <w:lang w:eastAsia="zh-CN"/>
              </w:rPr>
              <w:t xml:space="preserve"> MPW1/2/3 </w:t>
            </w:r>
            <w:r w:rsidRPr="007A2453">
              <w:rPr>
                <w:rFonts w:hint="eastAsia"/>
                <w:lang w:eastAsia="zh-CN"/>
              </w:rPr>
              <w:t>中，版本号</w:t>
            </w:r>
            <w:r w:rsidRPr="007A2453">
              <w:rPr>
                <w:rFonts w:hint="eastAsia"/>
                <w:lang w:eastAsia="zh-CN"/>
              </w:rPr>
              <w:t xml:space="preserve"> 0x00000F0F </w:t>
            </w:r>
            <w:r w:rsidRPr="007A2453">
              <w:rPr>
                <w:rFonts w:hint="eastAsia"/>
                <w:lang w:eastAsia="zh-CN"/>
              </w:rPr>
              <w:t>得到的版本号为</w:t>
            </w:r>
            <w:r w:rsidRPr="007A2453">
              <w:rPr>
                <w:rFonts w:hint="eastAsia"/>
                <w:lang w:eastAsia="zh-CN"/>
              </w:rPr>
              <w:t xml:space="preserve"> 8</w:t>
            </w:r>
            <w:r w:rsidRPr="007A2453">
              <w:rPr>
                <w:rFonts w:hint="eastAsia"/>
                <w:lang w:eastAsia="zh-CN"/>
              </w:rPr>
              <w:t>，在</w:t>
            </w:r>
            <w:r w:rsidRPr="007A2453">
              <w:rPr>
                <w:rFonts w:hint="eastAsia"/>
                <w:lang w:eastAsia="zh-CN"/>
              </w:rPr>
              <w:t xml:space="preserve"> MPW4 </w:t>
            </w:r>
            <w:r w:rsidRPr="007A2453">
              <w:rPr>
                <w:rFonts w:hint="eastAsia"/>
                <w:lang w:eastAsia="zh-CN"/>
              </w:rPr>
              <w:t>中为</w:t>
            </w:r>
            <w:r w:rsidRPr="007A2453">
              <w:rPr>
                <w:rFonts w:hint="eastAsia"/>
                <w:lang w:eastAsia="zh-CN"/>
              </w:rPr>
              <w:t xml:space="preserve"> 4</w:t>
            </w:r>
            <w:r w:rsidRPr="007A2453">
              <w:rPr>
                <w:rFonts w:hint="eastAsia"/>
                <w:lang w:eastAsia="zh-CN"/>
              </w:rPr>
              <w:t>。</w:t>
            </w:r>
          </w:p>
          <w:p w14:paraId="307DFA6B" w14:textId="5C694413" w:rsidR="007A2453" w:rsidRDefault="007A2453" w:rsidP="00D31233">
            <w:pPr>
              <w:pStyle w:val="a0"/>
              <w:numPr>
                <w:ilvl w:val="0"/>
                <w:numId w:val="30"/>
              </w:numPr>
              <w:rPr>
                <w:rFonts w:hint="eastAsia"/>
                <w:lang w:eastAsia="zh-CN"/>
              </w:rPr>
            </w:pPr>
            <w:r w:rsidRPr="007A2453">
              <w:rPr>
                <w:rFonts w:hint="eastAsia"/>
                <w:lang w:eastAsia="zh-CN"/>
              </w:rPr>
              <w:t xml:space="preserve">Primary/Secondary Manifest Version </w:t>
            </w:r>
            <w:r w:rsidRPr="007A2453">
              <w:rPr>
                <w:rFonts w:hint="eastAsia"/>
                <w:lang w:eastAsia="zh-CN"/>
              </w:rPr>
              <w:t>使用同一个</w:t>
            </w:r>
            <w:r w:rsidRPr="007A2453">
              <w:rPr>
                <w:rFonts w:hint="eastAsia"/>
                <w:lang w:eastAsia="zh-CN"/>
              </w:rPr>
              <w:t xml:space="preserve"> OTP </w:t>
            </w:r>
            <w:r w:rsidRPr="007A2453">
              <w:rPr>
                <w:rFonts w:hint="eastAsia"/>
                <w:lang w:eastAsia="zh-CN"/>
              </w:rPr>
              <w:t>版本号，用于支持</w:t>
            </w:r>
            <w:r w:rsidRPr="007A2453">
              <w:rPr>
                <w:rFonts w:hint="eastAsia"/>
                <w:lang w:eastAsia="zh-CN"/>
              </w:rPr>
              <w:t xml:space="preserve"> BL2 </w:t>
            </w:r>
            <w:r w:rsidRPr="007A2453">
              <w:rPr>
                <w:rFonts w:hint="eastAsia"/>
                <w:lang w:eastAsia="zh-CN"/>
              </w:rPr>
              <w:t>升级时</w:t>
            </w:r>
            <w:r w:rsidRPr="007A2453">
              <w:rPr>
                <w:rFonts w:hint="eastAsia"/>
                <w:lang w:eastAsia="zh-CN"/>
              </w:rPr>
              <w:t xml:space="preserve"> anti-rollback</w:t>
            </w:r>
            <w:r w:rsidRPr="007A2453">
              <w:rPr>
                <w:rFonts w:hint="eastAsia"/>
                <w:lang w:eastAsia="zh-CN"/>
              </w:rPr>
              <w:t>，</w:t>
            </w:r>
            <w:r w:rsidRPr="007A2453">
              <w:rPr>
                <w:rFonts w:hint="eastAsia"/>
                <w:lang w:eastAsia="zh-CN"/>
              </w:rPr>
              <w:t xml:space="preserve">OTP size </w:t>
            </w:r>
            <w:r w:rsidRPr="007A2453">
              <w:rPr>
                <w:rFonts w:hint="eastAsia"/>
                <w:lang w:eastAsia="zh-CN"/>
              </w:rPr>
              <w:t>为</w:t>
            </w:r>
            <w:r w:rsidRPr="007A2453">
              <w:rPr>
                <w:rFonts w:hint="eastAsia"/>
                <w:lang w:eastAsia="zh-CN"/>
              </w:rPr>
              <w:t xml:space="preserve"> 4</w:t>
            </w:r>
          </w:p>
        </w:tc>
      </w:tr>
    </w:tbl>
    <w:p w14:paraId="341774A3" w14:textId="658614EE" w:rsidR="00BE07DF" w:rsidRDefault="00BE07DF" w:rsidP="00BE07DF">
      <w:pPr>
        <w:pStyle w:val="a0"/>
        <w:rPr>
          <w:lang w:eastAsia="zh-CN"/>
        </w:rPr>
      </w:pPr>
    </w:p>
    <w:p w14:paraId="63DDE96B" w14:textId="4A7C2D30" w:rsidR="00541C14" w:rsidRDefault="00541C14" w:rsidP="00BA66DA">
      <w:pPr>
        <w:pStyle w:val="2"/>
        <w:rPr>
          <w:lang w:eastAsia="zh-CN"/>
        </w:rPr>
      </w:pPr>
      <w:bookmarkStart w:id="76" w:name="_Toc127460133"/>
      <w:r>
        <w:rPr>
          <w:rFonts w:hint="eastAsia"/>
          <w:lang w:eastAsia="zh-CN"/>
        </w:rPr>
        <w:t>待完成项</w:t>
      </w:r>
      <w:bookmarkEnd w:id="76"/>
    </w:p>
    <w:p w14:paraId="18DE7763" w14:textId="4F959D40" w:rsidR="00541C14" w:rsidRDefault="00BA66DA" w:rsidP="00BE07DF">
      <w:pPr>
        <w:pStyle w:val="a0"/>
        <w:rPr>
          <w:lang w:eastAsia="zh-CN"/>
        </w:rPr>
      </w:pPr>
      <w:r>
        <w:rPr>
          <w:rFonts w:hint="eastAsia"/>
          <w:lang w:eastAsia="zh-CN"/>
        </w:rPr>
        <w:t>下面相关工作需要在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BL2 </w:t>
      </w:r>
      <w:r>
        <w:rPr>
          <w:rFonts w:hint="eastAsia"/>
          <w:lang w:eastAsia="zh-CN"/>
        </w:rPr>
        <w:t>中完成：</w:t>
      </w:r>
    </w:p>
    <w:p w14:paraId="39BE71D9" w14:textId="2D1BB4EC" w:rsidR="00BA66DA" w:rsidRDefault="00E23526" w:rsidP="00D31233">
      <w:pPr>
        <w:pStyle w:val="a0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BOOT</w:t>
      </w:r>
      <w:r>
        <w:rPr>
          <w:lang w:eastAsia="zh-CN"/>
        </w:rPr>
        <w:t xml:space="preserve"> FLAG </w:t>
      </w:r>
      <w:r>
        <w:rPr>
          <w:rFonts w:hint="eastAsia"/>
          <w:lang w:eastAsia="zh-CN"/>
        </w:rPr>
        <w:t>处理。</w:t>
      </w:r>
    </w:p>
    <w:p w14:paraId="1AF8877F" w14:textId="6D065C9D" w:rsidR="00E23526" w:rsidRDefault="00E23526" w:rsidP="00D31233">
      <w:pPr>
        <w:pStyle w:val="a0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对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LCS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double check</w:t>
      </w:r>
      <w:r>
        <w:rPr>
          <w:rFonts w:hint="eastAsia"/>
          <w:lang w:eastAsia="zh-CN"/>
        </w:rPr>
        <w:t>。</w:t>
      </w:r>
    </w:p>
    <w:p w14:paraId="281BF423" w14:textId="71935D10" w:rsidR="009A0287" w:rsidRDefault="009A0287" w:rsidP="00D31233">
      <w:pPr>
        <w:pStyle w:val="a0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O</w:t>
      </w:r>
      <w:r>
        <w:rPr>
          <w:lang w:eastAsia="zh-CN"/>
        </w:rPr>
        <w:t xml:space="preserve">TP S/NS </w:t>
      </w:r>
      <w:r>
        <w:rPr>
          <w:rFonts w:hint="eastAsia"/>
          <w:lang w:eastAsia="zh-CN"/>
        </w:rPr>
        <w:t>权限配置。</w:t>
      </w:r>
    </w:p>
    <w:p w14:paraId="3D661BFC" w14:textId="77777777" w:rsidR="00D2285C" w:rsidRPr="00BE07DF" w:rsidRDefault="00D2285C" w:rsidP="00D2285C">
      <w:pPr>
        <w:pStyle w:val="a0"/>
        <w:rPr>
          <w:rFonts w:hint="eastAsia"/>
          <w:lang w:eastAsia="zh-CN"/>
        </w:rPr>
      </w:pPr>
    </w:p>
    <w:p w14:paraId="634CC4AA" w14:textId="19C1BE18" w:rsidR="00DA6D52" w:rsidRDefault="00DA6D52" w:rsidP="00C368AA">
      <w:pPr>
        <w:pStyle w:val="2"/>
        <w:rPr>
          <w:lang w:eastAsia="zh-CN"/>
        </w:rPr>
      </w:pPr>
      <w:bookmarkStart w:id="77" w:name="_Toc127460134"/>
      <w:r>
        <w:rPr>
          <w:rFonts w:hint="eastAsia"/>
          <w:lang w:eastAsia="zh-CN"/>
        </w:rPr>
        <w:t>风险点</w:t>
      </w:r>
      <w:bookmarkEnd w:id="77"/>
    </w:p>
    <w:p w14:paraId="69241569" w14:textId="77777777" w:rsidR="00DA6D52" w:rsidRPr="00ED0EFF" w:rsidRDefault="00DA6D52" w:rsidP="00DF404A">
      <w:pPr>
        <w:pStyle w:val="a0"/>
        <w:rPr>
          <w:lang w:eastAsia="zh-CN"/>
        </w:rPr>
      </w:pPr>
    </w:p>
    <w:p w14:paraId="03F6D5C1" w14:textId="2F82705F" w:rsidR="003E7ABC" w:rsidRDefault="00F24619" w:rsidP="00FA2CD8">
      <w:pPr>
        <w:pStyle w:val="1"/>
        <w:rPr>
          <w:lang w:eastAsia="zh-CN"/>
        </w:rPr>
      </w:pPr>
      <w:bookmarkStart w:id="78" w:name="_Toc127460135"/>
      <w:r>
        <w:rPr>
          <w:rFonts w:hint="eastAsia"/>
          <w:lang w:eastAsia="zh-CN"/>
        </w:rPr>
        <w:t>B</w:t>
      </w:r>
      <w:r>
        <w:rPr>
          <w:lang w:eastAsia="zh-CN"/>
        </w:rPr>
        <w:t>L2</w:t>
      </w:r>
      <w:r w:rsidR="00915B98">
        <w:rPr>
          <w:lang w:eastAsia="zh-CN"/>
        </w:rPr>
        <w:t xml:space="preserve"> </w:t>
      </w:r>
      <w:r w:rsidR="00915B98">
        <w:rPr>
          <w:rFonts w:hint="eastAsia"/>
          <w:lang w:eastAsia="zh-CN"/>
        </w:rPr>
        <w:t>设计</w:t>
      </w:r>
      <w:bookmarkEnd w:id="78"/>
    </w:p>
    <w:p w14:paraId="6B3E894B" w14:textId="5FADCEEF" w:rsidR="009810FA" w:rsidRPr="009810FA" w:rsidRDefault="009810FA" w:rsidP="009810FA">
      <w:pPr>
        <w:pStyle w:val="a0"/>
        <w:rPr>
          <w:lang w:eastAsia="zh-CN"/>
        </w:rPr>
      </w:pPr>
      <w:r>
        <w:rPr>
          <w:rFonts w:hint="eastAsia"/>
          <w:lang w:eastAsia="zh-CN"/>
        </w:rPr>
        <w:t>T</w:t>
      </w:r>
      <w:r>
        <w:rPr>
          <w:lang w:eastAsia="zh-CN"/>
        </w:rPr>
        <w:t xml:space="preserve">BC by </w:t>
      </w:r>
      <w:r>
        <w:rPr>
          <w:rFonts w:hint="eastAsia"/>
          <w:lang w:eastAsia="zh-CN"/>
        </w:rPr>
        <w:t>曾鑫。</w:t>
      </w:r>
    </w:p>
    <w:p w14:paraId="00F70901" w14:textId="6841EAA2" w:rsidR="00BF7B1A" w:rsidRDefault="00BF7B1A" w:rsidP="0006405B">
      <w:pPr>
        <w:pStyle w:val="2"/>
        <w:rPr>
          <w:lang w:eastAsia="zh-CN"/>
        </w:rPr>
      </w:pPr>
      <w:bookmarkStart w:id="79" w:name="_Toc127460136"/>
      <w:r>
        <w:rPr>
          <w:rFonts w:hint="eastAsia"/>
          <w:lang w:eastAsia="zh-CN"/>
        </w:rPr>
        <w:lastRenderedPageBreak/>
        <w:t>方案概述</w:t>
      </w:r>
      <w:bookmarkEnd w:id="79"/>
    </w:p>
    <w:p w14:paraId="791FC49F" w14:textId="71198D8B" w:rsidR="00D91D10" w:rsidRDefault="00D91D10" w:rsidP="00C7017B">
      <w:pPr>
        <w:pStyle w:val="2"/>
        <w:rPr>
          <w:lang w:eastAsia="zh-CN"/>
        </w:rPr>
      </w:pPr>
      <w:bookmarkStart w:id="80" w:name="_Toc127460137"/>
      <w:r>
        <w:rPr>
          <w:lang w:eastAsia="zh-CN"/>
        </w:rPr>
        <w:t xml:space="preserve">BL2 </w:t>
      </w:r>
      <w:r>
        <w:rPr>
          <w:rFonts w:hint="eastAsia"/>
          <w:lang w:eastAsia="zh-CN"/>
        </w:rPr>
        <w:t>升级</w:t>
      </w:r>
      <w:bookmarkEnd w:id="80"/>
    </w:p>
    <w:p w14:paraId="5344792A" w14:textId="7DC3527F" w:rsidR="00BE55B5" w:rsidRDefault="00BE55B5" w:rsidP="00457631">
      <w:pPr>
        <w:pStyle w:val="3"/>
        <w:rPr>
          <w:lang w:eastAsia="zh-CN"/>
        </w:rPr>
      </w:pPr>
      <w:bookmarkStart w:id="81" w:name="_Toc127460138"/>
      <w:r>
        <w:rPr>
          <w:rFonts w:hint="eastAsia"/>
          <w:lang w:eastAsia="zh-CN"/>
        </w:rPr>
        <w:t>版本降级攻击</w:t>
      </w:r>
      <w:bookmarkEnd w:id="81"/>
    </w:p>
    <w:p w14:paraId="4940CD8B" w14:textId="498B8269" w:rsidR="00457631" w:rsidRPr="00D57C9A" w:rsidRDefault="00457631" w:rsidP="00457631">
      <w:pPr>
        <w:pStyle w:val="a0"/>
        <w:rPr>
          <w:color w:val="FF0000"/>
          <w:lang w:eastAsia="zh-CN"/>
        </w:rPr>
      </w:pPr>
      <w:r w:rsidRPr="00D57C9A">
        <w:rPr>
          <w:rFonts w:hint="eastAsia"/>
          <w:color w:val="FF0000"/>
          <w:highlight w:val="yellow"/>
          <w:lang w:eastAsia="zh-CN"/>
        </w:rPr>
        <w:t>在</w:t>
      </w:r>
      <w:r w:rsidRPr="00D57C9A">
        <w:rPr>
          <w:rFonts w:hint="eastAsia"/>
          <w:color w:val="FF0000"/>
          <w:highlight w:val="yellow"/>
          <w:lang w:eastAsia="zh-CN"/>
        </w:rPr>
        <w:t xml:space="preserve"> BL</w:t>
      </w:r>
      <w:r w:rsidRPr="00D57C9A">
        <w:rPr>
          <w:color w:val="FF0000"/>
          <w:highlight w:val="yellow"/>
          <w:lang w:eastAsia="zh-CN"/>
        </w:rPr>
        <w:t xml:space="preserve">1 </w:t>
      </w:r>
      <w:r w:rsidRPr="00D57C9A">
        <w:rPr>
          <w:rFonts w:hint="eastAsia"/>
          <w:color w:val="FF0000"/>
          <w:highlight w:val="yellow"/>
          <w:lang w:eastAsia="zh-CN"/>
        </w:rPr>
        <w:t>中</w:t>
      </w:r>
      <w:r w:rsidRPr="00D57C9A">
        <w:rPr>
          <w:rFonts w:hint="eastAsia"/>
          <w:color w:val="FF0000"/>
          <w:highlight w:val="yellow"/>
          <w:lang w:eastAsia="zh-CN"/>
        </w:rPr>
        <w:t xml:space="preserve"> </w:t>
      </w:r>
      <w:r w:rsidRPr="00D57C9A">
        <w:rPr>
          <w:color w:val="FF0000"/>
          <w:highlight w:val="yellow"/>
          <w:lang w:eastAsia="zh-CN"/>
        </w:rPr>
        <w:t xml:space="preserve">Primary/Secondary </w:t>
      </w:r>
      <w:r w:rsidRPr="00D57C9A">
        <w:rPr>
          <w:rFonts w:hint="eastAsia"/>
          <w:color w:val="FF0000"/>
          <w:highlight w:val="yellow"/>
          <w:lang w:eastAsia="zh-CN"/>
        </w:rPr>
        <w:t>分别维护了一个版本号，</w:t>
      </w:r>
      <w:r w:rsidR="005A3E42" w:rsidRPr="00D57C9A">
        <w:rPr>
          <w:rFonts w:hint="eastAsia"/>
          <w:color w:val="FF0000"/>
          <w:highlight w:val="yellow"/>
          <w:lang w:eastAsia="zh-CN"/>
        </w:rPr>
        <w:t>而</w:t>
      </w:r>
      <w:r w:rsidR="005A3E42" w:rsidRPr="00D57C9A">
        <w:rPr>
          <w:rFonts w:hint="eastAsia"/>
          <w:color w:val="FF0000"/>
          <w:highlight w:val="yellow"/>
          <w:lang w:eastAsia="zh-CN"/>
        </w:rPr>
        <w:t xml:space="preserve"> </w:t>
      </w:r>
      <w:r w:rsidR="005A3E42" w:rsidRPr="00D57C9A">
        <w:rPr>
          <w:color w:val="FF0000"/>
          <w:highlight w:val="yellow"/>
          <w:lang w:eastAsia="zh-CN"/>
        </w:rPr>
        <w:t xml:space="preserve">Primary </w:t>
      </w:r>
      <w:r w:rsidR="005A3E42" w:rsidRPr="00D57C9A">
        <w:rPr>
          <w:rFonts w:hint="eastAsia"/>
          <w:color w:val="FF0000"/>
          <w:highlight w:val="yellow"/>
          <w:lang w:eastAsia="zh-CN"/>
        </w:rPr>
        <w:t>与</w:t>
      </w:r>
      <w:r w:rsidR="005A3E42" w:rsidRPr="00D57C9A">
        <w:rPr>
          <w:rFonts w:hint="eastAsia"/>
          <w:color w:val="FF0000"/>
          <w:highlight w:val="yellow"/>
          <w:lang w:eastAsia="zh-CN"/>
        </w:rPr>
        <w:t xml:space="preserve"> </w:t>
      </w:r>
      <w:r w:rsidR="005A3E42" w:rsidRPr="00D57C9A">
        <w:rPr>
          <w:color w:val="FF0000"/>
          <w:highlight w:val="yellow"/>
          <w:lang w:eastAsia="zh-CN"/>
        </w:rPr>
        <w:t xml:space="preserve">Secondary </w:t>
      </w:r>
      <w:r w:rsidR="005A3E42" w:rsidRPr="00D57C9A">
        <w:rPr>
          <w:rFonts w:hint="eastAsia"/>
          <w:color w:val="FF0000"/>
          <w:highlight w:val="yellow"/>
          <w:lang w:eastAsia="zh-CN"/>
        </w:rPr>
        <w:t>的版本不会交叉检验，</w:t>
      </w:r>
      <w:r w:rsidR="00D57C9A" w:rsidRPr="009A3A1D">
        <w:rPr>
          <w:rFonts w:hint="eastAsia"/>
          <w:b/>
          <w:color w:val="FF0000"/>
          <w:highlight w:val="yellow"/>
          <w:lang w:eastAsia="zh-CN"/>
        </w:rPr>
        <w:t>这是当前</w:t>
      </w:r>
      <w:r w:rsidR="00D57C9A" w:rsidRPr="009A3A1D">
        <w:rPr>
          <w:rFonts w:hint="eastAsia"/>
          <w:b/>
          <w:color w:val="FF0000"/>
          <w:highlight w:val="yellow"/>
          <w:lang w:eastAsia="zh-CN"/>
        </w:rPr>
        <w:t xml:space="preserve"> </w:t>
      </w:r>
      <w:r w:rsidR="00D57C9A" w:rsidRPr="009A3A1D">
        <w:rPr>
          <w:b/>
          <w:color w:val="FF0000"/>
          <w:highlight w:val="yellow"/>
          <w:lang w:eastAsia="zh-CN"/>
        </w:rPr>
        <w:t xml:space="preserve">BL1 </w:t>
      </w:r>
      <w:r w:rsidR="00D57C9A" w:rsidRPr="009A3A1D">
        <w:rPr>
          <w:rFonts w:hint="eastAsia"/>
          <w:b/>
          <w:color w:val="FF0000"/>
          <w:highlight w:val="yellow"/>
          <w:lang w:eastAsia="zh-CN"/>
        </w:rPr>
        <w:t>中的一个漏洞</w:t>
      </w:r>
      <w:r w:rsidR="00D57C9A">
        <w:rPr>
          <w:rFonts w:hint="eastAsia"/>
          <w:color w:val="FF0000"/>
          <w:highlight w:val="yellow"/>
          <w:lang w:eastAsia="zh-CN"/>
        </w:rPr>
        <w:t>。</w:t>
      </w:r>
      <w:r w:rsidRPr="00D57C9A">
        <w:rPr>
          <w:rFonts w:hint="eastAsia"/>
          <w:color w:val="FF0000"/>
          <w:highlight w:val="yellow"/>
          <w:lang w:eastAsia="zh-CN"/>
        </w:rPr>
        <w:t>因此需要在</w:t>
      </w:r>
      <w:r w:rsidR="00C92D3A" w:rsidRPr="00D57C9A">
        <w:rPr>
          <w:rFonts w:hint="eastAsia"/>
          <w:color w:val="FF0000"/>
          <w:highlight w:val="yellow"/>
          <w:lang w:eastAsia="zh-CN"/>
        </w:rPr>
        <w:t xml:space="preserve"> </w:t>
      </w:r>
      <w:r w:rsidR="00C92D3A" w:rsidRPr="00D57C9A">
        <w:rPr>
          <w:color w:val="FF0000"/>
          <w:highlight w:val="yellow"/>
          <w:lang w:eastAsia="zh-CN"/>
        </w:rPr>
        <w:t xml:space="preserve">OTA </w:t>
      </w:r>
      <w:r w:rsidR="00C92D3A" w:rsidRPr="00D57C9A">
        <w:rPr>
          <w:rFonts w:hint="eastAsia"/>
          <w:color w:val="FF0000"/>
          <w:highlight w:val="yellow"/>
          <w:lang w:eastAsia="zh-CN"/>
        </w:rPr>
        <w:t>升级前确保</w:t>
      </w:r>
      <w:r w:rsidR="00683025" w:rsidRPr="00D57C9A">
        <w:rPr>
          <w:rFonts w:hint="eastAsia"/>
          <w:color w:val="FF0000"/>
          <w:highlight w:val="yellow"/>
          <w:lang w:eastAsia="zh-CN"/>
        </w:rPr>
        <w:t>先做交叉检验</w:t>
      </w:r>
      <w:r w:rsidR="00683025" w:rsidRPr="00D57C9A">
        <w:rPr>
          <w:rFonts w:hint="eastAsia"/>
          <w:color w:val="FF0000"/>
          <w:highlight w:val="yellow"/>
          <w:lang w:eastAsia="zh-CN"/>
        </w:rPr>
        <w:t>!</w:t>
      </w:r>
      <w:r w:rsidR="00683025" w:rsidRPr="00D57C9A">
        <w:rPr>
          <w:color w:val="FF0000"/>
          <w:highlight w:val="yellow"/>
          <w:lang w:eastAsia="zh-CN"/>
        </w:rPr>
        <w:t>!!</w:t>
      </w:r>
    </w:p>
    <w:p w14:paraId="6D66667C" w14:textId="77777777" w:rsidR="004D45D1" w:rsidRDefault="004D45D1" w:rsidP="004D45D1">
      <w:pPr>
        <w:pStyle w:val="a0"/>
        <w:rPr>
          <w:lang w:eastAsia="zh-CN"/>
        </w:rPr>
      </w:pPr>
      <w:r>
        <w:rPr>
          <w:rFonts w:hint="eastAsia"/>
          <w:lang w:eastAsia="zh-CN"/>
        </w:rPr>
        <w:t>B</w:t>
      </w:r>
      <w:r>
        <w:rPr>
          <w:lang w:eastAsia="zh-CN"/>
        </w:rPr>
        <w:t xml:space="preserve">L1 </w:t>
      </w:r>
      <w:r>
        <w:rPr>
          <w:rFonts w:hint="eastAsia"/>
          <w:lang w:eastAsia="zh-CN"/>
        </w:rPr>
        <w:t>中为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Primary/Secondary BL2 </w:t>
      </w:r>
      <w:r>
        <w:rPr>
          <w:rFonts w:hint="eastAsia"/>
          <w:lang w:eastAsia="zh-CN"/>
        </w:rPr>
        <w:t>的版本号存放方式如下表所示：</w:t>
      </w:r>
      <w:r>
        <w:rPr>
          <w:lang w:eastAsia="zh-CN"/>
        </w:rPr>
        <w:t xml:space="preserve"> </w:t>
      </w:r>
    </w:p>
    <w:p w14:paraId="0C7695B1" w14:textId="77777777" w:rsidR="004D45D1" w:rsidRDefault="004D45D1" w:rsidP="004D45D1">
      <w:pPr>
        <w:pStyle w:val="a0"/>
        <w:rPr>
          <w:lang w:eastAsia="zh-CN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4D45D1" w14:paraId="198877EE" w14:textId="77777777" w:rsidTr="00B545EF">
        <w:tc>
          <w:tcPr>
            <w:tcW w:w="2157" w:type="dxa"/>
          </w:tcPr>
          <w:p w14:paraId="3C59577B" w14:textId="77777777" w:rsidR="004D45D1" w:rsidRDefault="004D45D1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版本</w:t>
            </w:r>
          </w:p>
        </w:tc>
        <w:tc>
          <w:tcPr>
            <w:tcW w:w="2157" w:type="dxa"/>
          </w:tcPr>
          <w:p w14:paraId="4A7DDBA8" w14:textId="77777777" w:rsidR="004D45D1" w:rsidRDefault="004D45D1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类型</w:t>
            </w:r>
          </w:p>
        </w:tc>
        <w:tc>
          <w:tcPr>
            <w:tcW w:w="2158" w:type="dxa"/>
          </w:tcPr>
          <w:p w14:paraId="59608AEE" w14:textId="77777777" w:rsidR="004D45D1" w:rsidRDefault="004D45D1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O</w:t>
            </w:r>
            <w:r>
              <w:rPr>
                <w:lang w:eastAsia="zh-CN"/>
              </w:rPr>
              <w:t>TP offset</w:t>
            </w:r>
          </w:p>
        </w:tc>
        <w:tc>
          <w:tcPr>
            <w:tcW w:w="2158" w:type="dxa"/>
          </w:tcPr>
          <w:p w14:paraId="67BEB090" w14:textId="77777777" w:rsidR="004D45D1" w:rsidRDefault="004D45D1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O</w:t>
            </w:r>
            <w:r>
              <w:rPr>
                <w:lang w:eastAsia="zh-CN"/>
              </w:rPr>
              <w:t>TP size</w:t>
            </w:r>
          </w:p>
        </w:tc>
      </w:tr>
      <w:tr w:rsidR="004D45D1" w14:paraId="54ABAAED" w14:textId="77777777" w:rsidTr="00B545EF">
        <w:tc>
          <w:tcPr>
            <w:tcW w:w="2157" w:type="dxa"/>
            <w:vMerge w:val="restart"/>
          </w:tcPr>
          <w:p w14:paraId="236DA35B" w14:textId="77777777" w:rsidR="004D45D1" w:rsidRDefault="004D45D1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>PW1~MPW3</w:t>
            </w:r>
          </w:p>
        </w:tc>
        <w:tc>
          <w:tcPr>
            <w:tcW w:w="2157" w:type="dxa"/>
          </w:tcPr>
          <w:p w14:paraId="40208EE2" w14:textId="77777777" w:rsidR="004D45D1" w:rsidRDefault="004D45D1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</w:t>
            </w:r>
            <w:r>
              <w:rPr>
                <w:lang w:eastAsia="zh-CN"/>
              </w:rPr>
              <w:t>rimary</w:t>
            </w:r>
          </w:p>
        </w:tc>
        <w:tc>
          <w:tcPr>
            <w:tcW w:w="2158" w:type="dxa"/>
          </w:tcPr>
          <w:p w14:paraId="3C16501D" w14:textId="77777777" w:rsidR="004D45D1" w:rsidRDefault="004D45D1" w:rsidP="00B545EF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lang w:eastAsia="zh-CN"/>
              </w:rPr>
              <w:t>4b100589/137</w:t>
            </w:r>
          </w:p>
        </w:tc>
        <w:tc>
          <w:tcPr>
            <w:tcW w:w="2158" w:type="dxa"/>
          </w:tcPr>
          <w:p w14:paraId="3F0C4479" w14:textId="77777777" w:rsidR="004D45D1" w:rsidRDefault="004D45D1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</w:tr>
      <w:tr w:rsidR="004D45D1" w14:paraId="3C1887F2" w14:textId="77777777" w:rsidTr="00B545EF">
        <w:tc>
          <w:tcPr>
            <w:tcW w:w="2157" w:type="dxa"/>
            <w:vMerge/>
          </w:tcPr>
          <w:p w14:paraId="58C91F30" w14:textId="77777777" w:rsidR="004D45D1" w:rsidRDefault="004D45D1" w:rsidP="00B545EF">
            <w:pPr>
              <w:pStyle w:val="a0"/>
              <w:rPr>
                <w:lang w:eastAsia="zh-CN"/>
              </w:rPr>
            </w:pPr>
          </w:p>
        </w:tc>
        <w:tc>
          <w:tcPr>
            <w:tcW w:w="2157" w:type="dxa"/>
          </w:tcPr>
          <w:p w14:paraId="36BE4D27" w14:textId="77777777" w:rsidR="004D45D1" w:rsidRDefault="004D45D1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econdary</w:t>
            </w:r>
          </w:p>
        </w:tc>
        <w:tc>
          <w:tcPr>
            <w:tcW w:w="2158" w:type="dxa"/>
          </w:tcPr>
          <w:p w14:paraId="3DA2AD68" w14:textId="77777777" w:rsidR="004D45D1" w:rsidRDefault="004D45D1" w:rsidP="00B545EF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lang w:eastAsia="zh-CN"/>
              </w:rPr>
              <w:t>4b100589/136</w:t>
            </w:r>
          </w:p>
        </w:tc>
        <w:tc>
          <w:tcPr>
            <w:tcW w:w="2158" w:type="dxa"/>
          </w:tcPr>
          <w:p w14:paraId="24E33943" w14:textId="77777777" w:rsidR="004D45D1" w:rsidRDefault="004D45D1" w:rsidP="00B545EF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</w:tr>
      <w:tr w:rsidR="004D45D1" w14:paraId="5003701C" w14:textId="77777777" w:rsidTr="00B545EF">
        <w:tc>
          <w:tcPr>
            <w:tcW w:w="2157" w:type="dxa"/>
            <w:vMerge w:val="restart"/>
          </w:tcPr>
          <w:p w14:paraId="14242921" w14:textId="77777777" w:rsidR="004D45D1" w:rsidRDefault="004D45D1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>PW4</w:t>
            </w:r>
          </w:p>
        </w:tc>
        <w:tc>
          <w:tcPr>
            <w:tcW w:w="2157" w:type="dxa"/>
          </w:tcPr>
          <w:p w14:paraId="4A4AA523" w14:textId="77777777" w:rsidR="004D45D1" w:rsidRDefault="004D45D1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</w:t>
            </w:r>
            <w:r>
              <w:rPr>
                <w:lang w:eastAsia="zh-CN"/>
              </w:rPr>
              <w:t>rimary</w:t>
            </w:r>
          </w:p>
        </w:tc>
        <w:tc>
          <w:tcPr>
            <w:tcW w:w="2158" w:type="dxa"/>
            <w:shd w:val="clear" w:color="auto" w:fill="00B050"/>
          </w:tcPr>
          <w:p w14:paraId="2CAE1ADD" w14:textId="77777777" w:rsidR="004D45D1" w:rsidRDefault="004D45D1" w:rsidP="00B545EF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lang w:eastAsia="zh-CN"/>
              </w:rPr>
              <w:t>4b100588/136</w:t>
            </w:r>
          </w:p>
        </w:tc>
        <w:tc>
          <w:tcPr>
            <w:tcW w:w="2158" w:type="dxa"/>
          </w:tcPr>
          <w:p w14:paraId="2E496063" w14:textId="77777777" w:rsidR="004D45D1" w:rsidRDefault="004D45D1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</w:tr>
      <w:tr w:rsidR="004D45D1" w14:paraId="794ED14A" w14:textId="77777777" w:rsidTr="00B545EF">
        <w:tc>
          <w:tcPr>
            <w:tcW w:w="2157" w:type="dxa"/>
            <w:vMerge/>
          </w:tcPr>
          <w:p w14:paraId="2EF0BA37" w14:textId="77777777" w:rsidR="004D45D1" w:rsidRDefault="004D45D1" w:rsidP="00B545EF">
            <w:pPr>
              <w:pStyle w:val="a0"/>
              <w:rPr>
                <w:lang w:eastAsia="zh-CN"/>
              </w:rPr>
            </w:pPr>
          </w:p>
        </w:tc>
        <w:tc>
          <w:tcPr>
            <w:tcW w:w="2157" w:type="dxa"/>
          </w:tcPr>
          <w:p w14:paraId="642493DD" w14:textId="77777777" w:rsidR="004D45D1" w:rsidRDefault="004D45D1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econdary</w:t>
            </w:r>
          </w:p>
        </w:tc>
        <w:tc>
          <w:tcPr>
            <w:tcW w:w="2158" w:type="dxa"/>
          </w:tcPr>
          <w:p w14:paraId="6A4974DA" w14:textId="77777777" w:rsidR="004D45D1" w:rsidRDefault="004D45D1" w:rsidP="00B545EF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lang w:eastAsia="zh-CN"/>
              </w:rPr>
              <w:t>4b100588/136</w:t>
            </w:r>
          </w:p>
        </w:tc>
        <w:tc>
          <w:tcPr>
            <w:tcW w:w="2158" w:type="dxa"/>
            <w:shd w:val="clear" w:color="auto" w:fill="00B050"/>
          </w:tcPr>
          <w:p w14:paraId="1F14BACB" w14:textId="77777777" w:rsidR="004D45D1" w:rsidRDefault="004D45D1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</w:tr>
    </w:tbl>
    <w:p w14:paraId="5FBFF207" w14:textId="13387CA1" w:rsidR="004D45D1" w:rsidRDefault="004D45D1" w:rsidP="004D45D1">
      <w:pPr>
        <w:pStyle w:val="a0"/>
        <w:rPr>
          <w:lang w:eastAsia="zh-CN"/>
        </w:rPr>
      </w:pPr>
      <w:r>
        <w:rPr>
          <w:rFonts w:hint="eastAsia"/>
          <w:lang w:eastAsia="zh-CN"/>
        </w:rPr>
        <w:t>其存放内存的二进制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1 </w:t>
      </w:r>
      <w:r>
        <w:rPr>
          <w:rFonts w:hint="eastAsia"/>
          <w:lang w:eastAsia="zh-CN"/>
        </w:rPr>
        <w:t>的个数表示版本号。</w:t>
      </w:r>
    </w:p>
    <w:p w14:paraId="15348272" w14:textId="2878ABD9" w:rsidR="00EA3557" w:rsidRDefault="00EA3557" w:rsidP="004D45D1">
      <w:pPr>
        <w:pStyle w:val="a0"/>
        <w:rPr>
          <w:lang w:eastAsia="zh-CN"/>
        </w:rPr>
      </w:pPr>
    </w:p>
    <w:p w14:paraId="413410E1" w14:textId="77777777" w:rsidR="00BE55B5" w:rsidRPr="004D45D1" w:rsidRDefault="00BE55B5" w:rsidP="00BE55B5">
      <w:pPr>
        <w:pStyle w:val="a0"/>
        <w:rPr>
          <w:lang w:eastAsia="zh-CN"/>
        </w:rPr>
      </w:pPr>
    </w:p>
    <w:p w14:paraId="6161371A" w14:textId="776E1A2C" w:rsidR="00B91F2F" w:rsidRDefault="00B91F2F" w:rsidP="0006405B">
      <w:pPr>
        <w:pStyle w:val="2"/>
        <w:rPr>
          <w:lang w:eastAsia="zh-CN"/>
        </w:rPr>
      </w:pPr>
      <w:bookmarkStart w:id="82" w:name="_Toc127460139"/>
      <w:r>
        <w:rPr>
          <w:rFonts w:hint="eastAsia"/>
          <w:lang w:eastAsia="zh-CN"/>
        </w:rPr>
        <w:t>A</w:t>
      </w:r>
      <w:r>
        <w:rPr>
          <w:lang w:eastAsia="zh-CN"/>
        </w:rPr>
        <w:t xml:space="preserve">PP </w:t>
      </w:r>
      <w:r>
        <w:rPr>
          <w:rFonts w:hint="eastAsia"/>
          <w:lang w:eastAsia="zh-CN"/>
        </w:rPr>
        <w:t>升级</w:t>
      </w:r>
      <w:bookmarkEnd w:id="82"/>
    </w:p>
    <w:p w14:paraId="55EEF67B" w14:textId="11F87DC2" w:rsidR="00E74039" w:rsidRDefault="00E74039" w:rsidP="0006405B">
      <w:pPr>
        <w:pStyle w:val="2"/>
        <w:rPr>
          <w:lang w:eastAsia="zh-CN"/>
        </w:rPr>
      </w:pPr>
      <w:bookmarkStart w:id="83" w:name="_Toc127460140"/>
      <w:r>
        <w:rPr>
          <w:rFonts w:hint="eastAsia"/>
          <w:lang w:eastAsia="zh-CN"/>
        </w:rPr>
        <w:t>B</w:t>
      </w:r>
      <w:r>
        <w:rPr>
          <w:lang w:eastAsia="zh-CN"/>
        </w:rPr>
        <w:t xml:space="preserve">L2 </w:t>
      </w:r>
      <w:r>
        <w:rPr>
          <w:rFonts w:hint="eastAsia"/>
          <w:lang w:eastAsia="zh-CN"/>
        </w:rPr>
        <w:t>移植</w:t>
      </w:r>
      <w:bookmarkEnd w:id="83"/>
    </w:p>
    <w:p w14:paraId="04FD3E6E" w14:textId="5E2B0B78" w:rsidR="006E33B6" w:rsidRPr="00D91D10" w:rsidRDefault="006E33B6" w:rsidP="0006405B">
      <w:pPr>
        <w:pStyle w:val="2"/>
        <w:rPr>
          <w:lang w:eastAsia="zh-CN"/>
        </w:rPr>
      </w:pPr>
      <w:bookmarkStart w:id="84" w:name="_Toc127460141"/>
      <w:r>
        <w:rPr>
          <w:rFonts w:hint="eastAsia"/>
          <w:lang w:eastAsia="zh-CN"/>
        </w:rPr>
        <w:t>差分升级</w:t>
      </w:r>
      <w:bookmarkEnd w:id="84"/>
    </w:p>
    <w:p w14:paraId="56162989" w14:textId="645CF6B0" w:rsidR="003E7ABC" w:rsidRDefault="003E7ABC" w:rsidP="00B6390A">
      <w:pPr>
        <w:pStyle w:val="2"/>
        <w:rPr>
          <w:lang w:eastAsia="zh-CN"/>
        </w:rPr>
      </w:pPr>
      <w:bookmarkStart w:id="85" w:name="_Toc127460142"/>
      <w:r>
        <w:rPr>
          <w:rFonts w:hint="eastAsia"/>
          <w:lang w:eastAsia="zh-CN"/>
        </w:rPr>
        <w:t>安全调试</w:t>
      </w:r>
      <w:bookmarkEnd w:id="85"/>
    </w:p>
    <w:p w14:paraId="54318746" w14:textId="51B65B74" w:rsidR="00E8675D" w:rsidRDefault="00E8675D" w:rsidP="00FA2CD8">
      <w:pPr>
        <w:pStyle w:val="1"/>
        <w:rPr>
          <w:lang w:eastAsia="zh-CN"/>
        </w:rPr>
      </w:pPr>
      <w:bookmarkStart w:id="86" w:name="_Toc127460143"/>
      <w:r>
        <w:rPr>
          <w:rFonts w:hint="eastAsia"/>
          <w:lang w:eastAsia="zh-CN"/>
        </w:rPr>
        <w:t>安全部署</w:t>
      </w:r>
      <w:bookmarkEnd w:id="86"/>
    </w:p>
    <w:p w14:paraId="6AD1FEB6" w14:textId="1E163D28" w:rsidR="00264B34" w:rsidRPr="00803B82" w:rsidRDefault="00AF6452" w:rsidP="00803B82">
      <w:pPr>
        <w:pStyle w:val="a0"/>
        <w:rPr>
          <w:lang w:eastAsia="zh-CN"/>
        </w:rPr>
      </w:pPr>
      <w:r>
        <w:rPr>
          <w:rFonts w:hint="eastAsia"/>
          <w:lang w:eastAsia="zh-CN"/>
        </w:rPr>
        <w:t>T</w:t>
      </w:r>
      <w:r>
        <w:rPr>
          <w:lang w:eastAsia="zh-CN"/>
        </w:rPr>
        <w:t xml:space="preserve">BC by </w:t>
      </w:r>
      <w:r>
        <w:rPr>
          <w:rFonts w:hint="eastAsia"/>
          <w:lang w:eastAsia="zh-CN"/>
        </w:rPr>
        <w:t>曾鑫。</w:t>
      </w:r>
    </w:p>
    <w:p w14:paraId="0B1F64F8" w14:textId="619C9027" w:rsidR="00E8675D" w:rsidRDefault="00E8675D" w:rsidP="00FA2CD8">
      <w:pPr>
        <w:pStyle w:val="1"/>
        <w:rPr>
          <w:lang w:eastAsia="zh-CN"/>
        </w:rPr>
      </w:pPr>
      <w:bookmarkStart w:id="87" w:name="_Toc127460144"/>
      <w:r>
        <w:rPr>
          <w:rFonts w:hint="eastAsia"/>
          <w:lang w:eastAsia="zh-CN"/>
        </w:rPr>
        <w:t>工具</w:t>
      </w:r>
      <w:bookmarkEnd w:id="87"/>
    </w:p>
    <w:p w14:paraId="4E53121E" w14:textId="7CE72039" w:rsidR="005D2079" w:rsidRPr="005D2079" w:rsidRDefault="002A3D51" w:rsidP="005D2079">
      <w:pPr>
        <w:pStyle w:val="a0"/>
        <w:rPr>
          <w:lang w:eastAsia="zh-CN"/>
        </w:rPr>
      </w:pPr>
      <w:r>
        <w:rPr>
          <w:rFonts w:hint="eastAsia"/>
          <w:lang w:eastAsia="zh-CN"/>
        </w:rPr>
        <w:t>T</w:t>
      </w:r>
      <w:r>
        <w:rPr>
          <w:lang w:eastAsia="zh-CN"/>
        </w:rPr>
        <w:t xml:space="preserve">BC by </w:t>
      </w:r>
      <w:r>
        <w:rPr>
          <w:rFonts w:hint="eastAsia"/>
          <w:lang w:eastAsia="zh-CN"/>
        </w:rPr>
        <w:t>曾鑫。</w:t>
      </w:r>
    </w:p>
    <w:p w14:paraId="16FEC7F3" w14:textId="4E713E15" w:rsidR="006D372E" w:rsidRDefault="00E8675D" w:rsidP="00FA2CD8">
      <w:pPr>
        <w:pStyle w:val="1"/>
        <w:rPr>
          <w:lang w:eastAsia="zh-CN"/>
        </w:rPr>
      </w:pPr>
      <w:bookmarkStart w:id="88" w:name="_Toc127460145"/>
      <w:r>
        <w:rPr>
          <w:rFonts w:hint="eastAsia"/>
          <w:lang w:eastAsia="zh-CN"/>
        </w:rPr>
        <w:lastRenderedPageBreak/>
        <w:t>示例设计</w:t>
      </w:r>
      <w:bookmarkEnd w:id="88"/>
    </w:p>
    <w:p w14:paraId="76D34042" w14:textId="28C0DF4A" w:rsidR="001B3FB5" w:rsidRDefault="001B3FB5" w:rsidP="00FA2CD8">
      <w:pPr>
        <w:pStyle w:val="1"/>
        <w:rPr>
          <w:lang w:eastAsia="zh-CN"/>
        </w:rPr>
      </w:pPr>
      <w:bookmarkStart w:id="89" w:name="_Toc127460146"/>
      <w:r>
        <w:rPr>
          <w:rFonts w:hint="eastAsia"/>
          <w:lang w:eastAsia="zh-CN"/>
        </w:rPr>
        <w:t>测试</w:t>
      </w:r>
      <w:bookmarkEnd w:id="89"/>
    </w:p>
    <w:p w14:paraId="19DCF55B" w14:textId="5A019A3F" w:rsidR="00E66B10" w:rsidRDefault="00890A9F" w:rsidP="005829B9">
      <w:pPr>
        <w:pStyle w:val="2"/>
        <w:rPr>
          <w:lang w:eastAsia="zh-CN"/>
        </w:rPr>
      </w:pPr>
      <w:bookmarkStart w:id="90" w:name="_Toc127460147"/>
      <w:r>
        <w:rPr>
          <w:rFonts w:hint="eastAsia"/>
          <w:lang w:eastAsia="zh-CN"/>
        </w:rPr>
        <w:t>配置</w:t>
      </w:r>
      <w:bookmarkEnd w:id="90"/>
    </w:p>
    <w:p w14:paraId="303263F4" w14:textId="5E4AAF25" w:rsidR="00F245F9" w:rsidRDefault="00F245F9" w:rsidP="00A1697D">
      <w:pPr>
        <w:pStyle w:val="3"/>
        <w:rPr>
          <w:lang w:eastAsia="zh-CN"/>
        </w:rPr>
      </w:pPr>
      <w:bookmarkStart w:id="91" w:name="_EFUSE_配置"/>
      <w:bookmarkStart w:id="92" w:name="_Toc127460148"/>
      <w:bookmarkEnd w:id="91"/>
      <w:r>
        <w:rPr>
          <w:rFonts w:hint="eastAsia"/>
          <w:lang w:eastAsia="zh-CN"/>
        </w:rPr>
        <w:t>E</w:t>
      </w:r>
      <w:r w:rsidR="00173F4C">
        <w:rPr>
          <w:lang w:eastAsia="zh-CN"/>
        </w:rPr>
        <w:t>FUSE</w:t>
      </w:r>
      <w:bookmarkEnd w:id="92"/>
    </w:p>
    <w:p w14:paraId="6A9EEC17" w14:textId="7CDEF37B" w:rsidR="006D71F2" w:rsidRDefault="002E7EF6" w:rsidP="00A1697D">
      <w:pPr>
        <w:pStyle w:val="4"/>
        <w:rPr>
          <w:lang w:eastAsia="zh-CN"/>
        </w:rPr>
      </w:pPr>
      <w:r>
        <w:rPr>
          <w:rFonts w:hint="eastAsia"/>
          <w:lang w:eastAsia="zh-CN"/>
        </w:rPr>
        <w:t>方法一：</w:t>
      </w:r>
      <w:r>
        <w:rPr>
          <w:rFonts w:hint="eastAsia"/>
          <w:lang w:eastAsia="zh-CN"/>
        </w:rPr>
        <w:t>C</w:t>
      </w:r>
      <w:r>
        <w:rPr>
          <w:lang w:eastAsia="zh-CN"/>
        </w:rPr>
        <w:t xml:space="preserve">LI </w:t>
      </w:r>
      <w:r>
        <w:rPr>
          <w:rFonts w:hint="eastAsia"/>
          <w:lang w:eastAsia="zh-CN"/>
        </w:rPr>
        <w:t>配置</w:t>
      </w:r>
    </w:p>
    <w:p w14:paraId="23021D16" w14:textId="77777777" w:rsidR="00FE12BE" w:rsidRDefault="00FE12BE" w:rsidP="007A7B72">
      <w:pPr>
        <w:rPr>
          <w:lang w:eastAsia="zh-CN"/>
        </w:rPr>
      </w:pPr>
    </w:p>
    <w:p w14:paraId="102FB8E3" w14:textId="3EB4392C" w:rsidR="007A7B72" w:rsidRPr="007A7B72" w:rsidRDefault="007A7B72" w:rsidP="007A7B72">
      <w:pPr>
        <w:rPr>
          <w:lang w:eastAsia="zh-CN"/>
        </w:rPr>
      </w:pPr>
      <w:r>
        <w:rPr>
          <w:rFonts w:hint="eastAsia"/>
          <w:lang w:eastAsia="zh-CN"/>
        </w:rPr>
        <w:t>步骤：</w:t>
      </w:r>
    </w:p>
    <w:p w14:paraId="1AB1ECBF" w14:textId="77777777" w:rsidR="007A7B72" w:rsidRDefault="007A7B72" w:rsidP="007A7B72">
      <w:pPr>
        <w:pStyle w:val="a0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先在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legacy download </w:t>
      </w:r>
      <w:r>
        <w:rPr>
          <w:rFonts w:hint="eastAsia"/>
          <w:lang w:eastAsia="zh-CN"/>
        </w:rPr>
        <w:t>模式下烧录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Armino</w:t>
      </w:r>
    </w:p>
    <w:p w14:paraId="36D41CBA" w14:textId="77777777" w:rsidR="007A7B72" w:rsidRDefault="007A7B72" w:rsidP="007A7B72">
      <w:pPr>
        <w:pStyle w:val="a0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EFUSE cli </w:t>
      </w:r>
      <w:r>
        <w:rPr>
          <w:rFonts w:hint="eastAsia"/>
          <w:lang w:eastAsia="zh-CN"/>
        </w:rPr>
        <w:t>命令将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EFUSE bit3 </w:t>
      </w:r>
      <w:r>
        <w:rPr>
          <w:rFonts w:hint="eastAsia"/>
          <w:lang w:eastAsia="zh-CN"/>
        </w:rPr>
        <w:t>置位：</w:t>
      </w:r>
      <w:r>
        <w:rPr>
          <w:rFonts w:hint="eastAsia"/>
          <w:lang w:eastAsia="zh-CN"/>
        </w:rPr>
        <w:t>e</w:t>
      </w:r>
      <w:r>
        <w:rPr>
          <w:lang w:eastAsia="zh-CN"/>
        </w:rPr>
        <w:t>fuse_test write 0 8</w:t>
      </w:r>
    </w:p>
    <w:p w14:paraId="04EF144A" w14:textId="3B6A4C1E" w:rsidR="002E7EF6" w:rsidRDefault="002E7EF6" w:rsidP="006D71F2">
      <w:pPr>
        <w:pStyle w:val="a0"/>
        <w:rPr>
          <w:lang w:eastAsia="zh-CN"/>
        </w:rPr>
      </w:pPr>
    </w:p>
    <w:p w14:paraId="77F6F3C3" w14:textId="76DFD531" w:rsidR="00FE4C32" w:rsidRDefault="00FE4C32" w:rsidP="00A1697D">
      <w:pPr>
        <w:pStyle w:val="4"/>
        <w:rPr>
          <w:lang w:eastAsia="zh-CN"/>
        </w:rPr>
      </w:pPr>
      <w:r>
        <w:rPr>
          <w:rFonts w:hint="eastAsia"/>
          <w:lang w:eastAsia="zh-CN"/>
        </w:rPr>
        <w:t>方法二：</w:t>
      </w:r>
      <w:r w:rsidR="005867D6">
        <w:rPr>
          <w:rFonts w:hint="eastAsia"/>
          <w:lang w:eastAsia="zh-CN"/>
        </w:rPr>
        <w:t>H</w:t>
      </w:r>
      <w:r w:rsidR="005867D6">
        <w:rPr>
          <w:lang w:eastAsia="zh-CN"/>
        </w:rPr>
        <w:t>ID Download Tool SPI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配置</w:t>
      </w:r>
    </w:p>
    <w:p w14:paraId="6B1A0470" w14:textId="30EF85B2" w:rsidR="00FE4C32" w:rsidRDefault="00A97A70" w:rsidP="006D71F2">
      <w:pPr>
        <w:pStyle w:val="a0"/>
        <w:rPr>
          <w:lang w:eastAsia="zh-CN"/>
        </w:rPr>
      </w:pPr>
      <w:r>
        <w:rPr>
          <w:rFonts w:hint="eastAsia"/>
          <w:lang w:eastAsia="zh-CN"/>
        </w:rPr>
        <w:t>待完成。</w:t>
      </w:r>
    </w:p>
    <w:p w14:paraId="6FE8D793" w14:textId="655FB385" w:rsidR="00A97A70" w:rsidRDefault="00A97A70" w:rsidP="006D71F2">
      <w:pPr>
        <w:pStyle w:val="a0"/>
        <w:rPr>
          <w:lang w:eastAsia="zh-CN"/>
        </w:rPr>
      </w:pPr>
    </w:p>
    <w:p w14:paraId="2376E93C" w14:textId="1B222989" w:rsidR="00A97A70" w:rsidRDefault="00A97A70" w:rsidP="00A1697D">
      <w:pPr>
        <w:pStyle w:val="4"/>
        <w:rPr>
          <w:lang w:eastAsia="zh-CN"/>
        </w:rPr>
      </w:pPr>
      <w:r>
        <w:rPr>
          <w:rFonts w:hint="eastAsia"/>
          <w:lang w:eastAsia="zh-CN"/>
        </w:rPr>
        <w:t>方法三：脚本批量配置</w:t>
      </w:r>
    </w:p>
    <w:p w14:paraId="08A02BA3" w14:textId="72FBB310" w:rsidR="00A97A70" w:rsidRDefault="000D4572" w:rsidP="006D71F2">
      <w:pPr>
        <w:pStyle w:val="a0"/>
        <w:rPr>
          <w:lang w:eastAsia="zh-CN"/>
        </w:rPr>
      </w:pPr>
      <w:r w:rsidRPr="00C72DBB">
        <w:rPr>
          <w:highlight w:val="yellow"/>
          <w:lang w:eastAsia="zh-CN"/>
        </w:rPr>
        <w:t xml:space="preserve">BK7236 </w:t>
      </w:r>
      <w:r w:rsidRPr="00C72DBB">
        <w:rPr>
          <w:rFonts w:hint="eastAsia"/>
          <w:highlight w:val="yellow"/>
          <w:lang w:eastAsia="zh-CN"/>
        </w:rPr>
        <w:t>育强尚未完成。</w:t>
      </w:r>
    </w:p>
    <w:p w14:paraId="3D115DE1" w14:textId="77777777" w:rsidR="000D4572" w:rsidRPr="00A97A70" w:rsidRDefault="000D4572" w:rsidP="006D71F2">
      <w:pPr>
        <w:pStyle w:val="a0"/>
        <w:rPr>
          <w:lang w:eastAsia="zh-CN"/>
        </w:rPr>
      </w:pPr>
    </w:p>
    <w:p w14:paraId="4722CBD4" w14:textId="7C5D6BEF" w:rsidR="00F245F9" w:rsidRDefault="00F245F9" w:rsidP="00A1697D">
      <w:pPr>
        <w:pStyle w:val="3"/>
        <w:rPr>
          <w:lang w:eastAsia="zh-CN"/>
        </w:rPr>
      </w:pPr>
      <w:bookmarkStart w:id="93" w:name="_OTP_配置"/>
      <w:bookmarkStart w:id="94" w:name="_Toc127460149"/>
      <w:bookmarkEnd w:id="93"/>
      <w:r>
        <w:rPr>
          <w:rFonts w:hint="eastAsia"/>
          <w:lang w:eastAsia="zh-CN"/>
        </w:rPr>
        <w:t>O</w:t>
      </w:r>
      <w:r w:rsidR="00173F4C">
        <w:rPr>
          <w:lang w:eastAsia="zh-CN"/>
        </w:rPr>
        <w:t>TP</w:t>
      </w:r>
      <w:bookmarkEnd w:id="94"/>
    </w:p>
    <w:p w14:paraId="7D37AF6B" w14:textId="77777777" w:rsidR="0016334B" w:rsidRPr="0016334B" w:rsidRDefault="0016334B" w:rsidP="0016334B">
      <w:pPr>
        <w:pStyle w:val="a0"/>
        <w:rPr>
          <w:lang w:eastAsia="zh-CN"/>
        </w:rPr>
      </w:pPr>
    </w:p>
    <w:p w14:paraId="47280196" w14:textId="6652B266" w:rsidR="00F245F9" w:rsidRDefault="00692AA0" w:rsidP="00A1697D">
      <w:pPr>
        <w:pStyle w:val="4"/>
        <w:rPr>
          <w:lang w:eastAsia="zh-CN"/>
        </w:rPr>
      </w:pPr>
      <w:r>
        <w:rPr>
          <w:rFonts w:hint="eastAsia"/>
          <w:lang w:eastAsia="zh-CN"/>
        </w:rPr>
        <w:t>方法一：</w:t>
      </w:r>
      <w:r>
        <w:rPr>
          <w:rFonts w:hint="eastAsia"/>
          <w:lang w:eastAsia="zh-CN"/>
        </w:rPr>
        <w:t>H</w:t>
      </w:r>
      <w:r>
        <w:rPr>
          <w:lang w:eastAsia="zh-CN"/>
        </w:rPr>
        <w:t xml:space="preserve">ID Download Tool SPI </w:t>
      </w:r>
      <w:r>
        <w:rPr>
          <w:rFonts w:hint="eastAsia"/>
          <w:lang w:eastAsia="zh-CN"/>
        </w:rPr>
        <w:t>配置</w:t>
      </w:r>
    </w:p>
    <w:p w14:paraId="282FAA05" w14:textId="4A4FF7D0" w:rsidR="00CF6E66" w:rsidRDefault="00CF6E66" w:rsidP="00CF6E66">
      <w:pPr>
        <w:pStyle w:val="a0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使用最新</w:t>
      </w:r>
      <w:r>
        <w:rPr>
          <w:lang w:eastAsia="zh-CN"/>
        </w:rPr>
        <w:t xml:space="preserve">SPI </w:t>
      </w:r>
      <w:r>
        <w:rPr>
          <w:rFonts w:hint="eastAsia"/>
          <w:lang w:eastAsia="zh-CN"/>
        </w:rPr>
        <w:t>下载工具</w:t>
      </w:r>
      <w:r w:rsidR="000577C2">
        <w:rPr>
          <w:rFonts w:hint="eastAsia"/>
          <w:lang w:eastAsia="zh-CN"/>
        </w:rPr>
        <w:t xml:space="preserve"> </w:t>
      </w:r>
      <w:r w:rsidR="000577C2">
        <w:rPr>
          <w:lang w:eastAsia="zh-CN"/>
        </w:rPr>
        <w:t xml:space="preserve">HID Download Tool </w:t>
      </w:r>
      <w:r w:rsidR="000577C2">
        <w:rPr>
          <w:rFonts w:hint="eastAsia"/>
          <w:lang w:eastAsia="zh-CN"/>
        </w:rPr>
        <w:t>配置</w:t>
      </w:r>
      <w:r w:rsidR="000577C2">
        <w:rPr>
          <w:rFonts w:hint="eastAsia"/>
          <w:lang w:eastAsia="zh-CN"/>
        </w:rPr>
        <w:t xml:space="preserve"> </w:t>
      </w:r>
      <w:r w:rsidR="000577C2">
        <w:rPr>
          <w:lang w:eastAsia="zh-CN"/>
        </w:rPr>
        <w:t>OTP</w:t>
      </w:r>
      <w:r w:rsidR="000577C2">
        <w:rPr>
          <w:rFonts w:hint="eastAsia"/>
          <w:lang w:eastAsia="zh-CN"/>
        </w:rPr>
        <w:t>，其中</w:t>
      </w:r>
      <w:r w:rsidR="001233A5">
        <w:rPr>
          <w:rFonts w:hint="eastAsia"/>
          <w:lang w:eastAsia="zh-CN"/>
        </w:rPr>
        <w:t>版本</w:t>
      </w:r>
      <w:r w:rsidR="000577C2">
        <w:rPr>
          <w:rFonts w:hint="eastAsia"/>
          <w:lang w:eastAsia="zh-CN"/>
        </w:rPr>
        <w:t>V</w:t>
      </w:r>
      <w:r w:rsidR="000577C2">
        <w:rPr>
          <w:lang w:eastAsia="zh-CN"/>
        </w:rPr>
        <w:t xml:space="preserve">2.10.2 </w:t>
      </w:r>
      <w:r w:rsidR="000577C2">
        <w:rPr>
          <w:rFonts w:hint="eastAsia"/>
          <w:lang w:eastAsia="zh-CN"/>
        </w:rPr>
        <w:t>验证可用。</w:t>
      </w:r>
    </w:p>
    <w:p w14:paraId="479A3FB5" w14:textId="68098FEF" w:rsidR="00CF6E66" w:rsidRDefault="00CF6E66" w:rsidP="00CF6E66">
      <w:pPr>
        <w:pStyle w:val="a0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需要确保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PI </w:t>
      </w:r>
      <w:r>
        <w:rPr>
          <w:rFonts w:hint="eastAsia"/>
          <w:lang w:eastAsia="zh-CN"/>
        </w:rPr>
        <w:t>硬件模块已经烧录了育强支持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BK7236 OTP SPI </w:t>
      </w:r>
      <w:r>
        <w:rPr>
          <w:rFonts w:hint="eastAsia"/>
          <w:lang w:eastAsia="zh-CN"/>
        </w:rPr>
        <w:t>写的固件，否则读写会有问题</w:t>
      </w:r>
      <w:r w:rsidR="00C72653">
        <w:rPr>
          <w:rFonts w:hint="eastAsia"/>
          <w:lang w:eastAsia="zh-CN"/>
        </w:rPr>
        <w:t>。</w:t>
      </w:r>
    </w:p>
    <w:p w14:paraId="51E39F89" w14:textId="26136EB5" w:rsidR="00C72653" w:rsidRDefault="00C72653" w:rsidP="00CF6E66">
      <w:pPr>
        <w:pStyle w:val="a0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 xml:space="preserve"> SPI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硬件烧写方式。</w:t>
      </w:r>
    </w:p>
    <w:p w14:paraId="528ACBDA" w14:textId="287930DE" w:rsidR="00387EFA" w:rsidRDefault="00387EFA" w:rsidP="00CF6E66">
      <w:pPr>
        <w:pStyle w:val="a0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为避免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PI </w:t>
      </w:r>
      <w:r>
        <w:rPr>
          <w:rFonts w:hint="eastAsia"/>
          <w:lang w:eastAsia="zh-CN"/>
        </w:rPr>
        <w:t>读写导致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watchdog</w:t>
      </w:r>
      <w:r>
        <w:rPr>
          <w:rFonts w:hint="eastAsia"/>
          <w:lang w:eastAsia="zh-CN"/>
        </w:rPr>
        <w:t>，读写前先点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Write Mode</w:t>
      </w:r>
      <w:r>
        <w:rPr>
          <w:rFonts w:hint="eastAsia"/>
          <w:lang w:eastAsia="zh-CN"/>
        </w:rPr>
        <w:t>之后再读写。</w:t>
      </w:r>
    </w:p>
    <w:p w14:paraId="038ADDF2" w14:textId="5D72D743" w:rsidR="00CF6E66" w:rsidRDefault="000577C2" w:rsidP="00CF6E66">
      <w:pPr>
        <w:pStyle w:val="a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9B912D0" wp14:editId="24676FCD">
            <wp:extent cx="5486400" cy="34588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D630" w14:textId="77777777" w:rsidR="004E7337" w:rsidRPr="00CF6E66" w:rsidRDefault="004E7337" w:rsidP="004E7337">
      <w:pPr>
        <w:rPr>
          <w:lang w:eastAsia="zh-CN"/>
        </w:rPr>
      </w:pPr>
    </w:p>
    <w:p w14:paraId="6FC496B8" w14:textId="0D34535B" w:rsidR="00692AA0" w:rsidRDefault="00692AA0" w:rsidP="00F245F9">
      <w:pPr>
        <w:pStyle w:val="a0"/>
        <w:rPr>
          <w:lang w:eastAsia="zh-CN"/>
        </w:rPr>
      </w:pPr>
    </w:p>
    <w:p w14:paraId="2B6E72E5" w14:textId="106AEAB7" w:rsidR="004B6D3D" w:rsidRDefault="004B6D3D" w:rsidP="00A1697D">
      <w:pPr>
        <w:pStyle w:val="4"/>
        <w:rPr>
          <w:lang w:eastAsia="zh-CN"/>
        </w:rPr>
      </w:pPr>
      <w:r>
        <w:rPr>
          <w:rFonts w:hint="eastAsia"/>
          <w:lang w:eastAsia="zh-CN"/>
        </w:rPr>
        <w:t>方法二：脚本批量配置</w:t>
      </w:r>
    </w:p>
    <w:p w14:paraId="70BB3104" w14:textId="411306C0" w:rsidR="00F33ADA" w:rsidRDefault="00F33ADA" w:rsidP="00F245F9">
      <w:pPr>
        <w:pStyle w:val="a0"/>
        <w:rPr>
          <w:lang w:eastAsia="zh-CN"/>
        </w:rPr>
      </w:pPr>
      <w:r w:rsidRPr="00C72DBB">
        <w:rPr>
          <w:highlight w:val="yellow"/>
          <w:lang w:eastAsia="zh-CN"/>
        </w:rPr>
        <w:t xml:space="preserve">BK7236 </w:t>
      </w:r>
      <w:r w:rsidRPr="00C72DBB">
        <w:rPr>
          <w:rFonts w:hint="eastAsia"/>
          <w:highlight w:val="yellow"/>
          <w:lang w:eastAsia="zh-CN"/>
        </w:rPr>
        <w:t>育强尚未完成。</w:t>
      </w:r>
    </w:p>
    <w:p w14:paraId="72C6C895" w14:textId="7C346957" w:rsidR="00F33ADA" w:rsidRDefault="00F33ADA" w:rsidP="00F245F9">
      <w:pPr>
        <w:pStyle w:val="a0"/>
        <w:rPr>
          <w:lang w:eastAsia="zh-CN"/>
        </w:rPr>
      </w:pPr>
    </w:p>
    <w:p w14:paraId="01BA2F1D" w14:textId="7E2DE295" w:rsidR="00871263" w:rsidRDefault="00173F4C" w:rsidP="00A1697D">
      <w:pPr>
        <w:pStyle w:val="3"/>
        <w:rPr>
          <w:lang w:eastAsia="zh-CN"/>
        </w:rPr>
      </w:pPr>
      <w:bookmarkStart w:id="95" w:name="_FLASH_AES_KEY"/>
      <w:bookmarkStart w:id="96" w:name="_Toc127460150"/>
      <w:bookmarkEnd w:id="95"/>
      <w:r>
        <w:rPr>
          <w:lang w:eastAsia="zh-CN"/>
        </w:rPr>
        <w:t>FLASH AES KEY</w:t>
      </w:r>
      <w:bookmarkEnd w:id="96"/>
    </w:p>
    <w:p w14:paraId="033499F2" w14:textId="4AF8C3AD" w:rsidR="00871263" w:rsidRDefault="00C05C57" w:rsidP="002276F5">
      <w:pPr>
        <w:pStyle w:val="4"/>
        <w:rPr>
          <w:lang w:eastAsia="zh-CN"/>
        </w:rPr>
      </w:pPr>
      <w:r>
        <w:rPr>
          <w:rFonts w:hint="eastAsia"/>
          <w:lang w:eastAsia="zh-CN"/>
        </w:rPr>
        <w:t>加密工具加密</w:t>
      </w:r>
    </w:p>
    <w:p w14:paraId="6EDF7C70" w14:textId="77777777" w:rsidR="005C64E8" w:rsidRDefault="005C64E8" w:rsidP="002276F5">
      <w:pPr>
        <w:pStyle w:val="a0"/>
        <w:rPr>
          <w:lang w:eastAsia="zh-CN"/>
        </w:rPr>
      </w:pPr>
    </w:p>
    <w:p w14:paraId="4477A3AE" w14:textId="691BE9A6" w:rsidR="002276F5" w:rsidRDefault="004A0A3E" w:rsidP="002276F5">
      <w:pPr>
        <w:pStyle w:val="a0"/>
        <w:rPr>
          <w:lang w:eastAsia="zh-CN"/>
        </w:rPr>
      </w:pPr>
      <w:r>
        <w:rPr>
          <w:rFonts w:hint="eastAsia"/>
          <w:lang w:eastAsia="zh-CN"/>
        </w:rPr>
        <w:t>加密命令如下：</w:t>
      </w:r>
    </w:p>
    <w:p w14:paraId="09779B07" w14:textId="77777777" w:rsidR="00B80D8A" w:rsidRPr="00B80D8A" w:rsidRDefault="00B80D8A" w:rsidP="00B80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404040"/>
          <w:sz w:val="18"/>
          <w:szCs w:val="18"/>
          <w:lang w:eastAsia="zh-CN"/>
        </w:rPr>
      </w:pPr>
      <w:r w:rsidRPr="00B80D8A">
        <w:rPr>
          <w:rFonts w:ascii="Consolas" w:hAnsi="Consolas" w:cs="宋体"/>
          <w:color w:val="404040"/>
          <w:sz w:val="18"/>
          <w:szCs w:val="18"/>
          <w:lang w:eastAsia="zh-CN"/>
        </w:rPr>
        <w:t>${AES_TOOL} encrypt -infile ${INSTALL_DIR}/app.bin -keywords 73c7bf397f2ad6bf4e7403a7b965dc5ce0645df039c2d69c814ffb403183fb18 -outfile ${INSTALL_DIR}/app_raw_xts.bin -startaddress 0</w:t>
      </w:r>
    </w:p>
    <w:p w14:paraId="4C831BC2" w14:textId="3E714068" w:rsidR="00B80D8A" w:rsidRDefault="00B80D8A" w:rsidP="00B80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404040"/>
          <w:sz w:val="18"/>
          <w:szCs w:val="18"/>
          <w:lang w:eastAsia="zh-CN"/>
        </w:rPr>
      </w:pPr>
      <w:r w:rsidRPr="00B80D8A">
        <w:rPr>
          <w:rFonts w:ascii="Consolas" w:hAnsi="Consolas" w:cs="宋体"/>
          <w:color w:val="404040"/>
          <w:sz w:val="18"/>
          <w:szCs w:val="18"/>
          <w:lang w:eastAsia="zh-CN"/>
        </w:rPr>
        <w:t>${CRC_TOOL} -crc ${INSTALL_DIR}/app_raw_xts.bin</w:t>
      </w:r>
    </w:p>
    <w:p w14:paraId="19C09F83" w14:textId="23B473CF" w:rsidR="00B80D8A" w:rsidRDefault="00B80D8A" w:rsidP="00B80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404040"/>
          <w:sz w:val="18"/>
          <w:szCs w:val="18"/>
          <w:lang w:eastAsia="zh-CN"/>
        </w:rPr>
      </w:pPr>
    </w:p>
    <w:p w14:paraId="5CCB8837" w14:textId="157C9607" w:rsidR="00B80D8A" w:rsidRDefault="00EE28A1" w:rsidP="00B80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0"/>
          <w:lang w:eastAsia="zh-CN"/>
        </w:rPr>
      </w:pPr>
      <w:r w:rsidRPr="00072E6A">
        <w:rPr>
          <w:sz w:val="20"/>
          <w:lang w:eastAsia="zh-CN"/>
        </w:rPr>
        <w:t>AES key: </w:t>
      </w:r>
      <w:r w:rsidRPr="00072E6A">
        <w:rPr>
          <w:b/>
          <w:bCs/>
          <w:sz w:val="20"/>
          <w:lang w:eastAsia="zh-CN"/>
        </w:rPr>
        <w:t>(high) 73c7bf397f2ad6bf4e7403a7b965dc5ce0645df039c2d69c814ffb403183fb18 (low)</w:t>
      </w:r>
      <w:r w:rsidRPr="00072E6A">
        <w:rPr>
          <w:sz w:val="20"/>
          <w:lang w:eastAsia="zh-CN"/>
        </w:rPr>
        <w:t> </w:t>
      </w:r>
      <w:r w:rsidRPr="00072E6A">
        <w:rPr>
          <w:sz w:val="20"/>
          <w:lang w:eastAsia="zh-CN"/>
        </w:rPr>
        <w:t>将</w:t>
      </w:r>
      <w:r w:rsidRPr="00072E6A">
        <w:rPr>
          <w:sz w:val="20"/>
          <w:lang w:eastAsia="zh-CN"/>
        </w:rPr>
        <w:t xml:space="preserve"> KEY </w:t>
      </w:r>
      <w:r w:rsidRPr="00072E6A">
        <w:rPr>
          <w:sz w:val="20"/>
          <w:lang w:eastAsia="zh-CN"/>
        </w:rPr>
        <w:t>分成</w:t>
      </w:r>
      <w:r w:rsidRPr="00072E6A">
        <w:rPr>
          <w:sz w:val="20"/>
          <w:lang w:eastAsia="zh-CN"/>
        </w:rPr>
        <w:t xml:space="preserve"> KEY1/KEY2 </w:t>
      </w:r>
      <w:r w:rsidRPr="00072E6A">
        <w:rPr>
          <w:sz w:val="20"/>
          <w:lang w:eastAsia="zh-CN"/>
        </w:rPr>
        <w:t>两部分</w:t>
      </w:r>
      <w:r w:rsidRPr="00072E6A">
        <w:rPr>
          <w:sz w:val="20"/>
          <w:lang w:eastAsia="zh-CN"/>
        </w:rPr>
        <w:t>:</w:t>
      </w:r>
    </w:p>
    <w:p w14:paraId="2ACCC4C6" w14:textId="77777777" w:rsidR="00072E6A" w:rsidRDefault="00072E6A" w:rsidP="00D31233">
      <w:pPr>
        <w:pStyle w:val="HTML"/>
        <w:numPr>
          <w:ilvl w:val="0"/>
          <w:numId w:val="15"/>
        </w:numPr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KEY1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mi"/>
          <w:rFonts w:ascii="Consolas" w:hAnsi="Consolas"/>
          <w:color w:val="208050"/>
          <w:sz w:val="18"/>
          <w:szCs w:val="18"/>
        </w:rPr>
        <w:t>73</w:t>
      </w:r>
      <w:r>
        <w:rPr>
          <w:rStyle w:val="n"/>
          <w:rFonts w:ascii="Consolas" w:hAnsi="Consolas"/>
          <w:color w:val="404040"/>
          <w:sz w:val="18"/>
          <w:szCs w:val="18"/>
        </w:rPr>
        <w:t>c7bf397f2ad6bf4e7403a7b965dc5c</w:t>
      </w:r>
    </w:p>
    <w:p w14:paraId="0CA5A923" w14:textId="77777777" w:rsidR="00072E6A" w:rsidRDefault="00072E6A" w:rsidP="00D31233">
      <w:pPr>
        <w:pStyle w:val="HTML"/>
        <w:numPr>
          <w:ilvl w:val="0"/>
          <w:numId w:val="15"/>
        </w:numPr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KEY2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e0645df039c2d69c814ffb403183fb18</w:t>
      </w:r>
    </w:p>
    <w:p w14:paraId="679453D2" w14:textId="77777777" w:rsidR="00072E6A" w:rsidRPr="00B80D8A" w:rsidRDefault="00072E6A" w:rsidP="00B80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0"/>
          <w:lang w:eastAsia="zh-CN"/>
        </w:rPr>
      </w:pPr>
    </w:p>
    <w:p w14:paraId="636A710E" w14:textId="657F4C8B" w:rsidR="004A0A3E" w:rsidRDefault="00B83DD7" w:rsidP="002276F5">
      <w:pPr>
        <w:pStyle w:val="a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/>
          <w:color w:val="404040"/>
          <w:shd w:val="clear" w:color="auto" w:fill="FCFCFC"/>
        </w:rPr>
        <w:t>每个</w:t>
      </w:r>
      <w:r>
        <w:rPr>
          <w:rFonts w:ascii="Arial" w:hAnsi="Arial" w:cs="Arial"/>
          <w:color w:val="404040"/>
          <w:shd w:val="clear" w:color="auto" w:fill="FCFCFC"/>
        </w:rPr>
        <w:t xml:space="preserve"> KEY </w:t>
      </w:r>
      <w:r>
        <w:rPr>
          <w:rFonts w:ascii="Arial" w:hAnsi="Arial" w:cs="Arial"/>
          <w:color w:val="404040"/>
          <w:shd w:val="clear" w:color="auto" w:fill="FCFCFC"/>
        </w:rPr>
        <w:t>有四个字，因此，加密工具使用的</w:t>
      </w:r>
      <w:r>
        <w:rPr>
          <w:rFonts w:ascii="Arial" w:hAnsi="Arial" w:cs="Arial"/>
          <w:color w:val="404040"/>
          <w:shd w:val="clear" w:color="auto" w:fill="FCFCFC"/>
        </w:rPr>
        <w:t xml:space="preserve"> KEY </w:t>
      </w:r>
      <w:r>
        <w:rPr>
          <w:rFonts w:ascii="Arial" w:hAnsi="Arial" w:cs="Arial"/>
          <w:color w:val="404040"/>
          <w:shd w:val="clear" w:color="auto" w:fill="FCFCFC"/>
        </w:rPr>
        <w:t>为</w:t>
      </w:r>
      <w:r>
        <w:rPr>
          <w:rFonts w:ascii="Arial" w:hAnsi="Arial" w:cs="Arial"/>
          <w:color w:val="404040"/>
          <w:shd w:val="clear" w:color="auto" w:fill="FCFCFC"/>
        </w:rPr>
        <w:t>:</w:t>
      </w:r>
    </w:p>
    <w:p w14:paraId="6FC2D957" w14:textId="77777777" w:rsidR="00334BC1" w:rsidRDefault="00334BC1" w:rsidP="00D31233">
      <w:pPr>
        <w:pStyle w:val="HTML"/>
        <w:numPr>
          <w:ilvl w:val="0"/>
          <w:numId w:val="16"/>
        </w:numPr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KEY1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word1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mi"/>
          <w:rFonts w:ascii="Consolas" w:hAnsi="Consolas"/>
          <w:color w:val="208050"/>
          <w:sz w:val="18"/>
          <w:szCs w:val="18"/>
        </w:rPr>
        <w:t>73</w:t>
      </w:r>
      <w:r>
        <w:rPr>
          <w:rStyle w:val="n"/>
          <w:rFonts w:ascii="Consolas" w:hAnsi="Consolas"/>
          <w:color w:val="404040"/>
          <w:sz w:val="18"/>
          <w:szCs w:val="18"/>
        </w:rPr>
        <w:t>c7bf39</w:t>
      </w:r>
    </w:p>
    <w:p w14:paraId="2118D31F" w14:textId="77777777" w:rsidR="00334BC1" w:rsidRDefault="00334BC1" w:rsidP="00D31233">
      <w:pPr>
        <w:pStyle w:val="HTML"/>
        <w:numPr>
          <w:ilvl w:val="0"/>
          <w:numId w:val="16"/>
        </w:numPr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KEY1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word2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mi"/>
          <w:rFonts w:ascii="Consolas" w:hAnsi="Consolas"/>
          <w:color w:val="208050"/>
          <w:sz w:val="18"/>
          <w:szCs w:val="18"/>
        </w:rPr>
        <w:t>7</w:t>
      </w:r>
      <w:r>
        <w:rPr>
          <w:rStyle w:val="n"/>
          <w:rFonts w:ascii="Consolas" w:hAnsi="Consolas"/>
          <w:color w:val="404040"/>
          <w:sz w:val="18"/>
          <w:szCs w:val="18"/>
        </w:rPr>
        <w:t>f2ad6bf</w:t>
      </w:r>
    </w:p>
    <w:p w14:paraId="5068111F" w14:textId="77777777" w:rsidR="00334BC1" w:rsidRDefault="00334BC1" w:rsidP="00D31233">
      <w:pPr>
        <w:pStyle w:val="HTML"/>
        <w:numPr>
          <w:ilvl w:val="0"/>
          <w:numId w:val="16"/>
        </w:numPr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lastRenderedPageBreak/>
        <w:t>KEY1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word3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mf"/>
          <w:rFonts w:ascii="Consolas" w:hAnsi="Consolas"/>
          <w:color w:val="208050"/>
          <w:sz w:val="18"/>
          <w:szCs w:val="18"/>
        </w:rPr>
        <w:t>4e7403</w:t>
      </w:r>
      <w:r>
        <w:rPr>
          <w:rStyle w:val="n"/>
          <w:rFonts w:ascii="Consolas" w:hAnsi="Consolas"/>
          <w:color w:val="404040"/>
          <w:sz w:val="18"/>
          <w:szCs w:val="18"/>
        </w:rPr>
        <w:t>a7</w:t>
      </w:r>
    </w:p>
    <w:p w14:paraId="4365A954" w14:textId="77777777" w:rsidR="00334BC1" w:rsidRDefault="00334BC1" w:rsidP="00D31233">
      <w:pPr>
        <w:pStyle w:val="HTML"/>
        <w:numPr>
          <w:ilvl w:val="0"/>
          <w:numId w:val="16"/>
        </w:numPr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KEY1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word4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b965dc5c</w:t>
      </w:r>
    </w:p>
    <w:p w14:paraId="2E1DD7E7" w14:textId="77777777" w:rsidR="00334BC1" w:rsidRDefault="00334BC1" w:rsidP="00D31233">
      <w:pPr>
        <w:pStyle w:val="HTML"/>
        <w:numPr>
          <w:ilvl w:val="0"/>
          <w:numId w:val="16"/>
        </w:numPr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KEY2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word1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e0645df0</w:t>
      </w:r>
    </w:p>
    <w:p w14:paraId="49F09155" w14:textId="77777777" w:rsidR="00334BC1" w:rsidRDefault="00334BC1" w:rsidP="00D31233">
      <w:pPr>
        <w:pStyle w:val="HTML"/>
        <w:numPr>
          <w:ilvl w:val="0"/>
          <w:numId w:val="16"/>
        </w:numPr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KEY2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word2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mi"/>
          <w:rFonts w:ascii="Consolas" w:hAnsi="Consolas"/>
          <w:color w:val="208050"/>
          <w:sz w:val="18"/>
          <w:szCs w:val="18"/>
        </w:rPr>
        <w:t>39</w:t>
      </w:r>
      <w:r>
        <w:rPr>
          <w:rStyle w:val="n"/>
          <w:rFonts w:ascii="Consolas" w:hAnsi="Consolas"/>
          <w:color w:val="404040"/>
          <w:sz w:val="18"/>
          <w:szCs w:val="18"/>
        </w:rPr>
        <w:t>c2d69c</w:t>
      </w:r>
    </w:p>
    <w:p w14:paraId="2D04509B" w14:textId="77777777" w:rsidR="00334BC1" w:rsidRDefault="00334BC1" w:rsidP="00D31233">
      <w:pPr>
        <w:pStyle w:val="HTML"/>
        <w:numPr>
          <w:ilvl w:val="0"/>
          <w:numId w:val="16"/>
        </w:numPr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KEY2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word3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mi"/>
          <w:rFonts w:ascii="Consolas" w:hAnsi="Consolas"/>
          <w:color w:val="208050"/>
          <w:sz w:val="18"/>
          <w:szCs w:val="18"/>
        </w:rPr>
        <w:t>814</w:t>
      </w:r>
      <w:r>
        <w:rPr>
          <w:rStyle w:val="n"/>
          <w:rFonts w:ascii="Consolas" w:hAnsi="Consolas"/>
          <w:color w:val="404040"/>
          <w:sz w:val="18"/>
          <w:szCs w:val="18"/>
        </w:rPr>
        <w:t>ffb40</w:t>
      </w:r>
    </w:p>
    <w:p w14:paraId="19952546" w14:textId="77777777" w:rsidR="00334BC1" w:rsidRDefault="00334BC1" w:rsidP="00D31233">
      <w:pPr>
        <w:pStyle w:val="HTML"/>
        <w:numPr>
          <w:ilvl w:val="0"/>
          <w:numId w:val="16"/>
        </w:numPr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KEY2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word4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mi"/>
          <w:rFonts w:ascii="Consolas" w:hAnsi="Consolas"/>
          <w:color w:val="208050"/>
          <w:sz w:val="18"/>
          <w:szCs w:val="18"/>
        </w:rPr>
        <w:t>3183</w:t>
      </w:r>
      <w:r>
        <w:rPr>
          <w:rStyle w:val="n"/>
          <w:rFonts w:ascii="Consolas" w:hAnsi="Consolas"/>
          <w:color w:val="404040"/>
          <w:sz w:val="18"/>
          <w:szCs w:val="18"/>
        </w:rPr>
        <w:t>fb18</w:t>
      </w:r>
    </w:p>
    <w:p w14:paraId="46B3E721" w14:textId="2C9CFB0B" w:rsidR="00DB6A8B" w:rsidRPr="00334BC1" w:rsidRDefault="00DB6A8B" w:rsidP="002276F5">
      <w:pPr>
        <w:pStyle w:val="a0"/>
        <w:rPr>
          <w:lang w:eastAsia="zh-CN"/>
        </w:rPr>
      </w:pPr>
    </w:p>
    <w:p w14:paraId="6322DE08" w14:textId="792D8F10" w:rsidR="00C05C57" w:rsidRDefault="00C05C57" w:rsidP="002276F5">
      <w:pPr>
        <w:pStyle w:val="4"/>
        <w:rPr>
          <w:lang w:eastAsia="zh-CN"/>
        </w:rPr>
      </w:pPr>
      <w:r>
        <w:rPr>
          <w:rFonts w:hint="eastAsia"/>
          <w:lang w:eastAsia="zh-CN"/>
        </w:rPr>
        <w:t>O</w:t>
      </w:r>
      <w:r>
        <w:rPr>
          <w:lang w:eastAsia="zh-CN"/>
        </w:rPr>
        <w:t xml:space="preserve">TP </w:t>
      </w:r>
      <w:r>
        <w:rPr>
          <w:rFonts w:hint="eastAsia"/>
          <w:lang w:eastAsia="zh-CN"/>
        </w:rPr>
        <w:t>烧录</w:t>
      </w:r>
    </w:p>
    <w:p w14:paraId="63D64BC0" w14:textId="133951FF" w:rsidR="00C05C57" w:rsidRPr="00551306" w:rsidRDefault="00DC4901" w:rsidP="00F245F9">
      <w:pPr>
        <w:pStyle w:val="a0"/>
        <w:rPr>
          <w:lang w:eastAsia="zh-CN"/>
        </w:rPr>
      </w:pPr>
      <w:r w:rsidRPr="00551306">
        <w:rPr>
          <w:lang w:eastAsia="zh-CN"/>
        </w:rPr>
        <w:t xml:space="preserve">FLASH AES KEY </w:t>
      </w:r>
      <w:r w:rsidRPr="00551306">
        <w:rPr>
          <w:lang w:eastAsia="zh-CN"/>
        </w:rPr>
        <w:t>存放在</w:t>
      </w:r>
      <w:r w:rsidRPr="00551306">
        <w:rPr>
          <w:lang w:eastAsia="zh-CN"/>
        </w:rPr>
        <w:t xml:space="preserve"> OTP 0x4b100460~0x4b100480 </w:t>
      </w:r>
      <w:r w:rsidRPr="00551306">
        <w:rPr>
          <w:lang w:eastAsia="zh-CN"/>
        </w:rPr>
        <w:t>处，共</w:t>
      </w:r>
      <w:r w:rsidRPr="00551306">
        <w:rPr>
          <w:lang w:eastAsia="zh-CN"/>
        </w:rPr>
        <w:t xml:space="preserve"> 32 Bytes</w:t>
      </w:r>
      <w:r w:rsidRPr="00551306">
        <w:rPr>
          <w:lang w:eastAsia="zh-CN"/>
        </w:rPr>
        <w:t>。</w:t>
      </w:r>
      <w:r w:rsidRPr="00551306">
        <w:rPr>
          <w:lang w:eastAsia="zh-CN"/>
        </w:rPr>
        <w:t xml:space="preserve"> </w:t>
      </w:r>
      <w:r w:rsidRPr="00551306">
        <w:rPr>
          <w:lang w:eastAsia="zh-CN"/>
        </w:rPr>
        <w:t>通过</w:t>
      </w:r>
      <w:r w:rsidRPr="00551306">
        <w:rPr>
          <w:lang w:eastAsia="zh-CN"/>
        </w:rPr>
        <w:t xml:space="preserve"> SPI </w:t>
      </w:r>
      <w:r w:rsidRPr="00551306">
        <w:rPr>
          <w:lang w:eastAsia="zh-CN"/>
        </w:rPr>
        <w:t>工具烧录</w:t>
      </w:r>
      <w:r w:rsidR="006E2B5F" w:rsidRPr="00551306">
        <w:rPr>
          <w:rFonts w:hint="eastAsia"/>
          <w:lang w:eastAsia="zh-CN"/>
        </w:rPr>
        <w:t>。</w:t>
      </w:r>
    </w:p>
    <w:p w14:paraId="190B6175" w14:textId="71F71729" w:rsidR="00551306" w:rsidRPr="00551306" w:rsidRDefault="00551306" w:rsidP="00F245F9">
      <w:pPr>
        <w:pStyle w:val="a0"/>
        <w:rPr>
          <w:lang w:eastAsia="zh-CN"/>
        </w:rPr>
      </w:pPr>
    </w:p>
    <w:p w14:paraId="632C6288" w14:textId="77777777" w:rsidR="00551306" w:rsidRPr="00551306" w:rsidRDefault="00551306" w:rsidP="00551306">
      <w:pPr>
        <w:pStyle w:val="ad"/>
        <w:shd w:val="clear" w:color="auto" w:fill="FCFCFC"/>
        <w:spacing w:before="0" w:beforeAutospacing="0" w:after="360" w:afterAutospacing="0" w:line="360" w:lineRule="atLeast"/>
        <w:rPr>
          <w:rFonts w:ascii="Times New Roman" w:hAnsi="Times New Roman" w:cs="Times New Roman"/>
          <w:sz w:val="20"/>
        </w:rPr>
      </w:pPr>
      <w:r w:rsidRPr="00551306">
        <w:rPr>
          <w:rFonts w:ascii="Times New Roman" w:hAnsi="Times New Roman" w:cs="Times New Roman"/>
          <w:sz w:val="20"/>
        </w:rPr>
        <w:t>烧录的地址与</w:t>
      </w:r>
      <w:r w:rsidRPr="00551306">
        <w:rPr>
          <w:rFonts w:ascii="Times New Roman" w:hAnsi="Times New Roman" w:cs="Times New Roman"/>
          <w:sz w:val="20"/>
        </w:rPr>
        <w:t xml:space="preserve"> KEY words </w:t>
      </w:r>
      <w:r w:rsidRPr="00551306">
        <w:rPr>
          <w:rFonts w:ascii="Times New Roman" w:hAnsi="Times New Roman" w:cs="Times New Roman"/>
          <w:sz w:val="20"/>
        </w:rPr>
        <w:t>对应关系如下表所示，加密工具输入的</w:t>
      </w:r>
      <w:r w:rsidRPr="00551306">
        <w:rPr>
          <w:rFonts w:ascii="Times New Roman" w:hAnsi="Times New Roman" w:cs="Times New Roman"/>
          <w:sz w:val="20"/>
        </w:rPr>
        <w:t xml:space="preserve"> KEY </w:t>
      </w:r>
      <w:r w:rsidRPr="00551306">
        <w:rPr>
          <w:rFonts w:ascii="Times New Roman" w:hAnsi="Times New Roman" w:cs="Times New Roman"/>
          <w:sz w:val="20"/>
        </w:rPr>
        <w:t>与</w:t>
      </w:r>
      <w:r w:rsidRPr="00551306">
        <w:rPr>
          <w:rFonts w:ascii="Times New Roman" w:hAnsi="Times New Roman" w:cs="Times New Roman"/>
          <w:sz w:val="20"/>
        </w:rPr>
        <w:t xml:space="preserve"> OTP </w:t>
      </w:r>
      <w:r w:rsidRPr="00551306">
        <w:rPr>
          <w:rFonts w:ascii="Times New Roman" w:hAnsi="Times New Roman" w:cs="Times New Roman"/>
          <w:sz w:val="20"/>
        </w:rPr>
        <w:t>工具写入</w:t>
      </w:r>
      <w:r w:rsidRPr="00551306">
        <w:rPr>
          <w:rFonts w:ascii="Times New Roman" w:hAnsi="Times New Roman" w:cs="Times New Roman"/>
          <w:sz w:val="20"/>
        </w:rPr>
        <w:t xml:space="preserve"> </w:t>
      </w:r>
      <w:r w:rsidRPr="00551306">
        <w:rPr>
          <w:rFonts w:ascii="Times New Roman" w:hAnsi="Times New Roman" w:cs="Times New Roman"/>
          <w:sz w:val="20"/>
        </w:rPr>
        <w:t>密钥对应关系如下：</w:t>
      </w:r>
    </w:p>
    <w:p w14:paraId="38CCF684" w14:textId="77777777" w:rsidR="00551306" w:rsidRPr="00551306" w:rsidRDefault="00551306" w:rsidP="00D31233">
      <w:pPr>
        <w:pStyle w:val="af7"/>
        <w:numPr>
          <w:ilvl w:val="0"/>
          <w:numId w:val="17"/>
        </w:numPr>
        <w:ind w:firstLineChars="0"/>
        <w:rPr>
          <w:sz w:val="20"/>
        </w:rPr>
      </w:pPr>
      <w:r w:rsidRPr="00551306">
        <w:rPr>
          <w:sz w:val="20"/>
        </w:rPr>
        <w:t>KEY LE - 即 KEY2 低地址，KEY1 高地址</w:t>
      </w:r>
    </w:p>
    <w:p w14:paraId="2A19EA24" w14:textId="77777777" w:rsidR="00551306" w:rsidRPr="00551306" w:rsidRDefault="00551306" w:rsidP="00D31233">
      <w:pPr>
        <w:pStyle w:val="af7"/>
        <w:numPr>
          <w:ilvl w:val="0"/>
          <w:numId w:val="17"/>
        </w:numPr>
        <w:ind w:firstLineChars="0"/>
        <w:rPr>
          <w:sz w:val="20"/>
        </w:rPr>
      </w:pPr>
      <w:r w:rsidRPr="00551306">
        <w:rPr>
          <w:sz w:val="20"/>
        </w:rPr>
        <w:t>WORD LE - 在 KEY1/KEY2 内部，按 word 小端排列，word4 放低地址。</w:t>
      </w:r>
    </w:p>
    <w:p w14:paraId="3F3825CB" w14:textId="14558492" w:rsidR="00551306" w:rsidRPr="00551306" w:rsidRDefault="00551306" w:rsidP="00D31233">
      <w:pPr>
        <w:pStyle w:val="af7"/>
        <w:numPr>
          <w:ilvl w:val="0"/>
          <w:numId w:val="17"/>
        </w:numPr>
        <w:ind w:firstLineChars="0"/>
        <w:rPr>
          <w:sz w:val="20"/>
        </w:rPr>
      </w:pPr>
      <w:r w:rsidRPr="00551306">
        <w:rPr>
          <w:sz w:val="20"/>
        </w:rPr>
        <w:t>WORD 内部，Byte 字节序不变</w:t>
      </w:r>
    </w:p>
    <w:p w14:paraId="2FCB98A0" w14:textId="77777777" w:rsidR="00551306" w:rsidRPr="00551306" w:rsidRDefault="00551306" w:rsidP="00551306">
      <w:pPr>
        <w:pStyle w:val="ad"/>
        <w:shd w:val="clear" w:color="auto" w:fill="FCFCFC"/>
        <w:spacing w:before="0" w:beforeAutospacing="0" w:after="0" w:afterAutospacing="0" w:line="360" w:lineRule="atLeast"/>
        <w:rPr>
          <w:rFonts w:ascii="Times New Roman" w:hAnsi="Times New Roman" w:cs="Times New Roman"/>
          <w:sz w:val="20"/>
        </w:rPr>
      </w:pPr>
    </w:p>
    <w:p w14:paraId="680EB7DB" w14:textId="77777777" w:rsidR="00551306" w:rsidRPr="00551306" w:rsidRDefault="00551306" w:rsidP="00551306">
      <w:pPr>
        <w:pStyle w:val="ad"/>
        <w:shd w:val="clear" w:color="auto" w:fill="FCFCFC"/>
        <w:spacing w:before="0" w:beforeAutospacing="0" w:after="360" w:afterAutospacing="0" w:line="360" w:lineRule="atLeast"/>
        <w:rPr>
          <w:rFonts w:ascii="Times New Roman" w:hAnsi="Times New Roman" w:cs="Times New Roman"/>
          <w:sz w:val="20"/>
        </w:rPr>
      </w:pPr>
      <w:r w:rsidRPr="00551306">
        <w:rPr>
          <w:rFonts w:ascii="Times New Roman" w:hAnsi="Times New Roman" w:cs="Times New Roman"/>
          <w:sz w:val="20"/>
        </w:rPr>
        <w:t>因此，烧录工具使用的</w:t>
      </w:r>
      <w:r w:rsidRPr="00551306">
        <w:rPr>
          <w:rFonts w:ascii="Times New Roman" w:hAnsi="Times New Roman" w:cs="Times New Roman"/>
          <w:sz w:val="20"/>
        </w:rPr>
        <w:t xml:space="preserve"> KEY</w:t>
      </w:r>
      <w:r w:rsidRPr="00551306">
        <w:rPr>
          <w:rFonts w:ascii="Times New Roman" w:hAnsi="Times New Roman" w:cs="Times New Roman"/>
          <w:sz w:val="20"/>
        </w:rPr>
        <w:t>，或者说</w:t>
      </w:r>
      <w:r w:rsidRPr="00551306">
        <w:rPr>
          <w:rFonts w:ascii="Times New Roman" w:hAnsi="Times New Roman" w:cs="Times New Roman"/>
          <w:sz w:val="20"/>
        </w:rPr>
        <w:t xml:space="preserve"> KEY </w:t>
      </w:r>
      <w:r w:rsidRPr="00551306">
        <w:rPr>
          <w:rFonts w:ascii="Times New Roman" w:hAnsi="Times New Roman" w:cs="Times New Roman"/>
          <w:sz w:val="20"/>
        </w:rPr>
        <w:t>在</w:t>
      </w:r>
      <w:r w:rsidRPr="00551306">
        <w:rPr>
          <w:rFonts w:ascii="Times New Roman" w:hAnsi="Times New Roman" w:cs="Times New Roman"/>
          <w:sz w:val="20"/>
        </w:rPr>
        <w:t xml:space="preserve"> OTP </w:t>
      </w:r>
      <w:r w:rsidRPr="00551306">
        <w:rPr>
          <w:rFonts w:ascii="Times New Roman" w:hAnsi="Times New Roman" w:cs="Times New Roman"/>
          <w:sz w:val="20"/>
        </w:rPr>
        <w:t>中的放置为</w:t>
      </w:r>
      <w:r w:rsidRPr="00551306">
        <w:rPr>
          <w:rFonts w:ascii="Times New Roman" w:hAnsi="Times New Roman" w:cs="Times New Roman"/>
          <w:sz w:val="20"/>
        </w:rPr>
        <w:t>:</w:t>
      </w:r>
    </w:p>
    <w:p w14:paraId="6FFA52D2" w14:textId="77777777" w:rsidR="00551306" w:rsidRDefault="00551306" w:rsidP="00D31233">
      <w:pPr>
        <w:pStyle w:val="HTML"/>
        <w:numPr>
          <w:ilvl w:val="0"/>
          <w:numId w:val="18"/>
        </w:numPr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KEY2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word4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mi"/>
          <w:rFonts w:ascii="Consolas" w:hAnsi="Consolas"/>
          <w:color w:val="208050"/>
          <w:sz w:val="18"/>
          <w:szCs w:val="18"/>
        </w:rPr>
        <w:t>3183</w:t>
      </w:r>
      <w:r>
        <w:rPr>
          <w:rStyle w:val="n"/>
          <w:rFonts w:ascii="Consolas" w:hAnsi="Consolas"/>
          <w:color w:val="404040"/>
          <w:sz w:val="18"/>
          <w:szCs w:val="18"/>
        </w:rPr>
        <w:t>fb18</w:t>
      </w:r>
    </w:p>
    <w:p w14:paraId="71483347" w14:textId="77777777" w:rsidR="00551306" w:rsidRDefault="00551306" w:rsidP="00D31233">
      <w:pPr>
        <w:pStyle w:val="HTML"/>
        <w:numPr>
          <w:ilvl w:val="0"/>
          <w:numId w:val="18"/>
        </w:numPr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KEY2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word3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mi"/>
          <w:rFonts w:ascii="Consolas" w:hAnsi="Consolas"/>
          <w:color w:val="208050"/>
          <w:sz w:val="18"/>
          <w:szCs w:val="18"/>
        </w:rPr>
        <w:t>814</w:t>
      </w:r>
      <w:r>
        <w:rPr>
          <w:rStyle w:val="n"/>
          <w:rFonts w:ascii="Consolas" w:hAnsi="Consolas"/>
          <w:color w:val="404040"/>
          <w:sz w:val="18"/>
          <w:szCs w:val="18"/>
        </w:rPr>
        <w:t>ffb40</w:t>
      </w:r>
    </w:p>
    <w:p w14:paraId="79E427B2" w14:textId="77777777" w:rsidR="00551306" w:rsidRDefault="00551306" w:rsidP="00D31233">
      <w:pPr>
        <w:pStyle w:val="HTML"/>
        <w:numPr>
          <w:ilvl w:val="0"/>
          <w:numId w:val="18"/>
        </w:numPr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KEY2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word2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mi"/>
          <w:rFonts w:ascii="Consolas" w:hAnsi="Consolas"/>
          <w:color w:val="208050"/>
          <w:sz w:val="18"/>
          <w:szCs w:val="18"/>
        </w:rPr>
        <w:t>39</w:t>
      </w:r>
      <w:r>
        <w:rPr>
          <w:rStyle w:val="n"/>
          <w:rFonts w:ascii="Consolas" w:hAnsi="Consolas"/>
          <w:color w:val="404040"/>
          <w:sz w:val="18"/>
          <w:szCs w:val="18"/>
        </w:rPr>
        <w:t>c2d69c</w:t>
      </w:r>
    </w:p>
    <w:p w14:paraId="40D3D013" w14:textId="77777777" w:rsidR="00551306" w:rsidRDefault="00551306" w:rsidP="00D31233">
      <w:pPr>
        <w:pStyle w:val="HTML"/>
        <w:numPr>
          <w:ilvl w:val="0"/>
          <w:numId w:val="18"/>
        </w:numPr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KEY2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word1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e0645df0</w:t>
      </w:r>
    </w:p>
    <w:p w14:paraId="18E23ED9" w14:textId="77777777" w:rsidR="00551306" w:rsidRDefault="00551306" w:rsidP="00D31233">
      <w:pPr>
        <w:pStyle w:val="HTML"/>
        <w:numPr>
          <w:ilvl w:val="0"/>
          <w:numId w:val="18"/>
        </w:numPr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KEY1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word4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404040"/>
          <w:sz w:val="18"/>
          <w:szCs w:val="18"/>
        </w:rPr>
        <w:t>b965dc5c</w:t>
      </w:r>
    </w:p>
    <w:p w14:paraId="3A91CB6C" w14:textId="77777777" w:rsidR="00551306" w:rsidRDefault="00551306" w:rsidP="00D31233">
      <w:pPr>
        <w:pStyle w:val="HTML"/>
        <w:numPr>
          <w:ilvl w:val="0"/>
          <w:numId w:val="18"/>
        </w:numPr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KEY1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word3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mf"/>
          <w:rFonts w:ascii="Consolas" w:hAnsi="Consolas"/>
          <w:color w:val="208050"/>
          <w:sz w:val="18"/>
          <w:szCs w:val="18"/>
        </w:rPr>
        <w:t>4e7403</w:t>
      </w:r>
      <w:r>
        <w:rPr>
          <w:rStyle w:val="n"/>
          <w:rFonts w:ascii="Consolas" w:hAnsi="Consolas"/>
          <w:color w:val="404040"/>
          <w:sz w:val="18"/>
          <w:szCs w:val="18"/>
        </w:rPr>
        <w:t>a7</w:t>
      </w:r>
    </w:p>
    <w:p w14:paraId="0635B7BE" w14:textId="77777777" w:rsidR="00551306" w:rsidRDefault="00551306" w:rsidP="00D31233">
      <w:pPr>
        <w:pStyle w:val="HTML"/>
        <w:numPr>
          <w:ilvl w:val="0"/>
          <w:numId w:val="18"/>
        </w:numPr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KEY1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word2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mi"/>
          <w:rFonts w:ascii="Consolas" w:hAnsi="Consolas"/>
          <w:color w:val="208050"/>
          <w:sz w:val="18"/>
          <w:szCs w:val="18"/>
        </w:rPr>
        <w:t>7</w:t>
      </w:r>
      <w:r>
        <w:rPr>
          <w:rStyle w:val="n"/>
          <w:rFonts w:ascii="Consolas" w:hAnsi="Consolas"/>
          <w:color w:val="404040"/>
          <w:sz w:val="18"/>
          <w:szCs w:val="18"/>
        </w:rPr>
        <w:t>f2ad6bf</w:t>
      </w:r>
    </w:p>
    <w:p w14:paraId="55D6AEC4" w14:textId="77777777" w:rsidR="00551306" w:rsidRDefault="00551306" w:rsidP="00D31233">
      <w:pPr>
        <w:pStyle w:val="HTML"/>
        <w:numPr>
          <w:ilvl w:val="0"/>
          <w:numId w:val="18"/>
        </w:numPr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KEY1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404040"/>
          <w:sz w:val="18"/>
          <w:szCs w:val="18"/>
        </w:rPr>
        <w:t>word1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mi"/>
          <w:rFonts w:ascii="Consolas" w:hAnsi="Consolas"/>
          <w:color w:val="208050"/>
          <w:sz w:val="18"/>
          <w:szCs w:val="18"/>
        </w:rPr>
        <w:t>73</w:t>
      </w:r>
      <w:r>
        <w:rPr>
          <w:rStyle w:val="n"/>
          <w:rFonts w:ascii="Consolas" w:hAnsi="Consolas"/>
          <w:color w:val="404040"/>
          <w:sz w:val="18"/>
          <w:szCs w:val="18"/>
        </w:rPr>
        <w:t>c7bf39</w:t>
      </w:r>
    </w:p>
    <w:p w14:paraId="2F40614D" w14:textId="4F211672" w:rsidR="00551306" w:rsidRDefault="00551306" w:rsidP="00F245F9">
      <w:pPr>
        <w:pStyle w:val="a0"/>
        <w:rPr>
          <w:lang w:eastAsia="zh-CN"/>
        </w:rPr>
      </w:pPr>
    </w:p>
    <w:p w14:paraId="4366FC64" w14:textId="044BC9DF" w:rsidR="00551306" w:rsidRDefault="00551306" w:rsidP="00F245F9">
      <w:pPr>
        <w:pStyle w:val="a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/>
          <w:color w:val="404040"/>
          <w:shd w:val="clear" w:color="auto" w:fill="FCFCFC"/>
        </w:rPr>
        <w:t>如下表所示：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551306" w14:paraId="3E17B774" w14:textId="77777777" w:rsidTr="00551306">
        <w:tc>
          <w:tcPr>
            <w:tcW w:w="2876" w:type="dxa"/>
          </w:tcPr>
          <w:p w14:paraId="263FCA50" w14:textId="6F2FA3FA" w:rsidR="00551306" w:rsidRDefault="00551306" w:rsidP="00F245F9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O</w:t>
            </w:r>
            <w:r>
              <w:rPr>
                <w:lang w:eastAsia="zh-CN"/>
              </w:rPr>
              <w:t>TP Addr</w:t>
            </w:r>
          </w:p>
        </w:tc>
        <w:tc>
          <w:tcPr>
            <w:tcW w:w="2877" w:type="dxa"/>
          </w:tcPr>
          <w:p w14:paraId="78413201" w14:textId="240CDA82" w:rsidR="00551306" w:rsidRDefault="00551306" w:rsidP="00F245F9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O</w:t>
            </w:r>
            <w:r>
              <w:rPr>
                <w:lang w:eastAsia="zh-CN"/>
              </w:rPr>
              <w:t>TP value</w:t>
            </w:r>
          </w:p>
        </w:tc>
        <w:tc>
          <w:tcPr>
            <w:tcW w:w="2877" w:type="dxa"/>
          </w:tcPr>
          <w:p w14:paraId="7828537C" w14:textId="672A4CB6" w:rsidR="00551306" w:rsidRDefault="00551306" w:rsidP="00F245F9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Word</w:t>
            </w:r>
          </w:p>
        </w:tc>
      </w:tr>
      <w:tr w:rsidR="00551306" w14:paraId="0661D819" w14:textId="77777777" w:rsidTr="00551306">
        <w:tc>
          <w:tcPr>
            <w:tcW w:w="2876" w:type="dxa"/>
          </w:tcPr>
          <w:p w14:paraId="32C2C5B1" w14:textId="39148D2E" w:rsidR="00551306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4b100460</w:t>
            </w:r>
          </w:p>
        </w:tc>
        <w:tc>
          <w:tcPr>
            <w:tcW w:w="2877" w:type="dxa"/>
          </w:tcPr>
          <w:p w14:paraId="7526DF74" w14:textId="165A98D3" w:rsidR="00551306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3183fb18</w:t>
            </w:r>
          </w:p>
        </w:tc>
        <w:tc>
          <w:tcPr>
            <w:tcW w:w="2877" w:type="dxa"/>
          </w:tcPr>
          <w:p w14:paraId="6F576245" w14:textId="2011962F" w:rsidR="00551306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key2.word4</w:t>
            </w:r>
          </w:p>
        </w:tc>
      </w:tr>
      <w:tr w:rsidR="00551306" w14:paraId="75D3E39F" w14:textId="77777777" w:rsidTr="00551306">
        <w:tc>
          <w:tcPr>
            <w:tcW w:w="2876" w:type="dxa"/>
          </w:tcPr>
          <w:p w14:paraId="0FA2155C" w14:textId="517A4250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4b100464</w:t>
            </w:r>
          </w:p>
        </w:tc>
        <w:tc>
          <w:tcPr>
            <w:tcW w:w="2877" w:type="dxa"/>
          </w:tcPr>
          <w:p w14:paraId="581A1222" w14:textId="2316EB94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814ffb40</w:t>
            </w:r>
          </w:p>
        </w:tc>
        <w:tc>
          <w:tcPr>
            <w:tcW w:w="2877" w:type="dxa"/>
          </w:tcPr>
          <w:p w14:paraId="7B368687" w14:textId="3219234A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key2.word3</w:t>
            </w:r>
          </w:p>
        </w:tc>
      </w:tr>
      <w:tr w:rsidR="00551306" w14:paraId="263C489E" w14:textId="77777777" w:rsidTr="00551306">
        <w:tc>
          <w:tcPr>
            <w:tcW w:w="2876" w:type="dxa"/>
          </w:tcPr>
          <w:p w14:paraId="6B0FCA26" w14:textId="7FD655CF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4b100468</w:t>
            </w:r>
          </w:p>
        </w:tc>
        <w:tc>
          <w:tcPr>
            <w:tcW w:w="2877" w:type="dxa"/>
          </w:tcPr>
          <w:p w14:paraId="57CAFB21" w14:textId="1F1648E6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39c2d69c</w:t>
            </w:r>
          </w:p>
        </w:tc>
        <w:tc>
          <w:tcPr>
            <w:tcW w:w="2877" w:type="dxa"/>
          </w:tcPr>
          <w:p w14:paraId="21110D69" w14:textId="523F3AC3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key2.word2</w:t>
            </w:r>
          </w:p>
        </w:tc>
      </w:tr>
      <w:tr w:rsidR="00551306" w14:paraId="32096AB4" w14:textId="77777777" w:rsidTr="00551306">
        <w:tc>
          <w:tcPr>
            <w:tcW w:w="2876" w:type="dxa"/>
          </w:tcPr>
          <w:p w14:paraId="1964F2A1" w14:textId="7EE02C5B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4b10046c</w:t>
            </w:r>
          </w:p>
        </w:tc>
        <w:tc>
          <w:tcPr>
            <w:tcW w:w="2877" w:type="dxa"/>
          </w:tcPr>
          <w:p w14:paraId="50BCC7A1" w14:textId="3F40D2E2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e0645df0</w:t>
            </w:r>
          </w:p>
        </w:tc>
        <w:tc>
          <w:tcPr>
            <w:tcW w:w="2877" w:type="dxa"/>
          </w:tcPr>
          <w:p w14:paraId="75434DB7" w14:textId="212C328C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key2.word1</w:t>
            </w:r>
          </w:p>
        </w:tc>
      </w:tr>
      <w:tr w:rsidR="00551306" w14:paraId="38AE4C33" w14:textId="77777777" w:rsidTr="00551306">
        <w:tc>
          <w:tcPr>
            <w:tcW w:w="2876" w:type="dxa"/>
          </w:tcPr>
          <w:p w14:paraId="50DDC9B3" w14:textId="509416E6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4b100470</w:t>
            </w:r>
          </w:p>
        </w:tc>
        <w:tc>
          <w:tcPr>
            <w:tcW w:w="2877" w:type="dxa"/>
          </w:tcPr>
          <w:p w14:paraId="678FB756" w14:textId="2864E1BF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b965dc5c</w:t>
            </w:r>
          </w:p>
        </w:tc>
        <w:tc>
          <w:tcPr>
            <w:tcW w:w="2877" w:type="dxa"/>
          </w:tcPr>
          <w:p w14:paraId="0F7939E2" w14:textId="46904FBE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key1.word4</w:t>
            </w:r>
          </w:p>
        </w:tc>
      </w:tr>
      <w:tr w:rsidR="00551306" w14:paraId="7705A6FF" w14:textId="77777777" w:rsidTr="00551306">
        <w:tc>
          <w:tcPr>
            <w:tcW w:w="2876" w:type="dxa"/>
          </w:tcPr>
          <w:p w14:paraId="668C8480" w14:textId="604671E7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4b100474</w:t>
            </w:r>
          </w:p>
        </w:tc>
        <w:tc>
          <w:tcPr>
            <w:tcW w:w="2877" w:type="dxa"/>
          </w:tcPr>
          <w:p w14:paraId="37C402A2" w14:textId="60E49885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4e7403a7</w:t>
            </w:r>
          </w:p>
        </w:tc>
        <w:tc>
          <w:tcPr>
            <w:tcW w:w="2877" w:type="dxa"/>
          </w:tcPr>
          <w:p w14:paraId="75A5DC69" w14:textId="190DB7CE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key1.word3</w:t>
            </w:r>
          </w:p>
        </w:tc>
      </w:tr>
      <w:tr w:rsidR="00551306" w14:paraId="19F0D90E" w14:textId="77777777" w:rsidTr="00551306">
        <w:tc>
          <w:tcPr>
            <w:tcW w:w="2876" w:type="dxa"/>
          </w:tcPr>
          <w:p w14:paraId="700230F2" w14:textId="05B398B4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4b100478</w:t>
            </w:r>
          </w:p>
        </w:tc>
        <w:tc>
          <w:tcPr>
            <w:tcW w:w="2877" w:type="dxa"/>
          </w:tcPr>
          <w:p w14:paraId="1F1CB7B7" w14:textId="1531A97E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7f2ad6bf</w:t>
            </w:r>
          </w:p>
        </w:tc>
        <w:tc>
          <w:tcPr>
            <w:tcW w:w="2877" w:type="dxa"/>
          </w:tcPr>
          <w:p w14:paraId="2BC0AE70" w14:textId="529A164A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key1.word2</w:t>
            </w:r>
          </w:p>
        </w:tc>
      </w:tr>
      <w:tr w:rsidR="00551306" w14:paraId="6D1FF162" w14:textId="77777777" w:rsidTr="00551306">
        <w:tc>
          <w:tcPr>
            <w:tcW w:w="2876" w:type="dxa"/>
          </w:tcPr>
          <w:p w14:paraId="364A7F86" w14:textId="31F42D0A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4b10047c</w:t>
            </w:r>
          </w:p>
        </w:tc>
        <w:tc>
          <w:tcPr>
            <w:tcW w:w="2877" w:type="dxa"/>
          </w:tcPr>
          <w:p w14:paraId="630B0262" w14:textId="31B66F9B" w:rsidR="00551306" w:rsidRPr="00C60758" w:rsidRDefault="00551306" w:rsidP="00F245F9">
            <w:pPr>
              <w:pStyle w:val="a0"/>
              <w:rPr>
                <w:lang w:eastAsia="zh-CN"/>
              </w:rPr>
            </w:pPr>
            <w:r w:rsidRPr="00C60758">
              <w:rPr>
                <w:lang w:eastAsia="zh-CN"/>
              </w:rPr>
              <w:t>73c7bf39</w:t>
            </w:r>
          </w:p>
        </w:tc>
        <w:tc>
          <w:tcPr>
            <w:tcW w:w="2877" w:type="dxa"/>
          </w:tcPr>
          <w:p w14:paraId="3867471D" w14:textId="647096ED" w:rsidR="00551306" w:rsidRPr="00C60758" w:rsidRDefault="00551306" w:rsidP="00551306">
            <w:pPr>
              <w:pStyle w:val="ad"/>
              <w:spacing w:before="0" w:beforeAutospacing="0" w:after="0" w:afterAutospacing="0"/>
              <w:rPr>
                <w:rFonts w:ascii="Times New Roman" w:hAnsi="Times New Roman" w:cs="Times New Roman"/>
                <w:sz w:val="20"/>
              </w:rPr>
            </w:pPr>
            <w:r w:rsidRPr="00C60758">
              <w:rPr>
                <w:rFonts w:ascii="Times New Roman" w:hAnsi="Times New Roman" w:cs="Times New Roman"/>
                <w:sz w:val="20"/>
              </w:rPr>
              <w:t>key1.word1</w:t>
            </w:r>
          </w:p>
        </w:tc>
      </w:tr>
    </w:tbl>
    <w:p w14:paraId="6A8C1DA4" w14:textId="721C65D5" w:rsidR="00551306" w:rsidRDefault="00551306" w:rsidP="00F245F9">
      <w:pPr>
        <w:pStyle w:val="a0"/>
        <w:rPr>
          <w:lang w:eastAsia="zh-CN"/>
        </w:rPr>
      </w:pPr>
    </w:p>
    <w:p w14:paraId="467B8DD2" w14:textId="487D579E" w:rsidR="008A37AF" w:rsidRDefault="008A37AF" w:rsidP="006A0F0F">
      <w:pPr>
        <w:pStyle w:val="3"/>
        <w:rPr>
          <w:lang w:eastAsia="zh-CN"/>
        </w:rPr>
      </w:pPr>
      <w:bookmarkStart w:id="97" w:name="_Public_Key_Hash"/>
      <w:bookmarkStart w:id="98" w:name="_Toc127460151"/>
      <w:bookmarkEnd w:id="97"/>
      <w:r>
        <w:rPr>
          <w:rFonts w:hint="eastAsia"/>
          <w:lang w:eastAsia="zh-CN"/>
        </w:rPr>
        <w:lastRenderedPageBreak/>
        <w:t>P</w:t>
      </w:r>
      <w:r>
        <w:rPr>
          <w:lang w:eastAsia="zh-CN"/>
        </w:rPr>
        <w:t xml:space="preserve">ublic Key Hash </w:t>
      </w:r>
      <w:r>
        <w:rPr>
          <w:rFonts w:hint="eastAsia"/>
          <w:lang w:eastAsia="zh-CN"/>
        </w:rPr>
        <w:t>烧录</w:t>
      </w:r>
      <w:bookmarkEnd w:id="98"/>
    </w:p>
    <w:p w14:paraId="7AD3B030" w14:textId="77777777" w:rsidR="00087D02" w:rsidRDefault="00087D02" w:rsidP="00087D02">
      <w:pPr>
        <w:pStyle w:val="a0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$</w:t>
      </w:r>
      <w:r>
        <w:rPr>
          <w:rFonts w:hint="eastAsia"/>
          <w:lang w:eastAsia="zh-CN"/>
        </w:rPr>
        <w:t>BOOT</w:t>
      </w:r>
      <w:r>
        <w:rPr>
          <w:lang w:eastAsia="zh-CN"/>
        </w:rPr>
        <w:t xml:space="preserve">ROM/_build </w:t>
      </w:r>
      <w:r>
        <w:rPr>
          <w:rFonts w:hint="eastAsia"/>
          <w:lang w:eastAsia="zh-CN"/>
        </w:rPr>
        <w:t>下找到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puk_digest.bin</w:t>
      </w:r>
      <w:r>
        <w:rPr>
          <w:rFonts w:hint="eastAsia"/>
          <w:lang w:eastAsia="zh-CN"/>
        </w:rPr>
        <w:t>，里面包含要写向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OTP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Public Key Hash</w:t>
      </w:r>
      <w:r>
        <w:rPr>
          <w:rFonts w:hint="eastAsia"/>
          <w:lang w:eastAsia="zh-CN"/>
        </w:rPr>
        <w:t>。</w:t>
      </w:r>
    </w:p>
    <w:p w14:paraId="261B0DA3" w14:textId="77777777" w:rsidR="00087D02" w:rsidRDefault="00087D02" w:rsidP="00087D02">
      <w:pPr>
        <w:pStyle w:val="a0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逐字向</w:t>
      </w:r>
      <w:r>
        <w:rPr>
          <w:rFonts w:hint="eastAsia"/>
          <w:lang w:eastAsia="zh-CN"/>
        </w:rPr>
        <w:t xml:space="preserve"> OTP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写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HASH </w:t>
      </w:r>
      <w:r>
        <w:rPr>
          <w:rFonts w:hint="eastAsia"/>
          <w:lang w:eastAsia="zh-CN"/>
        </w:rPr>
        <w:t>值，特别要注意字节序问题，如下图所示。</w:t>
      </w:r>
    </w:p>
    <w:p w14:paraId="76E6E4C7" w14:textId="77777777" w:rsidR="00087D02" w:rsidRDefault="00087D02" w:rsidP="00087D02">
      <w:pPr>
        <w:pStyle w:val="a0"/>
        <w:rPr>
          <w:lang w:eastAsia="zh-CN"/>
        </w:rPr>
      </w:pPr>
    </w:p>
    <w:p w14:paraId="12E399D6" w14:textId="77777777" w:rsidR="00087D02" w:rsidRDefault="00087D02" w:rsidP="00087D02">
      <w:pPr>
        <w:pStyle w:val="a0"/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 xml:space="preserve">uk_digest.bin </w:t>
      </w:r>
      <w:r>
        <w:rPr>
          <w:rFonts w:hint="eastAsia"/>
          <w:lang w:eastAsia="zh-CN"/>
        </w:rPr>
        <w:t>中的内容：</w:t>
      </w:r>
      <w:r>
        <w:rPr>
          <w:rFonts w:hint="eastAsia"/>
          <w:lang w:eastAsia="zh-CN"/>
        </w:rPr>
        <w:t>.</w:t>
      </w:r>
    </w:p>
    <w:p w14:paraId="40915DD1" w14:textId="77777777" w:rsidR="00087D02" w:rsidRPr="008D5A27" w:rsidRDefault="00087D02" w:rsidP="00087D02">
      <w:pPr>
        <w:pStyle w:val="a0"/>
        <w:jc w:val="center"/>
        <w:rPr>
          <w:lang w:eastAsia="zh-CN"/>
        </w:rPr>
      </w:pPr>
      <w:r w:rsidRPr="008D5A27">
        <w:rPr>
          <w:lang w:eastAsia="zh-CN"/>
        </w:rPr>
        <w:t>23f2 f12a 1b98 7268 9717 2fdf 9f02 b35f</w:t>
      </w:r>
    </w:p>
    <w:p w14:paraId="23C8E1CF" w14:textId="77777777" w:rsidR="00087D02" w:rsidRPr="008D5A27" w:rsidRDefault="00087D02" w:rsidP="00087D02">
      <w:pPr>
        <w:pStyle w:val="a0"/>
        <w:jc w:val="center"/>
        <w:rPr>
          <w:lang w:eastAsia="zh-CN"/>
        </w:rPr>
      </w:pPr>
      <w:r w:rsidRPr="008D5A27">
        <w:rPr>
          <w:lang w:eastAsia="zh-CN"/>
        </w:rPr>
        <w:t>e61d 17ad 83a3 4117 1f62 2cef 62cf f5d5</w:t>
      </w:r>
    </w:p>
    <w:p w14:paraId="6C8B9598" w14:textId="77777777" w:rsidR="00087D02" w:rsidRDefault="00087D02" w:rsidP="00087D02">
      <w:pPr>
        <w:pStyle w:val="a0"/>
        <w:rPr>
          <w:lang w:eastAsia="zh-CN"/>
        </w:rPr>
      </w:pPr>
    </w:p>
    <w:p w14:paraId="41F6C86D" w14:textId="77777777" w:rsidR="00087D02" w:rsidRDefault="00087D02" w:rsidP="00087D02">
      <w:pPr>
        <w:pStyle w:val="a0"/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SPI </w:t>
      </w:r>
      <w:r>
        <w:rPr>
          <w:rFonts w:hint="eastAsia"/>
          <w:lang w:eastAsia="zh-CN"/>
        </w:rPr>
        <w:t>工具写时对应关系：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087D02" w14:paraId="27A44863" w14:textId="77777777" w:rsidTr="00B545EF">
        <w:tc>
          <w:tcPr>
            <w:tcW w:w="2876" w:type="dxa"/>
          </w:tcPr>
          <w:p w14:paraId="3373E021" w14:textId="77777777" w:rsidR="00087D02" w:rsidRDefault="00087D02" w:rsidP="00B545EF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OFFSET</w:t>
            </w:r>
          </w:p>
        </w:tc>
        <w:tc>
          <w:tcPr>
            <w:tcW w:w="2877" w:type="dxa"/>
          </w:tcPr>
          <w:p w14:paraId="7F6A265B" w14:textId="77777777" w:rsidR="00087D02" w:rsidRDefault="00087D02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</w:t>
            </w:r>
            <w:r>
              <w:rPr>
                <w:lang w:eastAsia="zh-CN"/>
              </w:rPr>
              <w:t>uk_digest.bin</w:t>
            </w:r>
          </w:p>
        </w:tc>
        <w:tc>
          <w:tcPr>
            <w:tcW w:w="2877" w:type="dxa"/>
          </w:tcPr>
          <w:p w14:paraId="264E5F21" w14:textId="77777777" w:rsidR="00087D02" w:rsidRDefault="00087D02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写入的内容</w:t>
            </w:r>
          </w:p>
        </w:tc>
      </w:tr>
      <w:tr w:rsidR="00087D02" w14:paraId="03A79C0C" w14:textId="77777777" w:rsidTr="00B545EF">
        <w:tc>
          <w:tcPr>
            <w:tcW w:w="2876" w:type="dxa"/>
          </w:tcPr>
          <w:p w14:paraId="6479B7CF" w14:textId="77777777" w:rsidR="00087D02" w:rsidRDefault="00087D02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lang w:eastAsia="zh-CN"/>
              </w:rPr>
              <w:t>b100528</w:t>
            </w:r>
          </w:p>
        </w:tc>
        <w:tc>
          <w:tcPr>
            <w:tcW w:w="2877" w:type="dxa"/>
          </w:tcPr>
          <w:p w14:paraId="2C8D62BB" w14:textId="77777777" w:rsidR="00087D02" w:rsidRDefault="00087D02" w:rsidP="00B545EF">
            <w:pPr>
              <w:pStyle w:val="a0"/>
              <w:rPr>
                <w:lang w:eastAsia="zh-CN"/>
              </w:rPr>
            </w:pPr>
            <w:r w:rsidRPr="008D5A27">
              <w:rPr>
                <w:lang w:eastAsia="zh-CN"/>
              </w:rPr>
              <w:t>23f2 f12a</w:t>
            </w:r>
          </w:p>
        </w:tc>
        <w:tc>
          <w:tcPr>
            <w:tcW w:w="2877" w:type="dxa"/>
          </w:tcPr>
          <w:p w14:paraId="4711744E" w14:textId="77777777" w:rsidR="00087D02" w:rsidRDefault="00087D02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af1f223</w:t>
            </w:r>
          </w:p>
        </w:tc>
      </w:tr>
      <w:tr w:rsidR="00087D02" w14:paraId="63620523" w14:textId="77777777" w:rsidTr="00B545EF">
        <w:tc>
          <w:tcPr>
            <w:tcW w:w="2876" w:type="dxa"/>
          </w:tcPr>
          <w:p w14:paraId="501A2551" w14:textId="77777777" w:rsidR="00087D02" w:rsidRDefault="00087D02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lang w:eastAsia="zh-CN"/>
              </w:rPr>
              <w:t>b10052c</w:t>
            </w:r>
          </w:p>
        </w:tc>
        <w:tc>
          <w:tcPr>
            <w:tcW w:w="2877" w:type="dxa"/>
          </w:tcPr>
          <w:p w14:paraId="16166DAB" w14:textId="77777777" w:rsidR="00087D02" w:rsidRPr="008D5A27" w:rsidRDefault="00087D02" w:rsidP="00B545EF">
            <w:pPr>
              <w:pStyle w:val="a0"/>
              <w:rPr>
                <w:lang w:eastAsia="zh-CN"/>
              </w:rPr>
            </w:pPr>
            <w:r w:rsidRPr="008D5A27">
              <w:rPr>
                <w:lang w:eastAsia="zh-CN"/>
              </w:rPr>
              <w:t>1b98 7268</w:t>
            </w:r>
          </w:p>
        </w:tc>
        <w:tc>
          <w:tcPr>
            <w:tcW w:w="2877" w:type="dxa"/>
          </w:tcPr>
          <w:p w14:paraId="7579F968" w14:textId="77777777" w:rsidR="00087D02" w:rsidRDefault="00087D02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  <w:r>
              <w:rPr>
                <w:lang w:eastAsia="zh-CN"/>
              </w:rPr>
              <w:t>872981b</w:t>
            </w:r>
          </w:p>
        </w:tc>
      </w:tr>
      <w:tr w:rsidR="00087D02" w14:paraId="31955BDB" w14:textId="77777777" w:rsidTr="00B545EF">
        <w:tc>
          <w:tcPr>
            <w:tcW w:w="2876" w:type="dxa"/>
          </w:tcPr>
          <w:p w14:paraId="426C0162" w14:textId="77777777" w:rsidR="00087D02" w:rsidRDefault="00087D02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lang w:eastAsia="zh-CN"/>
              </w:rPr>
              <w:t>b100530</w:t>
            </w:r>
          </w:p>
        </w:tc>
        <w:tc>
          <w:tcPr>
            <w:tcW w:w="2877" w:type="dxa"/>
          </w:tcPr>
          <w:p w14:paraId="447DD522" w14:textId="77777777" w:rsidR="00087D02" w:rsidRPr="008D5A27" w:rsidRDefault="00087D02" w:rsidP="00B545EF">
            <w:pPr>
              <w:pStyle w:val="a0"/>
              <w:rPr>
                <w:lang w:eastAsia="zh-CN"/>
              </w:rPr>
            </w:pPr>
            <w:r w:rsidRPr="008D5A27">
              <w:rPr>
                <w:lang w:eastAsia="zh-CN"/>
              </w:rPr>
              <w:t>9717 2fdf</w:t>
            </w:r>
          </w:p>
        </w:tc>
        <w:tc>
          <w:tcPr>
            <w:tcW w:w="2877" w:type="dxa"/>
          </w:tcPr>
          <w:p w14:paraId="2A664C99" w14:textId="77777777" w:rsidR="00087D02" w:rsidRDefault="00087D02" w:rsidP="00B545EF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df2f1797</w:t>
            </w:r>
          </w:p>
        </w:tc>
      </w:tr>
      <w:tr w:rsidR="00087D02" w14:paraId="5C55F59A" w14:textId="77777777" w:rsidTr="00B545EF">
        <w:tc>
          <w:tcPr>
            <w:tcW w:w="2876" w:type="dxa"/>
          </w:tcPr>
          <w:p w14:paraId="49F1A4F8" w14:textId="77777777" w:rsidR="00087D02" w:rsidRDefault="00087D02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lang w:eastAsia="zh-CN"/>
              </w:rPr>
              <w:t>b100534</w:t>
            </w:r>
          </w:p>
        </w:tc>
        <w:tc>
          <w:tcPr>
            <w:tcW w:w="2877" w:type="dxa"/>
          </w:tcPr>
          <w:p w14:paraId="565291B6" w14:textId="77777777" w:rsidR="00087D02" w:rsidRPr="008D5A27" w:rsidRDefault="00087D02" w:rsidP="00B545EF">
            <w:pPr>
              <w:pStyle w:val="a0"/>
              <w:rPr>
                <w:lang w:eastAsia="zh-CN"/>
              </w:rPr>
            </w:pPr>
            <w:r w:rsidRPr="008D5A27">
              <w:rPr>
                <w:lang w:eastAsia="zh-CN"/>
              </w:rPr>
              <w:t>9f02 b35f</w:t>
            </w:r>
          </w:p>
        </w:tc>
        <w:tc>
          <w:tcPr>
            <w:tcW w:w="2877" w:type="dxa"/>
          </w:tcPr>
          <w:p w14:paraId="38ACE83B" w14:textId="77777777" w:rsidR="00087D02" w:rsidRDefault="00087D02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  <w:r>
              <w:rPr>
                <w:lang w:eastAsia="zh-CN"/>
              </w:rPr>
              <w:t>fb3029f</w:t>
            </w:r>
          </w:p>
        </w:tc>
      </w:tr>
      <w:tr w:rsidR="00087D02" w14:paraId="30C6C1C4" w14:textId="77777777" w:rsidTr="00B545EF">
        <w:tc>
          <w:tcPr>
            <w:tcW w:w="2876" w:type="dxa"/>
          </w:tcPr>
          <w:p w14:paraId="68BBEA70" w14:textId="77777777" w:rsidR="00087D02" w:rsidRDefault="00087D02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lang w:eastAsia="zh-CN"/>
              </w:rPr>
              <w:t>b100538</w:t>
            </w:r>
          </w:p>
        </w:tc>
        <w:tc>
          <w:tcPr>
            <w:tcW w:w="2877" w:type="dxa"/>
          </w:tcPr>
          <w:p w14:paraId="0C1DAE32" w14:textId="77777777" w:rsidR="00087D02" w:rsidRPr="008D5A27" w:rsidRDefault="00087D02" w:rsidP="00B545EF">
            <w:pPr>
              <w:pStyle w:val="a0"/>
              <w:rPr>
                <w:lang w:eastAsia="zh-CN"/>
              </w:rPr>
            </w:pPr>
            <w:r w:rsidRPr="008D5A27">
              <w:rPr>
                <w:lang w:eastAsia="zh-CN"/>
              </w:rPr>
              <w:t>e61d 17ad</w:t>
            </w:r>
          </w:p>
        </w:tc>
        <w:tc>
          <w:tcPr>
            <w:tcW w:w="2877" w:type="dxa"/>
          </w:tcPr>
          <w:p w14:paraId="69B07008" w14:textId="77777777" w:rsidR="00087D02" w:rsidRDefault="00087D02" w:rsidP="00B545EF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ad171de6</w:t>
            </w:r>
          </w:p>
        </w:tc>
      </w:tr>
      <w:tr w:rsidR="00087D02" w14:paraId="03FD9D5C" w14:textId="77777777" w:rsidTr="00B545EF">
        <w:tc>
          <w:tcPr>
            <w:tcW w:w="2876" w:type="dxa"/>
          </w:tcPr>
          <w:p w14:paraId="54045465" w14:textId="77777777" w:rsidR="00087D02" w:rsidRDefault="00087D02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lang w:eastAsia="zh-CN"/>
              </w:rPr>
              <w:t>b10053c</w:t>
            </w:r>
          </w:p>
        </w:tc>
        <w:tc>
          <w:tcPr>
            <w:tcW w:w="2877" w:type="dxa"/>
          </w:tcPr>
          <w:p w14:paraId="45267883" w14:textId="77777777" w:rsidR="00087D02" w:rsidRPr="008D5A27" w:rsidRDefault="00087D02" w:rsidP="00B545EF">
            <w:pPr>
              <w:pStyle w:val="a0"/>
              <w:rPr>
                <w:lang w:eastAsia="zh-CN"/>
              </w:rPr>
            </w:pPr>
            <w:r w:rsidRPr="008D5A27">
              <w:rPr>
                <w:lang w:eastAsia="zh-CN"/>
              </w:rPr>
              <w:t>83a3 4117</w:t>
            </w:r>
          </w:p>
        </w:tc>
        <w:tc>
          <w:tcPr>
            <w:tcW w:w="2877" w:type="dxa"/>
          </w:tcPr>
          <w:p w14:paraId="6FEA20EA" w14:textId="77777777" w:rsidR="00087D02" w:rsidRDefault="00087D02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741a383</w:t>
            </w:r>
          </w:p>
        </w:tc>
      </w:tr>
      <w:tr w:rsidR="00087D02" w14:paraId="70986567" w14:textId="77777777" w:rsidTr="00B545EF">
        <w:tc>
          <w:tcPr>
            <w:tcW w:w="2876" w:type="dxa"/>
          </w:tcPr>
          <w:p w14:paraId="338A78B6" w14:textId="77777777" w:rsidR="00087D02" w:rsidRDefault="00087D02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lang w:eastAsia="zh-CN"/>
              </w:rPr>
              <w:t>b100540</w:t>
            </w:r>
          </w:p>
        </w:tc>
        <w:tc>
          <w:tcPr>
            <w:tcW w:w="2877" w:type="dxa"/>
          </w:tcPr>
          <w:p w14:paraId="6245B0FC" w14:textId="77777777" w:rsidR="00087D02" w:rsidRPr="008D5A27" w:rsidRDefault="00087D02" w:rsidP="00B545EF">
            <w:pPr>
              <w:pStyle w:val="a0"/>
              <w:rPr>
                <w:lang w:eastAsia="zh-CN"/>
              </w:rPr>
            </w:pPr>
            <w:r w:rsidRPr="008D5A27">
              <w:rPr>
                <w:lang w:eastAsia="zh-CN"/>
              </w:rPr>
              <w:t>1f62 2cef</w:t>
            </w:r>
          </w:p>
        </w:tc>
        <w:tc>
          <w:tcPr>
            <w:tcW w:w="2877" w:type="dxa"/>
          </w:tcPr>
          <w:p w14:paraId="26A3AFB4" w14:textId="77777777" w:rsidR="00087D02" w:rsidRDefault="00087D02" w:rsidP="00B545EF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ef2c621f</w:t>
            </w:r>
          </w:p>
        </w:tc>
      </w:tr>
      <w:tr w:rsidR="00087D02" w14:paraId="701EAAD8" w14:textId="77777777" w:rsidTr="00B545EF">
        <w:tc>
          <w:tcPr>
            <w:tcW w:w="2876" w:type="dxa"/>
          </w:tcPr>
          <w:p w14:paraId="21771888" w14:textId="77777777" w:rsidR="00087D02" w:rsidRDefault="00087D02" w:rsidP="00B545E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lang w:eastAsia="zh-CN"/>
              </w:rPr>
              <w:t>b100544</w:t>
            </w:r>
          </w:p>
        </w:tc>
        <w:tc>
          <w:tcPr>
            <w:tcW w:w="2877" w:type="dxa"/>
          </w:tcPr>
          <w:p w14:paraId="70F4D379" w14:textId="77777777" w:rsidR="00087D02" w:rsidRPr="008D5A27" w:rsidRDefault="00087D02" w:rsidP="00B545EF">
            <w:pPr>
              <w:pStyle w:val="a0"/>
              <w:rPr>
                <w:lang w:eastAsia="zh-CN"/>
              </w:rPr>
            </w:pPr>
            <w:r w:rsidRPr="008D5A27">
              <w:rPr>
                <w:lang w:eastAsia="zh-CN"/>
              </w:rPr>
              <w:t>62cf f5d5</w:t>
            </w:r>
          </w:p>
        </w:tc>
        <w:tc>
          <w:tcPr>
            <w:tcW w:w="2877" w:type="dxa"/>
          </w:tcPr>
          <w:p w14:paraId="7B61C064" w14:textId="77777777" w:rsidR="00087D02" w:rsidRDefault="00087D02" w:rsidP="00B545EF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d5f5cf62</w:t>
            </w:r>
          </w:p>
        </w:tc>
      </w:tr>
    </w:tbl>
    <w:p w14:paraId="638D1DAC" w14:textId="77777777" w:rsidR="00087D02" w:rsidRDefault="00087D02" w:rsidP="00087D02">
      <w:pPr>
        <w:pStyle w:val="a0"/>
        <w:rPr>
          <w:lang w:eastAsia="zh-CN"/>
        </w:rPr>
      </w:pPr>
    </w:p>
    <w:p w14:paraId="37B83D68" w14:textId="77777777" w:rsidR="00087D02" w:rsidRDefault="00087D02" w:rsidP="00087D02">
      <w:pPr>
        <w:pStyle w:val="a0"/>
        <w:rPr>
          <w:lang w:eastAsia="zh-CN"/>
        </w:rPr>
      </w:pPr>
      <w:r>
        <w:rPr>
          <w:rFonts w:hint="eastAsia"/>
          <w:lang w:eastAsia="zh-CN"/>
        </w:rPr>
        <w:t>O</w:t>
      </w:r>
      <w:r>
        <w:rPr>
          <w:lang w:eastAsia="zh-CN"/>
        </w:rPr>
        <w:t xml:space="preserve">TP </w:t>
      </w:r>
      <w:r>
        <w:rPr>
          <w:rFonts w:hint="eastAsia"/>
          <w:lang w:eastAsia="zh-CN"/>
        </w:rPr>
        <w:t>写入截图示例：</w:t>
      </w:r>
    </w:p>
    <w:p w14:paraId="3218842B" w14:textId="77777777" w:rsidR="00087D02" w:rsidRPr="00E05DDF" w:rsidRDefault="00087D02" w:rsidP="00087D02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7D65B71" wp14:editId="057ED99E">
            <wp:extent cx="5486400" cy="34372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20BD" w14:textId="77777777" w:rsidR="00087D02" w:rsidRDefault="00087D02" w:rsidP="00087D02">
      <w:pPr>
        <w:pStyle w:val="a0"/>
        <w:rPr>
          <w:lang w:eastAsia="zh-CN"/>
        </w:rPr>
      </w:pPr>
    </w:p>
    <w:p w14:paraId="345BD890" w14:textId="77777777" w:rsidR="00087D02" w:rsidRPr="005858CF" w:rsidRDefault="00087D02" w:rsidP="00087D02">
      <w:pPr>
        <w:pStyle w:val="a0"/>
        <w:rPr>
          <w:highlight w:val="yellow"/>
          <w:lang w:eastAsia="zh-CN"/>
        </w:rPr>
      </w:pPr>
      <w:r w:rsidRPr="005858CF">
        <w:rPr>
          <w:rFonts w:hint="eastAsia"/>
          <w:highlight w:val="yellow"/>
          <w:lang w:eastAsia="zh-CN"/>
        </w:rPr>
        <w:t>H</w:t>
      </w:r>
      <w:r w:rsidRPr="005858CF">
        <w:rPr>
          <w:highlight w:val="yellow"/>
          <w:lang w:eastAsia="zh-CN"/>
        </w:rPr>
        <w:t xml:space="preserve">ASH </w:t>
      </w:r>
      <w:r w:rsidRPr="005858CF">
        <w:rPr>
          <w:rFonts w:hint="eastAsia"/>
          <w:highlight w:val="yellow"/>
          <w:lang w:eastAsia="zh-CN"/>
        </w:rPr>
        <w:t>要写入的内容较多，切记每写一个</w:t>
      </w:r>
      <w:r w:rsidRPr="005858CF">
        <w:rPr>
          <w:rFonts w:hint="eastAsia"/>
          <w:highlight w:val="yellow"/>
          <w:lang w:eastAsia="zh-CN"/>
        </w:rPr>
        <w:t xml:space="preserve"> </w:t>
      </w:r>
      <w:r w:rsidRPr="005858CF">
        <w:rPr>
          <w:highlight w:val="yellow"/>
          <w:lang w:eastAsia="zh-CN"/>
        </w:rPr>
        <w:t xml:space="preserve">word </w:t>
      </w:r>
      <w:r w:rsidRPr="005858CF">
        <w:rPr>
          <w:rFonts w:hint="eastAsia"/>
          <w:highlight w:val="yellow"/>
          <w:lang w:eastAsia="zh-CN"/>
        </w:rPr>
        <w:t>都要进行反复确认：</w:t>
      </w:r>
    </w:p>
    <w:p w14:paraId="428FE75A" w14:textId="77777777" w:rsidR="00087D02" w:rsidRPr="005858CF" w:rsidRDefault="00087D02" w:rsidP="00087D02">
      <w:pPr>
        <w:pStyle w:val="a0"/>
        <w:numPr>
          <w:ilvl w:val="0"/>
          <w:numId w:val="10"/>
        </w:numPr>
        <w:rPr>
          <w:highlight w:val="yellow"/>
          <w:lang w:eastAsia="zh-CN"/>
        </w:rPr>
      </w:pPr>
      <w:r w:rsidRPr="005858CF">
        <w:rPr>
          <w:rFonts w:hint="eastAsia"/>
          <w:highlight w:val="yellow"/>
          <w:lang w:eastAsia="zh-CN"/>
        </w:rPr>
        <w:t>地址是否正确？</w:t>
      </w:r>
    </w:p>
    <w:p w14:paraId="25AB35C6" w14:textId="77777777" w:rsidR="00087D02" w:rsidRPr="00AF2236" w:rsidRDefault="00087D02" w:rsidP="00087D02">
      <w:pPr>
        <w:pStyle w:val="a0"/>
        <w:numPr>
          <w:ilvl w:val="0"/>
          <w:numId w:val="10"/>
        </w:numPr>
        <w:rPr>
          <w:b/>
          <w:highlight w:val="yellow"/>
          <w:lang w:eastAsia="zh-CN"/>
        </w:rPr>
      </w:pPr>
      <w:r w:rsidRPr="005858CF">
        <w:rPr>
          <w:rFonts w:hint="eastAsia"/>
          <w:highlight w:val="yellow"/>
          <w:lang w:eastAsia="zh-CN"/>
        </w:rPr>
        <w:t>值是否正确？</w:t>
      </w:r>
    </w:p>
    <w:p w14:paraId="343AAABF" w14:textId="77777777" w:rsidR="00087D02" w:rsidRPr="00AF2236" w:rsidRDefault="00087D02" w:rsidP="00087D02">
      <w:pPr>
        <w:pStyle w:val="a0"/>
        <w:numPr>
          <w:ilvl w:val="0"/>
          <w:numId w:val="10"/>
        </w:numPr>
        <w:rPr>
          <w:b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写完之后读出</w:t>
      </w:r>
    </w:p>
    <w:p w14:paraId="49B5359B" w14:textId="77777777" w:rsidR="00087D02" w:rsidRPr="005858CF" w:rsidRDefault="00087D02" w:rsidP="00087D02">
      <w:pPr>
        <w:pStyle w:val="a0"/>
        <w:numPr>
          <w:ilvl w:val="0"/>
          <w:numId w:val="10"/>
        </w:numPr>
        <w:rPr>
          <w:b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上一字读写完成之后先清除地址与值，再开始写下一个字。</w:t>
      </w:r>
    </w:p>
    <w:p w14:paraId="0B971E1F" w14:textId="1DC8E460" w:rsidR="008A37AF" w:rsidRDefault="008A37AF" w:rsidP="00F245F9">
      <w:pPr>
        <w:pStyle w:val="a0"/>
        <w:rPr>
          <w:lang w:eastAsia="zh-CN"/>
        </w:rPr>
      </w:pPr>
    </w:p>
    <w:p w14:paraId="6A3AFB10" w14:textId="77777777" w:rsidR="008F3EB1" w:rsidRDefault="008F3EB1" w:rsidP="008F3EB1">
      <w:pPr>
        <w:pStyle w:val="2"/>
        <w:rPr>
          <w:lang w:eastAsia="zh-CN"/>
        </w:rPr>
      </w:pPr>
      <w:bookmarkStart w:id="99" w:name="_BL1用例"/>
      <w:bookmarkStart w:id="100" w:name="_Toc127460152"/>
      <w:bookmarkEnd w:id="99"/>
      <w:r>
        <w:rPr>
          <w:rFonts w:hint="eastAsia"/>
          <w:lang w:eastAsia="zh-CN"/>
        </w:rPr>
        <w:t>B</w:t>
      </w:r>
      <w:r>
        <w:rPr>
          <w:lang w:eastAsia="zh-CN"/>
        </w:rPr>
        <w:t>L1</w:t>
      </w:r>
      <w:r>
        <w:rPr>
          <w:rFonts w:hint="eastAsia"/>
          <w:lang w:eastAsia="zh-CN"/>
        </w:rPr>
        <w:t>用例</w:t>
      </w:r>
      <w:bookmarkEnd w:id="100"/>
    </w:p>
    <w:p w14:paraId="3EEE0015" w14:textId="4228B4FE" w:rsidR="008F3EB1" w:rsidRPr="00087D02" w:rsidRDefault="008F3EB1" w:rsidP="00F245F9">
      <w:pPr>
        <w:pStyle w:val="a0"/>
        <w:rPr>
          <w:lang w:eastAsia="zh-CN"/>
        </w:rPr>
      </w:pPr>
      <w:r>
        <w:rPr>
          <w:rFonts w:hint="eastAsia"/>
          <w:lang w:eastAsia="zh-CN"/>
        </w:rPr>
        <w:t>安全启动测试用例及测试结果参考</w:t>
      </w:r>
      <w:r w:rsidR="00F946B4">
        <w:rPr>
          <w:lang w:eastAsia="zh-CN"/>
        </w:rPr>
        <w:object w:dxaOrig="1536" w:dyaOrig="1120" w14:anchorId="75975965">
          <v:shape id="_x0000_i1027" type="#_x0000_t75" style="width:76.7pt;height:56.1pt" o:ole="">
            <v:imagedata r:id="rId51" o:title=""/>
          </v:shape>
          <o:OLEObject Type="Embed" ProgID="Excel.Sheet.12" ShapeID="_x0000_i1027" DrawAspect="Icon" ObjectID="_1738074315" r:id="rId52"/>
        </w:object>
      </w:r>
      <w:r>
        <w:rPr>
          <w:rFonts w:hint="eastAsia"/>
          <w:lang w:eastAsia="zh-CN"/>
        </w:rPr>
        <w:t>。</w:t>
      </w:r>
    </w:p>
    <w:p w14:paraId="403ABAD1" w14:textId="408F4F2E" w:rsidR="00E66B10" w:rsidRDefault="00E34105" w:rsidP="003E04BF">
      <w:pPr>
        <w:pStyle w:val="2"/>
        <w:rPr>
          <w:lang w:eastAsia="zh-CN"/>
        </w:rPr>
      </w:pPr>
      <w:bookmarkStart w:id="101" w:name="_BL1测试示例"/>
      <w:bookmarkStart w:id="102" w:name="_Toc127460153"/>
      <w:bookmarkEnd w:id="101"/>
      <w:r>
        <w:rPr>
          <w:rFonts w:hint="eastAsia"/>
          <w:lang w:eastAsia="zh-CN"/>
        </w:rPr>
        <w:t>BL</w:t>
      </w:r>
      <w:r>
        <w:rPr>
          <w:lang w:eastAsia="zh-CN"/>
        </w:rPr>
        <w:t>1</w:t>
      </w:r>
      <w:r>
        <w:rPr>
          <w:rFonts w:hint="eastAsia"/>
          <w:lang w:eastAsia="zh-CN"/>
        </w:rPr>
        <w:t>测试示例</w:t>
      </w:r>
      <w:bookmarkEnd w:id="102"/>
    </w:p>
    <w:p w14:paraId="6D0CD354" w14:textId="70301995" w:rsidR="00871B6E" w:rsidRPr="00871B6E" w:rsidRDefault="00720B8B" w:rsidP="00871B6E">
      <w:pPr>
        <w:pStyle w:val="a0"/>
        <w:rPr>
          <w:lang w:eastAsia="zh-CN"/>
        </w:rPr>
      </w:pPr>
      <w:r>
        <w:rPr>
          <w:rFonts w:hint="eastAsia"/>
          <w:lang w:eastAsia="zh-CN"/>
        </w:rPr>
        <w:t>本节仅针对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BL1 </w:t>
      </w:r>
      <w:r w:rsidR="00260C9A">
        <w:rPr>
          <w:rFonts w:hint="eastAsia"/>
          <w:lang w:eastAsia="zh-CN"/>
        </w:rPr>
        <w:t>的开发与高度</w:t>
      </w:r>
      <w:r>
        <w:rPr>
          <w:rFonts w:hint="eastAsia"/>
          <w:lang w:eastAsia="zh-CN"/>
        </w:rPr>
        <w:t>来介绍，芯片量产时，需要针对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BL1/BL2/TFM/Armino/CPU1/OTA </w:t>
      </w:r>
      <w:r>
        <w:rPr>
          <w:rFonts w:hint="eastAsia"/>
          <w:lang w:eastAsia="zh-CN"/>
        </w:rPr>
        <w:t>来写一份</w:t>
      </w:r>
      <w:r w:rsidR="007725FA">
        <w:rPr>
          <w:rFonts w:hint="eastAsia"/>
          <w:lang w:eastAsia="zh-CN"/>
        </w:rPr>
        <w:t>完整的量产配置文档。</w:t>
      </w:r>
    </w:p>
    <w:p w14:paraId="46AED05C" w14:textId="77777777" w:rsidR="000F1866" w:rsidRPr="000F1866" w:rsidRDefault="000F1866" w:rsidP="000F1866">
      <w:pPr>
        <w:pStyle w:val="a0"/>
        <w:rPr>
          <w:lang w:eastAsia="zh-CN"/>
        </w:rPr>
      </w:pPr>
    </w:p>
    <w:p w14:paraId="2B29611E" w14:textId="0499E1CA" w:rsidR="006E60CF" w:rsidRDefault="000453DB" w:rsidP="00DE348D">
      <w:pPr>
        <w:pStyle w:val="3"/>
        <w:rPr>
          <w:lang w:eastAsia="zh-CN"/>
        </w:rPr>
      </w:pPr>
      <w:bookmarkStart w:id="103" w:name="_Toc127460154"/>
      <w:r>
        <w:rPr>
          <w:rFonts w:hint="eastAsia"/>
          <w:lang w:eastAsia="zh-CN"/>
        </w:rPr>
        <w:lastRenderedPageBreak/>
        <w:t>注意事项</w:t>
      </w:r>
      <w:bookmarkEnd w:id="103"/>
    </w:p>
    <w:p w14:paraId="1E77C48C" w14:textId="4A8E20C5" w:rsidR="00267753" w:rsidRPr="00267753" w:rsidRDefault="00267753" w:rsidP="00207FBF">
      <w:pPr>
        <w:pStyle w:val="4"/>
        <w:rPr>
          <w:lang w:eastAsia="zh-CN"/>
        </w:rPr>
      </w:pPr>
      <w:r>
        <w:rPr>
          <w:rFonts w:hint="eastAsia"/>
          <w:lang w:eastAsia="zh-CN"/>
        </w:rPr>
        <w:t>测试顺序</w:t>
      </w:r>
    </w:p>
    <w:p w14:paraId="70D251AA" w14:textId="27C052E2" w:rsidR="006E60CF" w:rsidRDefault="00DE7C21" w:rsidP="006E60CF">
      <w:pPr>
        <w:pStyle w:val="a0"/>
        <w:rPr>
          <w:lang w:eastAsia="zh-CN"/>
        </w:rPr>
      </w:pPr>
      <w:r>
        <w:rPr>
          <w:rFonts w:hint="eastAsia"/>
          <w:lang w:eastAsia="zh-CN"/>
        </w:rPr>
        <w:t>B</w:t>
      </w:r>
      <w:r>
        <w:rPr>
          <w:lang w:eastAsia="zh-CN"/>
        </w:rPr>
        <w:t xml:space="preserve">L1 </w:t>
      </w:r>
      <w:r>
        <w:rPr>
          <w:rFonts w:hint="eastAsia"/>
          <w:lang w:eastAsia="zh-CN"/>
        </w:rPr>
        <w:t>的很多验证涉及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EFUSE/OTP </w:t>
      </w:r>
      <w:r>
        <w:rPr>
          <w:rFonts w:hint="eastAsia"/>
          <w:lang w:eastAsia="zh-CN"/>
        </w:rPr>
        <w:t>配置，这些配置都是不可逆的，因此</w:t>
      </w:r>
      <w:r w:rsidR="00D62F71">
        <w:rPr>
          <w:rFonts w:hint="eastAsia"/>
          <w:lang w:eastAsia="zh-CN"/>
        </w:rPr>
        <w:t>当对测试流程不太清楚时，要充分考虑测试顺序，</w:t>
      </w:r>
      <w:r>
        <w:rPr>
          <w:rFonts w:hint="eastAsia"/>
          <w:lang w:eastAsia="zh-CN"/>
        </w:rPr>
        <w:t>最好找一位同事将测试顺序评审通过了再着手真正的测试，以免因为测试步骤出错，导致芯片变砖。</w:t>
      </w:r>
    </w:p>
    <w:p w14:paraId="1838725C" w14:textId="4C240343" w:rsidR="009171B3" w:rsidRDefault="009171B3" w:rsidP="006E60CF">
      <w:pPr>
        <w:pStyle w:val="a0"/>
        <w:rPr>
          <w:lang w:eastAsia="zh-CN"/>
        </w:rPr>
      </w:pPr>
    </w:p>
    <w:p w14:paraId="1C9E0931" w14:textId="6F4B8C89" w:rsidR="006A0E57" w:rsidRDefault="006A0E57" w:rsidP="006E60CF">
      <w:pPr>
        <w:pStyle w:val="a0"/>
        <w:rPr>
          <w:lang w:eastAsia="zh-CN"/>
        </w:rPr>
      </w:pPr>
      <w:r>
        <w:rPr>
          <w:rFonts w:hint="eastAsia"/>
          <w:lang w:eastAsia="zh-CN"/>
        </w:rPr>
        <w:t>下表是推荐的测试顺序：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5374"/>
      </w:tblGrid>
      <w:tr w:rsidR="007C3CCF" w14:paraId="0D70F3A1" w14:textId="77777777" w:rsidTr="007C3CCF">
        <w:tc>
          <w:tcPr>
            <w:tcW w:w="988" w:type="dxa"/>
          </w:tcPr>
          <w:p w14:paraId="0E0B6BC8" w14:textId="213E751E" w:rsidR="007C3CCF" w:rsidRDefault="007C3CCF" w:rsidP="006E60C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顺序</w:t>
            </w:r>
          </w:p>
        </w:tc>
        <w:tc>
          <w:tcPr>
            <w:tcW w:w="2268" w:type="dxa"/>
          </w:tcPr>
          <w:p w14:paraId="6732A056" w14:textId="1B80A4B1" w:rsidR="007C3CCF" w:rsidRDefault="007C3CCF" w:rsidP="006E60C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</w:t>
            </w:r>
            <w:r w:rsidR="00471F33">
              <w:rPr>
                <w:rFonts w:hint="eastAsia"/>
                <w:lang w:eastAsia="zh-CN"/>
              </w:rPr>
              <w:t>组</w:t>
            </w:r>
          </w:p>
        </w:tc>
        <w:tc>
          <w:tcPr>
            <w:tcW w:w="5374" w:type="dxa"/>
          </w:tcPr>
          <w:p w14:paraId="1C3DE46D" w14:textId="1BA2B1B4" w:rsidR="007C3CCF" w:rsidRDefault="007C3CCF" w:rsidP="006E60C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7C3CCF" w14:paraId="56E378FC" w14:textId="77777777" w:rsidTr="007C3CCF">
        <w:tc>
          <w:tcPr>
            <w:tcW w:w="988" w:type="dxa"/>
          </w:tcPr>
          <w:p w14:paraId="1AFCAAA4" w14:textId="606ADC53" w:rsidR="007C3CCF" w:rsidRDefault="007C3CCF" w:rsidP="006E60C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268" w:type="dxa"/>
          </w:tcPr>
          <w:p w14:paraId="6A2B1C29" w14:textId="5575BF58" w:rsidR="007C3CCF" w:rsidRDefault="00EE2A0B" w:rsidP="006E60C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使用模拟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OTP </w:t>
            </w:r>
            <w:r>
              <w:rPr>
                <w:rFonts w:hint="eastAsia"/>
                <w:lang w:eastAsia="zh-CN"/>
              </w:rPr>
              <w:t>验证</w:t>
            </w:r>
          </w:p>
        </w:tc>
        <w:tc>
          <w:tcPr>
            <w:tcW w:w="5374" w:type="dxa"/>
          </w:tcPr>
          <w:p w14:paraId="12E42EC8" w14:textId="7B8D223C" w:rsidR="007C3CCF" w:rsidRDefault="00EE2A0B" w:rsidP="008C027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可以</w:t>
            </w:r>
            <w:hyperlink w:anchor="_FPGA_上跑_BL1" w:history="1">
              <w:r w:rsidRPr="008C027F">
                <w:rPr>
                  <w:rStyle w:val="af4"/>
                  <w:rFonts w:hint="eastAsia"/>
                  <w:lang w:eastAsia="zh-CN"/>
                </w:rPr>
                <w:t>在</w:t>
              </w:r>
              <w:r w:rsidRPr="008C027F">
                <w:rPr>
                  <w:rStyle w:val="af4"/>
                  <w:rFonts w:hint="eastAsia"/>
                  <w:lang w:eastAsia="zh-CN"/>
                </w:rPr>
                <w:t xml:space="preserve"> FPGA</w:t>
              </w:r>
              <w:r w:rsidRPr="008C027F">
                <w:rPr>
                  <w:rStyle w:val="af4"/>
                  <w:lang w:eastAsia="zh-CN"/>
                </w:rPr>
                <w:t xml:space="preserve"> </w:t>
              </w:r>
              <w:r w:rsidRPr="008C027F">
                <w:rPr>
                  <w:rStyle w:val="af4"/>
                  <w:lang w:eastAsia="zh-CN"/>
                </w:rPr>
                <w:t>上跑</w:t>
              </w:r>
              <w:r w:rsidRPr="008C027F">
                <w:rPr>
                  <w:rStyle w:val="af4"/>
                  <w:rFonts w:hint="eastAsia"/>
                  <w:lang w:eastAsia="zh-CN"/>
                </w:rPr>
                <w:t xml:space="preserve"> </w:t>
              </w:r>
              <w:r w:rsidRPr="008C027F">
                <w:rPr>
                  <w:rStyle w:val="af4"/>
                  <w:lang w:eastAsia="zh-CN"/>
                </w:rPr>
                <w:t>BL1</w:t>
              </w:r>
            </w:hyperlink>
            <w:r>
              <w:rPr>
                <w:rFonts w:hint="eastAsia"/>
                <w:lang w:eastAsia="zh-CN"/>
              </w:rPr>
              <w:t>，或者</w:t>
            </w:r>
            <w:hyperlink w:anchor="_芯片FLASH_中跑_BL1" w:history="1">
              <w:r w:rsidRPr="009D6C42">
                <w:rPr>
                  <w:rStyle w:val="af4"/>
                  <w:rFonts w:hint="eastAsia"/>
                  <w:lang w:eastAsia="zh-CN"/>
                </w:rPr>
                <w:t>芯片</w:t>
              </w:r>
              <w:r w:rsidR="008C027F" w:rsidRPr="009D6C42">
                <w:rPr>
                  <w:rStyle w:val="af4"/>
                  <w:rFonts w:hint="eastAsia"/>
                  <w:lang w:eastAsia="zh-CN"/>
                </w:rPr>
                <w:t xml:space="preserve"> </w:t>
              </w:r>
              <w:r w:rsidR="008C027F" w:rsidRPr="009D6C42">
                <w:rPr>
                  <w:rStyle w:val="af4"/>
                  <w:lang w:eastAsia="zh-CN"/>
                </w:rPr>
                <w:t xml:space="preserve">FLASH </w:t>
              </w:r>
              <w:r w:rsidR="008C027F" w:rsidRPr="009D6C42">
                <w:rPr>
                  <w:rStyle w:val="af4"/>
                  <w:lang w:eastAsia="zh-CN"/>
                </w:rPr>
                <w:t>中</w:t>
              </w:r>
              <w:r w:rsidR="008C027F" w:rsidRPr="009D6C42">
                <w:rPr>
                  <w:rStyle w:val="af4"/>
                  <w:rFonts w:hint="eastAsia"/>
                  <w:lang w:eastAsia="zh-CN"/>
                </w:rPr>
                <w:t>跑</w:t>
              </w:r>
              <w:r w:rsidR="008C027F" w:rsidRPr="009D6C42">
                <w:rPr>
                  <w:rStyle w:val="af4"/>
                  <w:rFonts w:hint="eastAsia"/>
                  <w:lang w:eastAsia="zh-CN"/>
                </w:rPr>
                <w:t xml:space="preserve"> </w:t>
              </w:r>
              <w:r w:rsidR="008C027F" w:rsidRPr="009D6C42">
                <w:rPr>
                  <w:rStyle w:val="af4"/>
                  <w:lang w:eastAsia="zh-CN"/>
                </w:rPr>
                <w:t>BL1</w:t>
              </w:r>
            </w:hyperlink>
          </w:p>
        </w:tc>
      </w:tr>
      <w:tr w:rsidR="009D6C42" w14:paraId="0D43F3C8" w14:textId="77777777" w:rsidTr="007C3CCF">
        <w:tc>
          <w:tcPr>
            <w:tcW w:w="988" w:type="dxa"/>
          </w:tcPr>
          <w:p w14:paraId="59570AAD" w14:textId="55F21B99" w:rsidR="009D6C42" w:rsidRDefault="009D6C42" w:rsidP="006E60C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268" w:type="dxa"/>
          </w:tcPr>
          <w:p w14:paraId="7B416C5B" w14:textId="5FAC0CB8" w:rsidR="009D6C42" w:rsidRDefault="008D7104" w:rsidP="006E60C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直接将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EFUSE/OTP </w:t>
            </w:r>
            <w:r>
              <w:rPr>
                <w:rFonts w:hint="eastAsia"/>
                <w:lang w:eastAsia="zh-CN"/>
              </w:rPr>
              <w:t>依赖配置固化</w:t>
            </w:r>
          </w:p>
        </w:tc>
        <w:tc>
          <w:tcPr>
            <w:tcW w:w="5374" w:type="dxa"/>
          </w:tcPr>
          <w:p w14:paraId="17E6D346" w14:textId="0F4B5253" w:rsidR="009D6C42" w:rsidRDefault="008D7104" w:rsidP="008C027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只要不是跑固化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>BootROM</w:t>
            </w:r>
            <w:r w:rsidR="00BA2F9D">
              <w:rPr>
                <w:rFonts w:hint="eastAsia"/>
                <w:lang w:eastAsia="zh-CN"/>
              </w:rPr>
              <w:t>，则可以直接更改代码的方式固化某些特定处理，如跳过</w:t>
            </w:r>
            <w:r w:rsidR="00BA2F9D">
              <w:rPr>
                <w:rFonts w:hint="eastAsia"/>
                <w:lang w:eastAsia="zh-CN"/>
              </w:rPr>
              <w:t xml:space="preserve"> </w:t>
            </w:r>
            <w:r w:rsidR="00BA2F9D">
              <w:rPr>
                <w:lang w:eastAsia="zh-CN"/>
              </w:rPr>
              <w:t xml:space="preserve">Legacy Boot </w:t>
            </w:r>
            <w:r w:rsidR="00BA2F9D">
              <w:rPr>
                <w:rFonts w:hint="eastAsia"/>
                <w:lang w:eastAsia="zh-CN"/>
              </w:rPr>
              <w:t>等</w:t>
            </w:r>
          </w:p>
        </w:tc>
      </w:tr>
      <w:tr w:rsidR="00BA2F9D" w14:paraId="370D6F76" w14:textId="77777777" w:rsidTr="007C3CCF">
        <w:tc>
          <w:tcPr>
            <w:tcW w:w="988" w:type="dxa"/>
          </w:tcPr>
          <w:p w14:paraId="59E17DFE" w14:textId="5DB9F7CE" w:rsidR="00BA2F9D" w:rsidRDefault="00BA2F9D" w:rsidP="006E60C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268" w:type="dxa"/>
          </w:tcPr>
          <w:p w14:paraId="3AAB5E34" w14:textId="70CD0636" w:rsidR="00BA2F9D" w:rsidRDefault="004C3750" w:rsidP="006E60C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芯片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FLASH </w:t>
            </w:r>
            <w:r>
              <w:rPr>
                <w:rFonts w:hint="eastAsia"/>
                <w:lang w:eastAsia="zh-CN"/>
              </w:rPr>
              <w:t>中跑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BL1 </w:t>
            </w:r>
            <w:r>
              <w:rPr>
                <w:rFonts w:hint="eastAsia"/>
                <w:lang w:eastAsia="zh-CN"/>
              </w:rPr>
              <w:t>验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>OTP</w:t>
            </w:r>
          </w:p>
        </w:tc>
        <w:tc>
          <w:tcPr>
            <w:tcW w:w="5374" w:type="dxa"/>
          </w:tcPr>
          <w:p w14:paraId="5B49BE11" w14:textId="76DE57FE" w:rsidR="00BA2F9D" w:rsidRDefault="00725CA2" w:rsidP="008C027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首次验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OTP </w:t>
            </w:r>
            <w:r>
              <w:rPr>
                <w:rFonts w:hint="eastAsia"/>
                <w:lang w:eastAsia="zh-CN"/>
              </w:rPr>
              <w:t>时，应该优先考虑</w:t>
            </w:r>
            <w:r>
              <w:rPr>
                <w:rFonts w:hint="eastAsia"/>
                <w:lang w:eastAsia="zh-CN"/>
              </w:rPr>
              <w:t xml:space="preserve"> </w:t>
            </w:r>
            <w:hyperlink w:anchor="_芯片FLASH_中跑_BL1" w:history="1">
              <w:r w:rsidRPr="009D6C42">
                <w:rPr>
                  <w:rStyle w:val="af4"/>
                  <w:rFonts w:hint="eastAsia"/>
                  <w:lang w:eastAsia="zh-CN"/>
                </w:rPr>
                <w:t>芯片</w:t>
              </w:r>
              <w:r w:rsidRPr="009D6C42">
                <w:rPr>
                  <w:rStyle w:val="af4"/>
                  <w:rFonts w:hint="eastAsia"/>
                  <w:lang w:eastAsia="zh-CN"/>
                </w:rPr>
                <w:t xml:space="preserve"> </w:t>
              </w:r>
              <w:r w:rsidRPr="009D6C42">
                <w:rPr>
                  <w:rStyle w:val="af4"/>
                  <w:lang w:eastAsia="zh-CN"/>
                </w:rPr>
                <w:t xml:space="preserve">FLASH </w:t>
              </w:r>
              <w:r w:rsidRPr="009D6C42">
                <w:rPr>
                  <w:rStyle w:val="af4"/>
                  <w:lang w:eastAsia="zh-CN"/>
                </w:rPr>
                <w:t>中</w:t>
              </w:r>
              <w:r w:rsidRPr="009D6C42">
                <w:rPr>
                  <w:rStyle w:val="af4"/>
                  <w:rFonts w:hint="eastAsia"/>
                  <w:lang w:eastAsia="zh-CN"/>
                </w:rPr>
                <w:t>跑</w:t>
              </w:r>
              <w:r w:rsidRPr="009D6C42">
                <w:rPr>
                  <w:rStyle w:val="af4"/>
                  <w:rFonts w:hint="eastAsia"/>
                  <w:lang w:eastAsia="zh-CN"/>
                </w:rPr>
                <w:t xml:space="preserve"> </w:t>
              </w:r>
              <w:r w:rsidRPr="009D6C42">
                <w:rPr>
                  <w:rStyle w:val="af4"/>
                  <w:lang w:eastAsia="zh-CN"/>
                </w:rPr>
                <w:t>BL1</w:t>
              </w:r>
            </w:hyperlink>
            <w:r>
              <w:rPr>
                <w:rFonts w:hint="eastAsia"/>
                <w:lang w:eastAsia="zh-CN"/>
              </w:rPr>
              <w:t>，</w:t>
            </w:r>
            <w:r w:rsidR="0099615D">
              <w:rPr>
                <w:rFonts w:hint="eastAsia"/>
                <w:lang w:eastAsia="zh-CN"/>
              </w:rPr>
              <w:t>因它可以在不使能</w:t>
            </w:r>
            <w:r w:rsidR="0099615D">
              <w:rPr>
                <w:rFonts w:hint="eastAsia"/>
                <w:lang w:eastAsia="zh-CN"/>
              </w:rPr>
              <w:t xml:space="preserve"> </w:t>
            </w:r>
            <w:r w:rsidR="0099615D">
              <w:rPr>
                <w:lang w:eastAsia="zh-CN"/>
              </w:rPr>
              <w:t xml:space="preserve">EFUSE </w:t>
            </w:r>
            <w:r w:rsidR="0099615D">
              <w:rPr>
                <w:rFonts w:hint="eastAsia"/>
                <w:lang w:eastAsia="zh-CN"/>
              </w:rPr>
              <w:t>中安全启动</w:t>
            </w:r>
            <w:r w:rsidR="0099615D">
              <w:rPr>
                <w:rFonts w:hint="eastAsia"/>
                <w:lang w:eastAsia="zh-CN"/>
              </w:rPr>
              <w:t xml:space="preserve"> </w:t>
            </w:r>
            <w:r w:rsidR="0099615D">
              <w:rPr>
                <w:lang w:eastAsia="zh-CN"/>
              </w:rPr>
              <w:t xml:space="preserve">Bit </w:t>
            </w:r>
            <w:r w:rsidR="0099615D">
              <w:rPr>
                <w:rFonts w:hint="eastAsia"/>
                <w:lang w:eastAsia="zh-CN"/>
              </w:rPr>
              <w:t>的前提下跑真正的</w:t>
            </w:r>
            <w:r w:rsidR="0099615D">
              <w:rPr>
                <w:rFonts w:hint="eastAsia"/>
                <w:lang w:eastAsia="zh-CN"/>
              </w:rPr>
              <w:t xml:space="preserve"> </w:t>
            </w:r>
            <w:r w:rsidR="0099615D">
              <w:rPr>
                <w:lang w:eastAsia="zh-CN"/>
              </w:rPr>
              <w:t>OTP</w:t>
            </w:r>
            <w:r w:rsidR="0099615D">
              <w:rPr>
                <w:rFonts w:hint="eastAsia"/>
                <w:lang w:eastAsia="zh-CN"/>
              </w:rPr>
              <w:t>，</w:t>
            </w:r>
            <w:r w:rsidR="004121C6">
              <w:rPr>
                <w:rFonts w:hint="eastAsia"/>
                <w:lang w:eastAsia="zh-CN"/>
              </w:rPr>
              <w:t>这带来的好处是，即使</w:t>
            </w:r>
            <w:r w:rsidR="004121C6">
              <w:rPr>
                <w:rFonts w:hint="eastAsia"/>
                <w:lang w:eastAsia="zh-CN"/>
              </w:rPr>
              <w:t xml:space="preserve"> </w:t>
            </w:r>
            <w:r w:rsidR="004121C6">
              <w:rPr>
                <w:lang w:eastAsia="zh-CN"/>
              </w:rPr>
              <w:t xml:space="preserve">OTP </w:t>
            </w:r>
            <w:r w:rsidR="004121C6">
              <w:rPr>
                <w:rFonts w:hint="eastAsia"/>
                <w:lang w:eastAsia="zh-CN"/>
              </w:rPr>
              <w:t>配坏了，板子依然可用，因为</w:t>
            </w:r>
            <w:r w:rsidR="004121C6">
              <w:rPr>
                <w:lang w:eastAsia="zh-CN"/>
              </w:rPr>
              <w:t xml:space="preserve"> UART </w:t>
            </w:r>
            <w:r w:rsidR="004121C6">
              <w:rPr>
                <w:rFonts w:hint="eastAsia"/>
                <w:lang w:eastAsia="zh-CN"/>
              </w:rPr>
              <w:t>下载模式不会使用</w:t>
            </w:r>
            <w:r w:rsidR="004121C6">
              <w:rPr>
                <w:rFonts w:hint="eastAsia"/>
                <w:lang w:eastAsia="zh-CN"/>
              </w:rPr>
              <w:t xml:space="preserve"> </w:t>
            </w:r>
            <w:r w:rsidR="004121C6">
              <w:rPr>
                <w:lang w:eastAsia="zh-CN"/>
              </w:rPr>
              <w:t>OTP</w:t>
            </w:r>
            <w:r w:rsidR="004121C6">
              <w:rPr>
                <w:rFonts w:hint="eastAsia"/>
                <w:lang w:eastAsia="zh-CN"/>
              </w:rPr>
              <w:t>。</w:t>
            </w:r>
          </w:p>
        </w:tc>
      </w:tr>
      <w:tr w:rsidR="009527EA" w14:paraId="04543EC6" w14:textId="77777777" w:rsidTr="007C3CCF">
        <w:tc>
          <w:tcPr>
            <w:tcW w:w="988" w:type="dxa"/>
          </w:tcPr>
          <w:p w14:paraId="16AB390C" w14:textId="72B47D25" w:rsidR="009527EA" w:rsidRDefault="009527EA" w:rsidP="006E60C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268" w:type="dxa"/>
          </w:tcPr>
          <w:p w14:paraId="41B82F71" w14:textId="284DFDC7" w:rsidR="009527EA" w:rsidRDefault="00BD556E" w:rsidP="006E60C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Manifest </w:t>
            </w:r>
            <w:r>
              <w:rPr>
                <w:rFonts w:hint="eastAsia"/>
                <w:lang w:eastAsia="zh-CN"/>
              </w:rPr>
              <w:t>使能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>Secure Boot</w:t>
            </w:r>
          </w:p>
        </w:tc>
        <w:tc>
          <w:tcPr>
            <w:tcW w:w="5374" w:type="dxa"/>
          </w:tcPr>
          <w:p w14:paraId="5200D0BA" w14:textId="3AD538E3" w:rsidR="009527EA" w:rsidRDefault="004028FD" w:rsidP="008C027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当要验证固化的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BootROM </w:t>
            </w:r>
            <w:r>
              <w:rPr>
                <w:rFonts w:hint="eastAsia"/>
                <w:lang w:eastAsia="zh-CN"/>
              </w:rPr>
              <w:t>时，先通过</w:t>
            </w:r>
            <w:r>
              <w:rPr>
                <w:rFonts w:hint="eastAsia"/>
                <w:lang w:eastAsia="zh-CN"/>
              </w:rPr>
              <w:t xml:space="preserve"> EFUSE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使能</w:t>
            </w:r>
            <w:r w:rsidR="0069679A">
              <w:rPr>
                <w:rFonts w:hint="eastAsia"/>
                <w:lang w:eastAsia="zh-CN"/>
              </w:rPr>
              <w:t xml:space="preserve"> Se</w:t>
            </w:r>
            <w:r w:rsidR="0069679A">
              <w:rPr>
                <w:lang w:eastAsia="zh-CN"/>
              </w:rPr>
              <w:t>cure Boot Mode</w:t>
            </w:r>
            <w:r w:rsidR="0069679A">
              <w:rPr>
                <w:rFonts w:hint="eastAsia"/>
                <w:lang w:eastAsia="zh-CN"/>
              </w:rPr>
              <w:t>，但不要通过</w:t>
            </w:r>
            <w:r w:rsidR="0069679A">
              <w:rPr>
                <w:rFonts w:hint="eastAsia"/>
                <w:lang w:eastAsia="zh-CN"/>
              </w:rPr>
              <w:t xml:space="preserve"> </w:t>
            </w:r>
            <w:r w:rsidR="0069679A">
              <w:rPr>
                <w:lang w:eastAsia="zh-CN"/>
              </w:rPr>
              <w:t xml:space="preserve">EFUSE </w:t>
            </w:r>
            <w:r w:rsidR="0069679A">
              <w:rPr>
                <w:rFonts w:hint="eastAsia"/>
                <w:lang w:eastAsia="zh-CN"/>
              </w:rPr>
              <w:t>使能</w:t>
            </w:r>
            <w:r w:rsidR="0069679A">
              <w:rPr>
                <w:rFonts w:hint="eastAsia"/>
                <w:lang w:eastAsia="zh-CN"/>
              </w:rPr>
              <w:t xml:space="preserve"> </w:t>
            </w:r>
            <w:r w:rsidR="0069679A">
              <w:rPr>
                <w:lang w:eastAsia="zh-CN"/>
              </w:rPr>
              <w:t>Secure Boot</w:t>
            </w:r>
            <w:r w:rsidR="0069679A">
              <w:rPr>
                <w:rFonts w:hint="eastAsia"/>
                <w:lang w:eastAsia="zh-CN"/>
              </w:rPr>
              <w:t>，而是通过</w:t>
            </w:r>
            <w:r w:rsidR="0069679A">
              <w:rPr>
                <w:rFonts w:hint="eastAsia"/>
                <w:lang w:eastAsia="zh-CN"/>
              </w:rPr>
              <w:t>M</w:t>
            </w:r>
            <w:r w:rsidR="0069679A">
              <w:rPr>
                <w:lang w:eastAsia="zh-CN"/>
              </w:rPr>
              <w:t xml:space="preserve">anifest </w:t>
            </w:r>
            <w:r w:rsidR="0069679A">
              <w:rPr>
                <w:rFonts w:hint="eastAsia"/>
                <w:lang w:eastAsia="zh-CN"/>
              </w:rPr>
              <w:t>来使能</w:t>
            </w:r>
            <w:r w:rsidR="0069679A">
              <w:rPr>
                <w:rFonts w:hint="eastAsia"/>
                <w:lang w:eastAsia="zh-CN"/>
              </w:rPr>
              <w:t xml:space="preserve"> </w:t>
            </w:r>
            <w:r w:rsidR="0069679A">
              <w:rPr>
                <w:lang w:eastAsia="zh-CN"/>
              </w:rPr>
              <w:t>Secure Boot</w:t>
            </w:r>
            <w:r w:rsidR="0069679A">
              <w:rPr>
                <w:rFonts w:hint="eastAsia"/>
                <w:lang w:eastAsia="zh-CN"/>
              </w:rPr>
              <w:t>。这样带来的好处是，</w:t>
            </w:r>
            <w:r w:rsidR="006F5047">
              <w:rPr>
                <w:rFonts w:hint="eastAsia"/>
                <w:lang w:eastAsia="zh-CN"/>
              </w:rPr>
              <w:t>如果</w:t>
            </w:r>
            <w:r w:rsidR="006F5047">
              <w:rPr>
                <w:rFonts w:hint="eastAsia"/>
                <w:lang w:eastAsia="zh-CN"/>
              </w:rPr>
              <w:t xml:space="preserve"> </w:t>
            </w:r>
            <w:r w:rsidR="006F5047">
              <w:rPr>
                <w:lang w:eastAsia="zh-CN"/>
              </w:rPr>
              <w:t xml:space="preserve">Public Key Hash </w:t>
            </w:r>
            <w:r w:rsidR="006F5047">
              <w:rPr>
                <w:rFonts w:hint="eastAsia"/>
                <w:lang w:eastAsia="zh-CN"/>
              </w:rPr>
              <w:t>配置出错，板子依然可用（这时除了不验签，其他流程一样）</w:t>
            </w:r>
            <w:r w:rsidR="00803A3F">
              <w:rPr>
                <w:rFonts w:hint="eastAsia"/>
                <w:lang w:eastAsia="zh-CN"/>
              </w:rPr>
              <w:t>，</w:t>
            </w:r>
            <w:r w:rsidR="00803A3F" w:rsidRPr="00D04433">
              <w:rPr>
                <w:rFonts w:hint="eastAsia"/>
                <w:highlight w:val="yellow"/>
                <w:lang w:eastAsia="zh-CN"/>
              </w:rPr>
              <w:t>E</w:t>
            </w:r>
            <w:r w:rsidR="00803A3F" w:rsidRPr="00D04433">
              <w:rPr>
                <w:highlight w:val="yellow"/>
                <w:lang w:eastAsia="zh-CN"/>
              </w:rPr>
              <w:t xml:space="preserve">FUSE </w:t>
            </w:r>
            <w:r w:rsidR="00803A3F" w:rsidRPr="00D04433">
              <w:rPr>
                <w:rFonts w:hint="eastAsia"/>
                <w:highlight w:val="yellow"/>
                <w:lang w:eastAsia="zh-CN"/>
              </w:rPr>
              <w:t>中</w:t>
            </w:r>
            <w:r w:rsidR="00803A3F" w:rsidRPr="00D04433">
              <w:rPr>
                <w:rFonts w:hint="eastAsia"/>
                <w:highlight w:val="yellow"/>
                <w:lang w:eastAsia="zh-CN"/>
              </w:rPr>
              <w:t xml:space="preserve"> </w:t>
            </w:r>
            <w:r w:rsidR="00803A3F" w:rsidRPr="00D04433">
              <w:rPr>
                <w:highlight w:val="yellow"/>
                <w:lang w:eastAsia="zh-CN"/>
              </w:rPr>
              <w:t xml:space="preserve">Secure Boot </w:t>
            </w:r>
            <w:r w:rsidR="00803A3F" w:rsidRPr="00D04433">
              <w:rPr>
                <w:rFonts w:hint="eastAsia"/>
                <w:highlight w:val="yellow"/>
                <w:lang w:eastAsia="zh-CN"/>
              </w:rPr>
              <w:t>使能仅在量产前才打开</w:t>
            </w:r>
            <w:r w:rsidR="00803A3F">
              <w:rPr>
                <w:rFonts w:hint="eastAsia"/>
                <w:lang w:eastAsia="zh-CN"/>
              </w:rPr>
              <w:t>。</w:t>
            </w:r>
          </w:p>
        </w:tc>
      </w:tr>
      <w:tr w:rsidR="00EA799A" w14:paraId="24FF1E49" w14:textId="77777777" w:rsidTr="007C3CCF">
        <w:tc>
          <w:tcPr>
            <w:tcW w:w="988" w:type="dxa"/>
          </w:tcPr>
          <w:p w14:paraId="5442A8E7" w14:textId="3FED4BBD" w:rsidR="00EA799A" w:rsidRDefault="00EA799A" w:rsidP="006E60CF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5</w:t>
            </w:r>
          </w:p>
        </w:tc>
        <w:tc>
          <w:tcPr>
            <w:tcW w:w="2268" w:type="dxa"/>
          </w:tcPr>
          <w:p w14:paraId="1C569184" w14:textId="460C60B7" w:rsidR="00EA799A" w:rsidRDefault="00F000AA" w:rsidP="006E60C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</w:t>
            </w:r>
            <w:r>
              <w:rPr>
                <w:lang w:eastAsia="zh-CN"/>
              </w:rPr>
              <w:t xml:space="preserve">FUSE </w:t>
            </w:r>
            <w:r>
              <w:rPr>
                <w:rFonts w:hint="eastAsia"/>
                <w:lang w:eastAsia="zh-CN"/>
              </w:rPr>
              <w:t>打开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>PLL/FLASH AES</w:t>
            </w:r>
          </w:p>
        </w:tc>
        <w:tc>
          <w:tcPr>
            <w:tcW w:w="5374" w:type="dxa"/>
          </w:tcPr>
          <w:p w14:paraId="40194880" w14:textId="19DC0D30" w:rsidR="00EA799A" w:rsidRDefault="00A206DB" w:rsidP="008C027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这两项只要配置正常，不会有问题。</w:t>
            </w:r>
          </w:p>
        </w:tc>
      </w:tr>
      <w:tr w:rsidR="00F66A4D" w14:paraId="3BEF6A2D" w14:textId="77777777" w:rsidTr="007C3CCF">
        <w:tc>
          <w:tcPr>
            <w:tcW w:w="988" w:type="dxa"/>
          </w:tcPr>
          <w:p w14:paraId="301ABBD0" w14:textId="43F960E8" w:rsidR="00F66A4D" w:rsidRDefault="00F66A4D" w:rsidP="006E60C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268" w:type="dxa"/>
          </w:tcPr>
          <w:p w14:paraId="0CA3E5B8" w14:textId="274EB420" w:rsidR="00F66A4D" w:rsidRDefault="00F66A4D" w:rsidP="006E60C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OTP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权限</w:t>
            </w:r>
          </w:p>
        </w:tc>
        <w:tc>
          <w:tcPr>
            <w:tcW w:w="5374" w:type="dxa"/>
          </w:tcPr>
          <w:p w14:paraId="06B07E71" w14:textId="55142BBB" w:rsidR="00F66A4D" w:rsidRDefault="00F66A4D" w:rsidP="008C027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通过山海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Lock Control </w:t>
            </w:r>
            <w:r>
              <w:rPr>
                <w:rFonts w:hint="eastAsia"/>
                <w:lang w:eastAsia="zh-CN"/>
              </w:rPr>
              <w:t>来控制访问权限，一旦配置就不可逆向。</w:t>
            </w:r>
          </w:p>
        </w:tc>
      </w:tr>
      <w:tr w:rsidR="006A4C35" w14:paraId="288CCA4C" w14:textId="77777777" w:rsidTr="007C3CCF">
        <w:tc>
          <w:tcPr>
            <w:tcW w:w="988" w:type="dxa"/>
          </w:tcPr>
          <w:p w14:paraId="5139B697" w14:textId="2D2C9163" w:rsidR="006A4C35" w:rsidRDefault="00F66A4D" w:rsidP="006E60CF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7</w:t>
            </w:r>
          </w:p>
        </w:tc>
        <w:tc>
          <w:tcPr>
            <w:tcW w:w="2268" w:type="dxa"/>
          </w:tcPr>
          <w:p w14:paraId="37818B1B" w14:textId="77777777" w:rsidR="006A4C35" w:rsidRDefault="006A4C35" w:rsidP="006E60C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</w:t>
            </w:r>
            <w:r>
              <w:rPr>
                <w:lang w:eastAsia="zh-CN"/>
              </w:rPr>
              <w:t xml:space="preserve">FUSE </w:t>
            </w:r>
            <w:r>
              <w:rPr>
                <w:rFonts w:hint="eastAsia"/>
                <w:lang w:eastAsia="zh-CN"/>
              </w:rPr>
              <w:t>关闭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>Debug</w:t>
            </w:r>
          </w:p>
          <w:p w14:paraId="2E1EA6A2" w14:textId="503C9239" w:rsidR="006A4C35" w:rsidRDefault="006A4C35" w:rsidP="006E60CF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 xml:space="preserve">EFUSE </w:t>
            </w:r>
            <w:r w:rsidR="0097198C">
              <w:rPr>
                <w:rFonts w:hint="eastAsia"/>
                <w:lang w:eastAsia="zh-CN"/>
              </w:rPr>
              <w:t>禁用</w:t>
            </w:r>
            <w:r w:rsidR="0097198C">
              <w:rPr>
                <w:rFonts w:hint="eastAsia"/>
                <w:lang w:eastAsia="zh-CN"/>
              </w:rPr>
              <w:t xml:space="preserve"> </w:t>
            </w:r>
            <w:r w:rsidR="0097198C">
              <w:rPr>
                <w:lang w:eastAsia="zh-CN"/>
              </w:rPr>
              <w:t>FAST BOOT</w:t>
            </w:r>
          </w:p>
        </w:tc>
        <w:tc>
          <w:tcPr>
            <w:tcW w:w="5374" w:type="dxa"/>
          </w:tcPr>
          <w:p w14:paraId="68EB5E47" w14:textId="442D561D" w:rsidR="006A4C35" w:rsidRDefault="000350EA" w:rsidP="008C027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要注意，</w:t>
            </w:r>
            <w:r>
              <w:rPr>
                <w:rFonts w:hint="eastAsia"/>
                <w:lang w:eastAsia="zh-CN"/>
              </w:rPr>
              <w:t>D</w:t>
            </w:r>
            <w:r>
              <w:rPr>
                <w:lang w:eastAsia="zh-CN"/>
              </w:rPr>
              <w:t xml:space="preserve">ebug </w:t>
            </w:r>
            <w:r>
              <w:rPr>
                <w:rFonts w:hint="eastAsia"/>
                <w:lang w:eastAsia="zh-CN"/>
              </w:rPr>
              <w:t>一旦关闭固化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BootROM </w:t>
            </w:r>
            <w:r>
              <w:rPr>
                <w:rFonts w:hint="eastAsia"/>
                <w:lang w:eastAsia="zh-CN"/>
              </w:rPr>
              <w:t>就不会有任何打印了，</w:t>
            </w:r>
            <w:r>
              <w:rPr>
                <w:rFonts w:hint="eastAsia"/>
                <w:lang w:eastAsia="zh-CN"/>
              </w:rPr>
              <w:t>F</w:t>
            </w:r>
            <w:r>
              <w:rPr>
                <w:lang w:eastAsia="zh-CN"/>
              </w:rPr>
              <w:t xml:space="preserve">AST Boot </w:t>
            </w:r>
            <w:r>
              <w:rPr>
                <w:rFonts w:hint="eastAsia"/>
                <w:lang w:eastAsia="zh-CN"/>
              </w:rPr>
              <w:t>一旦关闭，</w:t>
            </w:r>
            <w:r>
              <w:rPr>
                <w:lang w:eastAsia="zh-CN"/>
              </w:rPr>
              <w:t xml:space="preserve">Deep Sleep </w:t>
            </w:r>
            <w:r>
              <w:rPr>
                <w:rFonts w:hint="eastAsia"/>
                <w:lang w:eastAsia="zh-CN"/>
              </w:rPr>
              <w:t>醒来之后就会一直</w:t>
            </w:r>
            <w:r w:rsidR="00107D85">
              <w:rPr>
                <w:rFonts w:hint="eastAsia"/>
                <w:lang w:eastAsia="zh-CN"/>
              </w:rPr>
              <w:t>走安全启动</w:t>
            </w:r>
          </w:p>
        </w:tc>
      </w:tr>
      <w:tr w:rsidR="007E65E4" w14:paraId="14A54518" w14:textId="77777777" w:rsidTr="007C3CCF">
        <w:tc>
          <w:tcPr>
            <w:tcW w:w="988" w:type="dxa"/>
          </w:tcPr>
          <w:p w14:paraId="1C8A93D9" w14:textId="0923CAD2" w:rsidR="007E65E4" w:rsidRDefault="00F66A4D" w:rsidP="006E60C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2268" w:type="dxa"/>
          </w:tcPr>
          <w:p w14:paraId="1793B515" w14:textId="74EE855A" w:rsidR="00AE2443" w:rsidRDefault="007D28FB" w:rsidP="006E60CF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 xml:space="preserve">EFUSE </w:t>
            </w:r>
            <w:r w:rsidR="00AE2443">
              <w:rPr>
                <w:rFonts w:hint="eastAsia"/>
                <w:lang w:eastAsia="zh-CN"/>
              </w:rPr>
              <w:t>S</w:t>
            </w:r>
            <w:r w:rsidR="00AE2443">
              <w:rPr>
                <w:lang w:eastAsia="zh-CN"/>
              </w:rPr>
              <w:t xml:space="preserve">ecure Boot </w:t>
            </w:r>
            <w:r>
              <w:rPr>
                <w:rFonts w:hint="eastAsia"/>
                <w:lang w:eastAsia="zh-CN"/>
              </w:rPr>
              <w:t>使能</w:t>
            </w:r>
          </w:p>
          <w:p w14:paraId="0B56BEB5" w14:textId="54BAA689" w:rsidR="007E65E4" w:rsidRDefault="007E65E4" w:rsidP="006E60C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</w:t>
            </w:r>
            <w:r>
              <w:rPr>
                <w:lang w:eastAsia="zh-CN"/>
              </w:rPr>
              <w:t xml:space="preserve">FUSE </w:t>
            </w:r>
            <w:r>
              <w:rPr>
                <w:rFonts w:hint="eastAsia"/>
                <w:lang w:eastAsia="zh-CN"/>
              </w:rPr>
              <w:t>禁用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SPI </w:t>
            </w:r>
            <w:r>
              <w:rPr>
                <w:rFonts w:hint="eastAsia"/>
                <w:lang w:eastAsia="zh-CN"/>
              </w:rPr>
              <w:t>下载</w:t>
            </w:r>
          </w:p>
        </w:tc>
        <w:tc>
          <w:tcPr>
            <w:tcW w:w="5374" w:type="dxa"/>
          </w:tcPr>
          <w:p w14:paraId="19DED530" w14:textId="1C416A89" w:rsidR="007E65E4" w:rsidRDefault="00AF1B6D" w:rsidP="008C027F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这几个配置仅在量产生阶段建议打开</w:t>
            </w:r>
          </w:p>
        </w:tc>
      </w:tr>
    </w:tbl>
    <w:p w14:paraId="405B49F9" w14:textId="6C72F3B6" w:rsidR="006A0E57" w:rsidRDefault="006A0E57" w:rsidP="006E60CF">
      <w:pPr>
        <w:pStyle w:val="a0"/>
        <w:rPr>
          <w:lang w:eastAsia="zh-CN"/>
        </w:rPr>
      </w:pPr>
    </w:p>
    <w:p w14:paraId="10FC884D" w14:textId="075F5357" w:rsidR="00D4694D" w:rsidRDefault="00D4694D" w:rsidP="001B44A4">
      <w:pPr>
        <w:pStyle w:val="4"/>
        <w:rPr>
          <w:lang w:eastAsia="zh-CN"/>
        </w:rPr>
      </w:pPr>
      <w:r>
        <w:rPr>
          <w:rFonts w:hint="eastAsia"/>
          <w:lang w:eastAsia="zh-CN"/>
        </w:rPr>
        <w:t>F</w:t>
      </w:r>
      <w:r>
        <w:rPr>
          <w:lang w:eastAsia="zh-CN"/>
        </w:rPr>
        <w:t>LASH Layout</w:t>
      </w:r>
    </w:p>
    <w:p w14:paraId="6F0CEAD2" w14:textId="460CED52" w:rsidR="00CE2909" w:rsidRDefault="001B44A4" w:rsidP="006E60CF">
      <w:pPr>
        <w:pStyle w:val="a0"/>
        <w:rPr>
          <w:lang w:eastAsia="zh-CN"/>
        </w:rPr>
      </w:pPr>
      <w:r>
        <w:rPr>
          <w:rFonts w:hint="eastAsia"/>
          <w:lang w:eastAsia="zh-CN"/>
        </w:rPr>
        <w:t>特别注意不同</w:t>
      </w:r>
      <w:r w:rsidR="00EA2050">
        <w:rPr>
          <w:rFonts w:hint="eastAsia"/>
          <w:lang w:eastAsia="zh-CN"/>
        </w:rPr>
        <w:t xml:space="preserve"> </w:t>
      </w:r>
      <w:r w:rsidR="00EA2050">
        <w:rPr>
          <w:lang w:eastAsia="zh-CN"/>
        </w:rPr>
        <w:t xml:space="preserve">MPW </w:t>
      </w:r>
      <w:r w:rsidR="00EA2050">
        <w:rPr>
          <w:rFonts w:hint="eastAsia"/>
          <w:lang w:eastAsia="zh-CN"/>
        </w:rPr>
        <w:t>之间</w:t>
      </w:r>
      <w:r w:rsidR="00EA2050">
        <w:rPr>
          <w:rFonts w:hint="eastAsia"/>
          <w:lang w:eastAsia="zh-CN"/>
        </w:rPr>
        <w:t xml:space="preserve"> </w:t>
      </w:r>
      <w:r w:rsidR="00EA2050">
        <w:rPr>
          <w:lang w:eastAsia="zh-CN"/>
        </w:rPr>
        <w:t xml:space="preserve">Layout </w:t>
      </w:r>
      <w:r w:rsidR="00EA2050">
        <w:rPr>
          <w:rFonts w:hint="eastAsia"/>
          <w:lang w:eastAsia="zh-CN"/>
        </w:rPr>
        <w:t>不同，</w:t>
      </w:r>
      <w:r w:rsidR="00EA2050">
        <w:rPr>
          <w:rFonts w:hint="eastAsia"/>
          <w:lang w:eastAsia="zh-CN"/>
        </w:rPr>
        <w:t>F</w:t>
      </w:r>
      <w:r w:rsidR="00EA2050">
        <w:rPr>
          <w:lang w:eastAsia="zh-CN"/>
        </w:rPr>
        <w:t xml:space="preserve">LASH </w:t>
      </w:r>
      <w:r w:rsidR="00EA2050">
        <w:rPr>
          <w:rFonts w:hint="eastAsia"/>
          <w:lang w:eastAsia="zh-CN"/>
        </w:rPr>
        <w:t>使用指令口，数据口访问规则也可能不同，因此选择的测试方法要与打包</w:t>
      </w:r>
      <w:r w:rsidR="00EA2050">
        <w:rPr>
          <w:rFonts w:hint="eastAsia"/>
          <w:lang w:eastAsia="zh-CN"/>
        </w:rPr>
        <w:t>/</w:t>
      </w:r>
      <w:r w:rsidR="00EA2050">
        <w:rPr>
          <w:rFonts w:hint="eastAsia"/>
          <w:lang w:eastAsia="zh-CN"/>
        </w:rPr>
        <w:t>配置方法一致，否则就起不来。</w:t>
      </w:r>
    </w:p>
    <w:p w14:paraId="44A9994F" w14:textId="52316620" w:rsidR="00207FBF" w:rsidRDefault="006B3E10" w:rsidP="001B44A4">
      <w:pPr>
        <w:pStyle w:val="4"/>
        <w:rPr>
          <w:lang w:eastAsia="zh-CN"/>
        </w:rPr>
      </w:pPr>
      <w:r>
        <w:rPr>
          <w:lang w:eastAsia="zh-CN"/>
        </w:rPr>
        <w:lastRenderedPageBreak/>
        <w:t xml:space="preserve">Manifest </w:t>
      </w:r>
      <w:r>
        <w:rPr>
          <w:rFonts w:hint="eastAsia"/>
          <w:lang w:eastAsia="zh-CN"/>
        </w:rPr>
        <w:t>版本号</w:t>
      </w:r>
    </w:p>
    <w:p w14:paraId="4C27B915" w14:textId="01D7F52C" w:rsidR="006B3E10" w:rsidRDefault="00B34FFD" w:rsidP="006E60CF">
      <w:pPr>
        <w:pStyle w:val="a0"/>
        <w:rPr>
          <w:lang w:eastAsia="zh-CN"/>
        </w:rPr>
      </w:pPr>
      <w:r>
        <w:rPr>
          <w:rFonts w:hint="eastAsia"/>
          <w:lang w:eastAsia="zh-CN"/>
        </w:rPr>
        <w:t>要注意，</w:t>
      </w:r>
      <w:r>
        <w:rPr>
          <w:rFonts w:hint="eastAsia"/>
          <w:lang w:eastAsia="zh-CN"/>
        </w:rPr>
        <w:t>M</w:t>
      </w:r>
      <w:r>
        <w:rPr>
          <w:lang w:eastAsia="zh-CN"/>
        </w:rPr>
        <w:t xml:space="preserve">anifest </w:t>
      </w:r>
      <w:r>
        <w:rPr>
          <w:rFonts w:hint="eastAsia"/>
          <w:lang w:eastAsia="zh-CN"/>
        </w:rPr>
        <w:t>版本号在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MPW3 </w:t>
      </w:r>
      <w:r>
        <w:rPr>
          <w:rFonts w:hint="eastAsia"/>
          <w:lang w:eastAsia="zh-CN"/>
        </w:rPr>
        <w:t>做了修改，</w:t>
      </w:r>
      <w:r w:rsidR="00ED52E8">
        <w:rPr>
          <w:rFonts w:hint="eastAsia"/>
          <w:lang w:eastAsia="zh-CN"/>
        </w:rPr>
        <w:t>如果在同一块板子上固化</w:t>
      </w:r>
      <w:r w:rsidR="00ED52E8">
        <w:rPr>
          <w:rFonts w:hint="eastAsia"/>
          <w:lang w:eastAsia="zh-CN"/>
        </w:rPr>
        <w:t xml:space="preserve"> </w:t>
      </w:r>
      <w:r w:rsidR="00ED52E8">
        <w:rPr>
          <w:lang w:eastAsia="zh-CN"/>
        </w:rPr>
        <w:t xml:space="preserve">BootROM </w:t>
      </w:r>
      <w:r w:rsidR="00ED52E8">
        <w:rPr>
          <w:rFonts w:hint="eastAsia"/>
          <w:lang w:eastAsia="zh-CN"/>
        </w:rPr>
        <w:t>与</w:t>
      </w:r>
      <w:r w:rsidR="00ED52E8">
        <w:rPr>
          <w:rFonts w:hint="eastAsia"/>
          <w:lang w:eastAsia="zh-CN"/>
        </w:rPr>
        <w:t xml:space="preserve"> </w:t>
      </w:r>
      <w:r w:rsidR="00ED52E8">
        <w:rPr>
          <w:lang w:eastAsia="zh-CN"/>
        </w:rPr>
        <w:t xml:space="preserve">FLASH </w:t>
      </w:r>
      <w:r w:rsidR="00ED52E8">
        <w:rPr>
          <w:rFonts w:hint="eastAsia"/>
          <w:lang w:eastAsia="zh-CN"/>
        </w:rPr>
        <w:t>中</w:t>
      </w:r>
      <w:r w:rsidR="00ED52E8">
        <w:rPr>
          <w:rFonts w:hint="eastAsia"/>
          <w:lang w:eastAsia="zh-CN"/>
        </w:rPr>
        <w:t xml:space="preserve"> </w:t>
      </w:r>
      <w:r w:rsidR="00ED52E8">
        <w:rPr>
          <w:lang w:eastAsia="zh-CN"/>
        </w:rPr>
        <w:t xml:space="preserve">BOOTROM </w:t>
      </w:r>
      <w:r w:rsidR="00ED52E8">
        <w:rPr>
          <w:rFonts w:hint="eastAsia"/>
          <w:lang w:eastAsia="zh-CN"/>
        </w:rPr>
        <w:t>验签的对象相同时，版本号更新会出问题，因此不要这么做。</w:t>
      </w:r>
    </w:p>
    <w:p w14:paraId="54E54B43" w14:textId="25A01687" w:rsidR="00E773C4" w:rsidRDefault="00E773C4" w:rsidP="006E60CF">
      <w:pPr>
        <w:pStyle w:val="a0"/>
        <w:rPr>
          <w:lang w:eastAsia="zh-CN"/>
        </w:rPr>
      </w:pPr>
      <w:r w:rsidRPr="00B4079B">
        <w:rPr>
          <w:rFonts w:hint="eastAsia"/>
          <w:highlight w:val="yellow"/>
          <w:lang w:eastAsia="zh-CN"/>
        </w:rPr>
        <w:t>Ma</w:t>
      </w:r>
      <w:r w:rsidRPr="00B4079B">
        <w:rPr>
          <w:highlight w:val="yellow"/>
          <w:lang w:eastAsia="zh-CN"/>
        </w:rPr>
        <w:t xml:space="preserve">nifest </w:t>
      </w:r>
      <w:r w:rsidRPr="00B4079B">
        <w:rPr>
          <w:rFonts w:hint="eastAsia"/>
          <w:highlight w:val="yellow"/>
          <w:lang w:eastAsia="zh-CN"/>
        </w:rPr>
        <w:t>版本号处理是</w:t>
      </w:r>
      <w:r w:rsidRPr="00B4079B">
        <w:rPr>
          <w:rFonts w:hint="eastAsia"/>
          <w:highlight w:val="yellow"/>
          <w:lang w:eastAsia="zh-CN"/>
        </w:rPr>
        <w:t xml:space="preserve"> </w:t>
      </w:r>
      <w:r w:rsidRPr="00B4079B">
        <w:rPr>
          <w:highlight w:val="yellow"/>
          <w:lang w:eastAsia="zh-CN"/>
        </w:rPr>
        <w:t xml:space="preserve">BootROM </w:t>
      </w:r>
      <w:r w:rsidRPr="00B4079B">
        <w:rPr>
          <w:rFonts w:hint="eastAsia"/>
          <w:highlight w:val="yellow"/>
          <w:lang w:eastAsia="zh-CN"/>
        </w:rPr>
        <w:t>中唯一</w:t>
      </w:r>
      <w:r w:rsidR="00BF31E5" w:rsidRPr="00B4079B">
        <w:rPr>
          <w:rFonts w:hint="eastAsia"/>
          <w:highlight w:val="yellow"/>
          <w:lang w:eastAsia="zh-CN"/>
        </w:rPr>
        <w:t>主动</w:t>
      </w:r>
      <w:r w:rsidRPr="00B4079B">
        <w:rPr>
          <w:rFonts w:hint="eastAsia"/>
          <w:highlight w:val="yellow"/>
          <w:lang w:eastAsia="zh-CN"/>
        </w:rPr>
        <w:t>更改</w:t>
      </w:r>
      <w:r w:rsidRPr="00B4079B">
        <w:rPr>
          <w:rFonts w:hint="eastAsia"/>
          <w:highlight w:val="yellow"/>
          <w:lang w:eastAsia="zh-CN"/>
        </w:rPr>
        <w:t xml:space="preserve"> </w:t>
      </w:r>
      <w:r w:rsidRPr="00B4079B">
        <w:rPr>
          <w:highlight w:val="yellow"/>
          <w:lang w:eastAsia="zh-CN"/>
        </w:rPr>
        <w:t xml:space="preserve">OTP </w:t>
      </w:r>
      <w:r w:rsidRPr="00B4079B">
        <w:rPr>
          <w:rFonts w:hint="eastAsia"/>
          <w:highlight w:val="yellow"/>
          <w:lang w:eastAsia="zh-CN"/>
        </w:rPr>
        <w:t>内容的地方，</w:t>
      </w:r>
      <w:r w:rsidR="00C21E65" w:rsidRPr="00B4079B">
        <w:rPr>
          <w:rFonts w:hint="eastAsia"/>
          <w:highlight w:val="yellow"/>
          <w:lang w:eastAsia="zh-CN"/>
        </w:rPr>
        <w:t>因为</w:t>
      </w:r>
      <w:r w:rsidR="00C21E65" w:rsidRPr="00B4079B">
        <w:rPr>
          <w:rFonts w:hint="eastAsia"/>
          <w:highlight w:val="yellow"/>
          <w:lang w:eastAsia="zh-CN"/>
        </w:rPr>
        <w:t xml:space="preserve"> </w:t>
      </w:r>
      <w:r w:rsidR="00C21E65" w:rsidRPr="00B4079B">
        <w:rPr>
          <w:highlight w:val="yellow"/>
          <w:lang w:eastAsia="zh-CN"/>
        </w:rPr>
        <w:t xml:space="preserve">Manifest JSON </w:t>
      </w:r>
      <w:r w:rsidR="00C21E65" w:rsidRPr="00B4079B">
        <w:rPr>
          <w:rFonts w:hint="eastAsia"/>
          <w:highlight w:val="yellow"/>
          <w:lang w:eastAsia="zh-CN"/>
        </w:rPr>
        <w:t>中的版本号要小新设置</w:t>
      </w:r>
      <w:r w:rsidR="00C21E65">
        <w:rPr>
          <w:rFonts w:hint="eastAsia"/>
          <w:lang w:eastAsia="zh-CN"/>
        </w:rPr>
        <w:t>。</w:t>
      </w:r>
    </w:p>
    <w:p w14:paraId="14B21A17" w14:textId="30AE04BC" w:rsidR="00E33B19" w:rsidRDefault="00E33B19" w:rsidP="00FA4D80">
      <w:pPr>
        <w:pStyle w:val="4"/>
        <w:rPr>
          <w:lang w:eastAsia="zh-CN"/>
        </w:rPr>
      </w:pPr>
      <w:r>
        <w:rPr>
          <w:rFonts w:hint="eastAsia"/>
          <w:lang w:eastAsia="zh-CN"/>
        </w:rPr>
        <w:t>L</w:t>
      </w:r>
      <w:r>
        <w:rPr>
          <w:lang w:eastAsia="zh-CN"/>
        </w:rPr>
        <w:t>CS</w:t>
      </w:r>
    </w:p>
    <w:p w14:paraId="1EF86276" w14:textId="2DA0E9B8" w:rsidR="00E33B19" w:rsidRDefault="0043573C" w:rsidP="006E60CF">
      <w:pPr>
        <w:pStyle w:val="a0"/>
        <w:rPr>
          <w:lang w:eastAsia="zh-CN"/>
        </w:rPr>
      </w:pPr>
      <w:r>
        <w:rPr>
          <w:rFonts w:hint="eastAsia"/>
          <w:lang w:eastAsia="zh-CN"/>
        </w:rPr>
        <w:t>M</w:t>
      </w:r>
      <w:r>
        <w:rPr>
          <w:lang w:eastAsia="zh-CN"/>
        </w:rPr>
        <w:t xml:space="preserve">PW1/2/3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LCS </w:t>
      </w:r>
      <w:r>
        <w:rPr>
          <w:rFonts w:hint="eastAsia"/>
          <w:lang w:eastAsia="zh-CN"/>
        </w:rPr>
        <w:t>非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0 </w:t>
      </w:r>
      <w:r>
        <w:rPr>
          <w:rFonts w:hint="eastAsia"/>
          <w:lang w:eastAsia="zh-CN"/>
        </w:rPr>
        <w:t>时处理应该有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BUG</w:t>
      </w:r>
      <w:r>
        <w:rPr>
          <w:rFonts w:hint="eastAsia"/>
          <w:lang w:eastAsia="zh-CN"/>
        </w:rPr>
        <w:t>，因此仅量产版本才允许将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LCS </w:t>
      </w:r>
      <w:r>
        <w:rPr>
          <w:rFonts w:hint="eastAsia"/>
          <w:lang w:eastAsia="zh-CN"/>
        </w:rPr>
        <w:t>改成非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0</w:t>
      </w:r>
      <w:r>
        <w:rPr>
          <w:rFonts w:hint="eastAsia"/>
          <w:lang w:eastAsia="zh-CN"/>
        </w:rPr>
        <w:t>。</w:t>
      </w:r>
    </w:p>
    <w:p w14:paraId="1132FA4F" w14:textId="2BCDC99C" w:rsidR="00372D52" w:rsidRDefault="00372D52" w:rsidP="0004773F">
      <w:pPr>
        <w:pStyle w:val="4"/>
        <w:rPr>
          <w:lang w:eastAsia="zh-CN"/>
        </w:rPr>
      </w:pPr>
      <w:r>
        <w:rPr>
          <w:rFonts w:hint="eastAsia"/>
          <w:lang w:eastAsia="zh-CN"/>
        </w:rPr>
        <w:t>E</w:t>
      </w:r>
      <w:r>
        <w:rPr>
          <w:lang w:eastAsia="zh-CN"/>
        </w:rPr>
        <w:t xml:space="preserve">FUSE </w:t>
      </w:r>
      <w:r>
        <w:rPr>
          <w:rFonts w:hint="eastAsia"/>
          <w:lang w:eastAsia="zh-CN"/>
        </w:rPr>
        <w:t>配置</w:t>
      </w:r>
    </w:p>
    <w:p w14:paraId="10BC231E" w14:textId="3987A7AE" w:rsidR="00372D52" w:rsidRPr="006E60CF" w:rsidRDefault="00372D52" w:rsidP="006E60CF">
      <w:pPr>
        <w:pStyle w:val="a0"/>
        <w:rPr>
          <w:lang w:eastAsia="zh-CN"/>
        </w:rPr>
      </w:pPr>
      <w:r>
        <w:rPr>
          <w:rFonts w:hint="eastAsia"/>
          <w:lang w:eastAsia="zh-CN"/>
        </w:rPr>
        <w:t>当依赖于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CLI </w:t>
      </w:r>
      <w:r>
        <w:rPr>
          <w:rFonts w:hint="eastAsia"/>
          <w:lang w:eastAsia="zh-CN"/>
        </w:rPr>
        <w:t>来配置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EFUSE </w:t>
      </w:r>
      <w:r>
        <w:rPr>
          <w:rFonts w:hint="eastAsia"/>
          <w:lang w:eastAsia="zh-CN"/>
        </w:rPr>
        <w:t>时，一旦使能了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Secure Boot Mode</w:t>
      </w:r>
      <w:r>
        <w:rPr>
          <w:rFonts w:hint="eastAsia"/>
          <w:lang w:eastAsia="zh-CN"/>
        </w:rPr>
        <w:t>，则仅当跳转到带有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CLI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Armino BIN </w:t>
      </w:r>
      <w:r>
        <w:rPr>
          <w:rFonts w:hint="eastAsia"/>
          <w:lang w:eastAsia="zh-CN"/>
        </w:rPr>
        <w:t>之后才能有机会通过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CLI </w:t>
      </w:r>
      <w:r>
        <w:rPr>
          <w:rFonts w:hint="eastAsia"/>
          <w:lang w:eastAsia="zh-CN"/>
        </w:rPr>
        <w:t>更改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EFUSE</w:t>
      </w:r>
      <w:r>
        <w:rPr>
          <w:rFonts w:hint="eastAsia"/>
          <w:lang w:eastAsia="zh-CN"/>
        </w:rPr>
        <w:t>，因此在配置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EFUSE </w:t>
      </w:r>
      <w:r>
        <w:rPr>
          <w:rFonts w:hint="eastAsia"/>
          <w:lang w:eastAsia="zh-CN"/>
        </w:rPr>
        <w:t>事项时需三思。</w:t>
      </w:r>
    </w:p>
    <w:p w14:paraId="106A62BB" w14:textId="1834583A" w:rsidR="00823E43" w:rsidRDefault="00310AD6" w:rsidP="00DE348D">
      <w:pPr>
        <w:pStyle w:val="3"/>
        <w:rPr>
          <w:lang w:eastAsia="zh-CN"/>
        </w:rPr>
      </w:pPr>
      <w:bookmarkStart w:id="104" w:name="_Toc127460155"/>
      <w:r>
        <w:rPr>
          <w:rFonts w:hint="eastAsia"/>
          <w:lang w:eastAsia="zh-CN"/>
        </w:rPr>
        <w:t>芯片上跑</w:t>
      </w:r>
      <w:r w:rsidR="00586B64">
        <w:rPr>
          <w:rFonts w:hint="eastAsia"/>
          <w:lang w:eastAsia="zh-CN"/>
        </w:rPr>
        <w:t>传统</w:t>
      </w:r>
      <w:r w:rsidR="00823E43">
        <w:rPr>
          <w:rFonts w:hint="eastAsia"/>
          <w:lang w:eastAsia="zh-CN"/>
        </w:rPr>
        <w:t>下载</w:t>
      </w:r>
      <w:bookmarkEnd w:id="104"/>
    </w:p>
    <w:p w14:paraId="5E563565" w14:textId="786F9D70" w:rsidR="007775C4" w:rsidRPr="007775C4" w:rsidRDefault="00E1232C" w:rsidP="007775C4">
      <w:pPr>
        <w:pStyle w:val="a0"/>
        <w:rPr>
          <w:lang w:eastAsia="zh-CN"/>
        </w:rPr>
      </w:pPr>
      <w:r>
        <w:rPr>
          <w:rFonts w:hint="eastAsia"/>
          <w:lang w:eastAsia="zh-CN"/>
        </w:rPr>
        <w:t>当安全启动未使能时，芯片默认走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UART </w:t>
      </w:r>
      <w:r>
        <w:rPr>
          <w:rFonts w:hint="eastAsia"/>
          <w:lang w:eastAsia="zh-CN"/>
        </w:rPr>
        <w:t>下载模式，</w:t>
      </w:r>
      <w:r w:rsidR="007200A0">
        <w:rPr>
          <w:rFonts w:hint="eastAsia"/>
          <w:lang w:eastAsia="zh-CN"/>
        </w:rPr>
        <w:t>团队内部开发阶段一般都选择传统下载模式。</w:t>
      </w:r>
      <w:r w:rsidR="00430EFA">
        <w:rPr>
          <w:rFonts w:hint="eastAsia"/>
          <w:lang w:eastAsia="zh-CN"/>
        </w:rPr>
        <w:t>传统下载模式很简单，</w:t>
      </w:r>
      <w:r w:rsidR="00AD3B88" w:rsidRPr="007D0FF9">
        <w:rPr>
          <w:rFonts w:hint="eastAsia"/>
          <w:highlight w:val="yellow"/>
          <w:lang w:eastAsia="zh-CN"/>
        </w:rPr>
        <w:t>唯一要注意的点是下载的</w:t>
      </w:r>
      <w:r w:rsidR="00AD3B88" w:rsidRPr="007D0FF9">
        <w:rPr>
          <w:rFonts w:hint="eastAsia"/>
          <w:highlight w:val="yellow"/>
          <w:lang w:eastAsia="zh-CN"/>
        </w:rPr>
        <w:t xml:space="preserve"> BIN</w:t>
      </w:r>
      <w:r w:rsidR="00AD3B88" w:rsidRPr="007D0FF9">
        <w:rPr>
          <w:highlight w:val="yellow"/>
          <w:lang w:eastAsia="zh-CN"/>
        </w:rPr>
        <w:t xml:space="preserve"> </w:t>
      </w:r>
      <w:r w:rsidR="00AD3B88" w:rsidRPr="007D0FF9">
        <w:rPr>
          <w:rFonts w:hint="eastAsia"/>
          <w:highlight w:val="yellow"/>
          <w:lang w:eastAsia="zh-CN"/>
        </w:rPr>
        <w:t>在</w:t>
      </w:r>
      <w:r w:rsidR="00AD3B88" w:rsidRPr="007D0FF9">
        <w:rPr>
          <w:rFonts w:hint="eastAsia"/>
          <w:highlight w:val="yellow"/>
          <w:lang w:eastAsia="zh-CN"/>
        </w:rPr>
        <w:t xml:space="preserve"> </w:t>
      </w:r>
      <w:r w:rsidR="00AD3B88" w:rsidRPr="007D0FF9">
        <w:rPr>
          <w:highlight w:val="yellow"/>
          <w:lang w:eastAsia="zh-CN"/>
        </w:rPr>
        <w:t xml:space="preserve">0x100 </w:t>
      </w:r>
      <w:r w:rsidR="00AD3B88" w:rsidRPr="007D0FF9">
        <w:rPr>
          <w:rFonts w:hint="eastAsia"/>
          <w:highlight w:val="yellow"/>
          <w:lang w:eastAsia="zh-CN"/>
        </w:rPr>
        <w:t>偏移地址处必须加上</w:t>
      </w:r>
      <w:r w:rsidR="00AD3B88" w:rsidRPr="007D0FF9">
        <w:rPr>
          <w:rFonts w:hint="eastAsia"/>
          <w:highlight w:val="yellow"/>
          <w:lang w:eastAsia="zh-CN"/>
        </w:rPr>
        <w:t xml:space="preserve"> </w:t>
      </w:r>
      <w:r w:rsidR="00AD3B88" w:rsidRPr="007D0FF9">
        <w:rPr>
          <w:highlight w:val="yellow"/>
          <w:lang w:eastAsia="zh-CN"/>
        </w:rPr>
        <w:t xml:space="preserve">BK7236 </w:t>
      </w:r>
      <w:r w:rsidR="00AD3B88" w:rsidRPr="007D0FF9">
        <w:rPr>
          <w:rFonts w:hint="eastAsia"/>
          <w:highlight w:val="yellow"/>
          <w:lang w:eastAsia="zh-CN"/>
        </w:rPr>
        <w:t>字段</w:t>
      </w:r>
      <w:r w:rsidR="00A94828" w:rsidRPr="007D0FF9">
        <w:rPr>
          <w:rFonts w:hint="eastAsia"/>
          <w:highlight w:val="yellow"/>
          <w:lang w:eastAsia="zh-CN"/>
        </w:rPr>
        <w:t>，否则</w:t>
      </w:r>
      <w:r w:rsidR="00A94828" w:rsidRPr="007D0FF9">
        <w:rPr>
          <w:rFonts w:hint="eastAsia"/>
          <w:highlight w:val="yellow"/>
          <w:lang w:eastAsia="zh-CN"/>
        </w:rPr>
        <w:t xml:space="preserve"> </w:t>
      </w:r>
      <w:r w:rsidR="00A94828" w:rsidRPr="007D0FF9">
        <w:rPr>
          <w:highlight w:val="yellow"/>
          <w:lang w:eastAsia="zh-CN"/>
        </w:rPr>
        <w:t xml:space="preserve">BootROM </w:t>
      </w:r>
      <w:r w:rsidR="00A94828" w:rsidRPr="007D0FF9">
        <w:rPr>
          <w:rFonts w:hint="eastAsia"/>
          <w:highlight w:val="yellow"/>
          <w:lang w:eastAsia="zh-CN"/>
        </w:rPr>
        <w:t>不会做跳转</w:t>
      </w:r>
      <w:r w:rsidR="00B72544">
        <w:rPr>
          <w:rFonts w:hint="eastAsia"/>
          <w:lang w:eastAsia="zh-CN"/>
        </w:rPr>
        <w:t>。</w:t>
      </w:r>
    </w:p>
    <w:p w14:paraId="7B2096C2" w14:textId="52CA8EBE" w:rsidR="0007416B" w:rsidRDefault="00791070" w:rsidP="00DE348D">
      <w:pPr>
        <w:pStyle w:val="3"/>
        <w:rPr>
          <w:lang w:eastAsia="zh-CN"/>
        </w:rPr>
      </w:pPr>
      <w:bookmarkStart w:id="105" w:name="_Toc127460156"/>
      <w:r>
        <w:rPr>
          <w:rFonts w:hint="eastAsia"/>
          <w:lang w:eastAsia="zh-CN"/>
        </w:rPr>
        <w:t>芯片上</w:t>
      </w:r>
      <w:r w:rsidR="00BB5B7D">
        <w:rPr>
          <w:rFonts w:hint="eastAsia"/>
          <w:lang w:eastAsia="zh-CN"/>
        </w:rPr>
        <w:t>跑</w:t>
      </w:r>
      <w:r w:rsidR="00BB5B7D">
        <w:rPr>
          <w:rFonts w:hint="eastAsia"/>
          <w:lang w:eastAsia="zh-CN"/>
        </w:rPr>
        <w:t xml:space="preserve"> </w:t>
      </w:r>
      <w:r w:rsidR="00BB5B7D">
        <w:rPr>
          <w:lang w:eastAsia="zh-CN"/>
        </w:rPr>
        <w:t>BL1</w:t>
      </w:r>
      <w:bookmarkEnd w:id="105"/>
    </w:p>
    <w:p w14:paraId="694B10FB" w14:textId="343DEF0A" w:rsidR="006D5DB7" w:rsidRDefault="006D5DB7" w:rsidP="007D0FF9">
      <w:pPr>
        <w:pStyle w:val="a0"/>
        <w:rPr>
          <w:lang w:eastAsia="zh-CN"/>
        </w:rPr>
      </w:pPr>
      <w:r>
        <w:rPr>
          <w:rFonts w:hint="eastAsia"/>
          <w:lang w:eastAsia="zh-CN"/>
        </w:rPr>
        <w:t>本节以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MPW1 </w:t>
      </w:r>
      <w:r>
        <w:rPr>
          <w:rFonts w:hint="eastAsia"/>
          <w:lang w:eastAsia="zh-CN"/>
        </w:rPr>
        <w:t>为例来介绍如何在芯片上跑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BL1</w:t>
      </w:r>
      <w:r>
        <w:rPr>
          <w:rFonts w:hint="eastAsia"/>
          <w:lang w:eastAsia="zh-CN"/>
        </w:rPr>
        <w:t>，其他芯片类似。</w:t>
      </w:r>
    </w:p>
    <w:p w14:paraId="3FD2F65A" w14:textId="192631A4" w:rsidR="007D0FF9" w:rsidRDefault="00BF09DD" w:rsidP="007D0FF9">
      <w:pPr>
        <w:pStyle w:val="a0"/>
        <w:rPr>
          <w:lang w:eastAsia="zh-CN"/>
        </w:rPr>
      </w:pPr>
      <w:r>
        <w:rPr>
          <w:rFonts w:hint="eastAsia"/>
          <w:lang w:eastAsia="zh-CN"/>
        </w:rPr>
        <w:t>在芯片上跑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BL1 </w:t>
      </w:r>
      <w:r>
        <w:rPr>
          <w:rFonts w:hint="eastAsia"/>
          <w:lang w:eastAsia="zh-CN"/>
        </w:rPr>
        <w:t>指的是在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MPW</w:t>
      </w:r>
      <w:r>
        <w:rPr>
          <w:rFonts w:hint="eastAsia"/>
          <w:lang w:eastAsia="zh-CN"/>
        </w:rPr>
        <w:t>或者量产芯片上跑芯片中固化的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BootROM</w:t>
      </w:r>
      <w:r w:rsidR="00541D6B">
        <w:rPr>
          <w:rFonts w:hint="eastAsia"/>
          <w:lang w:eastAsia="zh-CN"/>
        </w:rPr>
        <w:t>中的安全启动。</w:t>
      </w:r>
      <w:r w:rsidR="00211824">
        <w:rPr>
          <w:rFonts w:hint="eastAsia"/>
          <w:lang w:eastAsia="zh-CN"/>
        </w:rPr>
        <w:t>要求必须使能</w:t>
      </w:r>
      <w:r w:rsidR="00211824">
        <w:rPr>
          <w:rFonts w:hint="eastAsia"/>
          <w:lang w:eastAsia="zh-CN"/>
        </w:rPr>
        <w:t xml:space="preserve"> </w:t>
      </w:r>
      <w:r w:rsidR="00211824">
        <w:rPr>
          <w:lang w:eastAsia="zh-CN"/>
        </w:rPr>
        <w:t xml:space="preserve">Secure Boot </w:t>
      </w:r>
      <w:r w:rsidR="00211824">
        <w:rPr>
          <w:rFonts w:hint="eastAsia"/>
          <w:lang w:eastAsia="zh-CN"/>
        </w:rPr>
        <w:t>模式，并且烧写相应的</w:t>
      </w:r>
      <w:r w:rsidR="00211824">
        <w:rPr>
          <w:rFonts w:hint="eastAsia"/>
          <w:lang w:eastAsia="zh-CN"/>
        </w:rPr>
        <w:t xml:space="preserve"> </w:t>
      </w:r>
      <w:r w:rsidR="00211824">
        <w:rPr>
          <w:lang w:eastAsia="zh-CN"/>
        </w:rPr>
        <w:t>OTP</w:t>
      </w:r>
      <w:r w:rsidR="00211824">
        <w:rPr>
          <w:rFonts w:hint="eastAsia"/>
          <w:lang w:eastAsia="zh-CN"/>
        </w:rPr>
        <w:t>。</w:t>
      </w:r>
      <w:r w:rsidR="00211824" w:rsidRPr="00292547">
        <w:rPr>
          <w:rFonts w:hint="eastAsia"/>
          <w:highlight w:val="yellow"/>
          <w:lang w:eastAsia="zh-CN"/>
        </w:rPr>
        <w:t>通常，如果是首次验证固化</w:t>
      </w:r>
      <w:r w:rsidR="00211824" w:rsidRPr="00292547">
        <w:rPr>
          <w:rFonts w:hint="eastAsia"/>
          <w:highlight w:val="yellow"/>
          <w:lang w:eastAsia="zh-CN"/>
        </w:rPr>
        <w:t xml:space="preserve"> </w:t>
      </w:r>
      <w:r w:rsidR="00211824" w:rsidRPr="00292547">
        <w:rPr>
          <w:highlight w:val="yellow"/>
          <w:lang w:eastAsia="zh-CN"/>
        </w:rPr>
        <w:t>BootROM</w:t>
      </w:r>
      <w:r w:rsidR="00211824" w:rsidRPr="00292547">
        <w:rPr>
          <w:rFonts w:hint="eastAsia"/>
          <w:highlight w:val="yellow"/>
          <w:lang w:eastAsia="zh-CN"/>
        </w:rPr>
        <w:t>，特别是当</w:t>
      </w:r>
      <w:r w:rsidR="00211824" w:rsidRPr="00292547">
        <w:rPr>
          <w:rFonts w:hint="eastAsia"/>
          <w:highlight w:val="yellow"/>
          <w:lang w:eastAsia="zh-CN"/>
        </w:rPr>
        <w:t xml:space="preserve"> </w:t>
      </w:r>
      <w:r w:rsidR="00211824" w:rsidRPr="00292547">
        <w:rPr>
          <w:highlight w:val="yellow"/>
          <w:lang w:eastAsia="zh-CN"/>
        </w:rPr>
        <w:t xml:space="preserve">EFUSE/OTP </w:t>
      </w:r>
      <w:r w:rsidR="00211824" w:rsidRPr="00292547">
        <w:rPr>
          <w:rFonts w:hint="eastAsia"/>
          <w:highlight w:val="yellow"/>
          <w:lang w:eastAsia="zh-CN"/>
        </w:rPr>
        <w:t>烧写流程，如字节序等拿不准时，应该先偿试在芯片的</w:t>
      </w:r>
      <w:r w:rsidR="00211824" w:rsidRPr="00292547">
        <w:rPr>
          <w:rFonts w:hint="eastAsia"/>
          <w:highlight w:val="yellow"/>
          <w:lang w:eastAsia="zh-CN"/>
        </w:rPr>
        <w:t xml:space="preserve"> </w:t>
      </w:r>
      <w:r w:rsidR="00211824" w:rsidRPr="00292547">
        <w:rPr>
          <w:highlight w:val="yellow"/>
          <w:lang w:eastAsia="zh-CN"/>
        </w:rPr>
        <w:t xml:space="preserve">FLASH </w:t>
      </w:r>
      <w:r w:rsidR="00211824" w:rsidRPr="00292547">
        <w:rPr>
          <w:rFonts w:hint="eastAsia"/>
          <w:highlight w:val="yellow"/>
          <w:lang w:eastAsia="zh-CN"/>
        </w:rPr>
        <w:t>中跑</w:t>
      </w:r>
      <w:r w:rsidR="00211824" w:rsidRPr="00292547">
        <w:rPr>
          <w:rFonts w:hint="eastAsia"/>
          <w:highlight w:val="yellow"/>
          <w:lang w:eastAsia="zh-CN"/>
        </w:rPr>
        <w:t xml:space="preserve"> </w:t>
      </w:r>
      <w:r w:rsidR="00211824" w:rsidRPr="00292547">
        <w:rPr>
          <w:highlight w:val="yellow"/>
          <w:lang w:eastAsia="zh-CN"/>
        </w:rPr>
        <w:t>BootROM</w:t>
      </w:r>
      <w:r w:rsidR="00211824" w:rsidRPr="00292547">
        <w:rPr>
          <w:rFonts w:hint="eastAsia"/>
          <w:highlight w:val="yellow"/>
          <w:lang w:eastAsia="zh-CN"/>
        </w:rPr>
        <w:t>，</w:t>
      </w:r>
      <w:r w:rsidR="00AD4083" w:rsidRPr="00292547">
        <w:rPr>
          <w:rFonts w:hint="eastAsia"/>
          <w:highlight w:val="yellow"/>
          <w:lang w:eastAsia="zh-CN"/>
        </w:rPr>
        <w:t>跑通了之后，再考虑</w:t>
      </w:r>
      <w:r w:rsidR="005459EF" w:rsidRPr="00292547">
        <w:rPr>
          <w:rFonts w:hint="eastAsia"/>
          <w:highlight w:val="yellow"/>
          <w:lang w:eastAsia="zh-CN"/>
        </w:rPr>
        <w:t>跑</w:t>
      </w:r>
      <w:r w:rsidR="00EE4552" w:rsidRPr="00292547">
        <w:rPr>
          <w:rFonts w:hint="eastAsia"/>
          <w:highlight w:val="yellow"/>
          <w:lang w:eastAsia="zh-CN"/>
        </w:rPr>
        <w:t>固化在芯片上的安全启动</w:t>
      </w:r>
      <w:r w:rsidR="00EE4552">
        <w:rPr>
          <w:rFonts w:hint="eastAsia"/>
          <w:lang w:eastAsia="zh-CN"/>
        </w:rPr>
        <w:t>。</w:t>
      </w:r>
    </w:p>
    <w:p w14:paraId="6D5CEEC8" w14:textId="0FECB08A" w:rsidR="00292547" w:rsidRDefault="00292547" w:rsidP="007D0FF9">
      <w:pPr>
        <w:pStyle w:val="a0"/>
        <w:rPr>
          <w:lang w:eastAsia="zh-CN"/>
        </w:rPr>
      </w:pPr>
    </w:p>
    <w:p w14:paraId="4C72A514" w14:textId="2CEB7255" w:rsidR="003E04BF" w:rsidRDefault="007D3B90" w:rsidP="003E04BF">
      <w:pPr>
        <w:pStyle w:val="a0"/>
        <w:rPr>
          <w:lang w:eastAsia="zh-CN"/>
        </w:rPr>
      </w:pPr>
      <w:r>
        <w:rPr>
          <w:rFonts w:hint="eastAsia"/>
          <w:lang w:eastAsia="zh-CN"/>
        </w:rPr>
        <w:t>推荐</w:t>
      </w:r>
      <w:r w:rsidR="00990672">
        <w:rPr>
          <w:rFonts w:hint="eastAsia"/>
          <w:lang w:eastAsia="zh-CN"/>
        </w:rPr>
        <w:t>步骤：</w:t>
      </w:r>
    </w:p>
    <w:p w14:paraId="00D31AF5" w14:textId="253BD980" w:rsidR="00990672" w:rsidRDefault="00D30F0C" w:rsidP="00D13FDA">
      <w:pPr>
        <w:pStyle w:val="a0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验证</w:t>
      </w:r>
      <w:r w:rsidR="003E1970">
        <w:rPr>
          <w:rFonts w:hint="eastAsia"/>
          <w:lang w:eastAsia="zh-CN"/>
        </w:rPr>
        <w:t>安全启动模式</w:t>
      </w:r>
    </w:p>
    <w:p w14:paraId="6A5967A4" w14:textId="1DFFC4A0" w:rsidR="00D30F0C" w:rsidRDefault="00D30F0C" w:rsidP="00D13FDA">
      <w:pPr>
        <w:pStyle w:val="a0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验证安全启动</w:t>
      </w:r>
    </w:p>
    <w:p w14:paraId="7826EB43" w14:textId="15CB68D4" w:rsidR="00D30F0C" w:rsidRDefault="00D30F0C" w:rsidP="00D13FDA">
      <w:pPr>
        <w:pStyle w:val="a0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验证版本处理</w:t>
      </w:r>
    </w:p>
    <w:p w14:paraId="378148E2" w14:textId="0E7C2BF0" w:rsidR="00D30F0C" w:rsidRDefault="00D30F0C" w:rsidP="00D13FDA">
      <w:pPr>
        <w:pStyle w:val="a0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验证生命周期处理</w:t>
      </w:r>
    </w:p>
    <w:p w14:paraId="5BA55C9A" w14:textId="1C99358C" w:rsidR="005A393F" w:rsidRDefault="005A393F" w:rsidP="00D13FDA">
      <w:pPr>
        <w:pStyle w:val="a0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验证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PLL</w:t>
      </w:r>
    </w:p>
    <w:p w14:paraId="4CAE598C" w14:textId="56782EB9" w:rsidR="00D30F0C" w:rsidRDefault="00DE348D" w:rsidP="00D13FDA">
      <w:pPr>
        <w:pStyle w:val="a0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验证</w:t>
      </w:r>
      <w:r w:rsidR="00115A8A">
        <w:rPr>
          <w:rFonts w:hint="eastAsia"/>
          <w:lang w:eastAsia="zh-CN"/>
        </w:rPr>
        <w:t xml:space="preserve"> </w:t>
      </w:r>
      <w:r w:rsidR="00115A8A">
        <w:rPr>
          <w:lang w:eastAsia="zh-CN"/>
        </w:rPr>
        <w:t xml:space="preserve">FLASH </w:t>
      </w:r>
      <w:r w:rsidR="00115A8A">
        <w:rPr>
          <w:rFonts w:hint="eastAsia"/>
          <w:lang w:eastAsia="zh-CN"/>
        </w:rPr>
        <w:t>加密</w:t>
      </w:r>
    </w:p>
    <w:p w14:paraId="042A7A65" w14:textId="0DDE9B77" w:rsidR="00115A8A" w:rsidRDefault="00115A8A" w:rsidP="00D13FDA">
      <w:pPr>
        <w:pStyle w:val="a0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验证</w:t>
      </w:r>
      <w:r w:rsidR="00595C4D">
        <w:rPr>
          <w:rFonts w:hint="eastAsia"/>
          <w:lang w:eastAsia="zh-CN"/>
        </w:rPr>
        <w:t xml:space="preserve"> </w:t>
      </w:r>
      <w:r w:rsidR="00595C4D">
        <w:rPr>
          <w:lang w:eastAsia="zh-CN"/>
        </w:rPr>
        <w:t>FAST BOOT</w:t>
      </w:r>
    </w:p>
    <w:p w14:paraId="2FFEE63E" w14:textId="69469A0C" w:rsidR="00595C4D" w:rsidRDefault="00595C4D" w:rsidP="00D13FDA">
      <w:pPr>
        <w:pStyle w:val="a0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验证</w:t>
      </w:r>
      <w:r w:rsidR="009D18D0">
        <w:rPr>
          <w:rFonts w:hint="eastAsia"/>
          <w:lang w:eastAsia="zh-CN"/>
        </w:rPr>
        <w:t>禁用</w:t>
      </w:r>
      <w:r w:rsidR="009D18D0">
        <w:rPr>
          <w:rFonts w:hint="eastAsia"/>
          <w:lang w:eastAsia="zh-CN"/>
        </w:rPr>
        <w:t xml:space="preserve"> </w:t>
      </w:r>
      <w:r w:rsidR="009D18D0">
        <w:rPr>
          <w:lang w:eastAsia="zh-CN"/>
        </w:rPr>
        <w:t>DEBUG</w:t>
      </w:r>
    </w:p>
    <w:p w14:paraId="5490BD49" w14:textId="509FF647" w:rsidR="009D18D0" w:rsidRDefault="009D18D0" w:rsidP="00D13FDA">
      <w:pPr>
        <w:pStyle w:val="a0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验证</w:t>
      </w:r>
      <w:r w:rsidR="00344CB7">
        <w:rPr>
          <w:rFonts w:hint="eastAsia"/>
          <w:lang w:eastAsia="zh-CN"/>
        </w:rPr>
        <w:t>禁用</w:t>
      </w:r>
      <w:r w:rsidR="00344CB7">
        <w:rPr>
          <w:rFonts w:hint="eastAsia"/>
          <w:lang w:eastAsia="zh-CN"/>
        </w:rPr>
        <w:t xml:space="preserve"> </w:t>
      </w:r>
      <w:r w:rsidR="00344CB7">
        <w:rPr>
          <w:lang w:eastAsia="zh-CN"/>
        </w:rPr>
        <w:t xml:space="preserve">SPI </w:t>
      </w:r>
      <w:r w:rsidR="00344CB7">
        <w:rPr>
          <w:rFonts w:hint="eastAsia"/>
          <w:lang w:eastAsia="zh-CN"/>
        </w:rPr>
        <w:t>下载（慎用</w:t>
      </w:r>
      <w:r w:rsidR="00416840">
        <w:rPr>
          <w:rFonts w:hint="eastAsia"/>
          <w:lang w:eastAsia="zh-CN"/>
        </w:rPr>
        <w:t>，小心变砖</w:t>
      </w:r>
      <w:r w:rsidR="00344CB7">
        <w:rPr>
          <w:rFonts w:hint="eastAsia"/>
          <w:lang w:eastAsia="zh-CN"/>
        </w:rPr>
        <w:t>）</w:t>
      </w:r>
    </w:p>
    <w:p w14:paraId="23B7E9CC" w14:textId="300FB9FA" w:rsidR="004C52FA" w:rsidRDefault="004C52FA" w:rsidP="004C52FA">
      <w:pPr>
        <w:pStyle w:val="a0"/>
        <w:rPr>
          <w:lang w:eastAsia="zh-CN"/>
        </w:rPr>
      </w:pPr>
    </w:p>
    <w:p w14:paraId="2C7F96AB" w14:textId="2B4D4AA4" w:rsidR="00F00D30" w:rsidRDefault="0030474A" w:rsidP="00F00D30">
      <w:pPr>
        <w:pStyle w:val="4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1 </w:t>
      </w:r>
      <w:r w:rsidR="00DE132F">
        <w:rPr>
          <w:lang w:eastAsia="zh-CN"/>
        </w:rPr>
        <w:t>–</w:t>
      </w:r>
      <w:r>
        <w:rPr>
          <w:lang w:eastAsia="zh-CN"/>
        </w:rPr>
        <w:t xml:space="preserve"> </w:t>
      </w:r>
      <w:r w:rsidR="00DE132F">
        <w:rPr>
          <w:rFonts w:hint="eastAsia"/>
          <w:lang w:eastAsia="zh-CN"/>
        </w:rPr>
        <w:t>使能</w:t>
      </w:r>
      <w:r w:rsidR="001877DC">
        <w:rPr>
          <w:rFonts w:hint="eastAsia"/>
          <w:lang w:eastAsia="zh-CN"/>
        </w:rPr>
        <w:t>安全启动</w:t>
      </w:r>
      <w:r w:rsidR="001877DC">
        <w:rPr>
          <w:rFonts w:hint="eastAsia"/>
          <w:lang w:eastAsia="zh-CN"/>
        </w:rPr>
        <w:t xml:space="preserve"> </w:t>
      </w:r>
      <w:r w:rsidR="001877DC">
        <w:rPr>
          <w:lang w:eastAsia="zh-CN"/>
        </w:rPr>
        <w:t xml:space="preserve">– </w:t>
      </w:r>
      <w:r w:rsidR="001877DC">
        <w:rPr>
          <w:rFonts w:hint="eastAsia"/>
          <w:lang w:eastAsia="zh-CN"/>
        </w:rPr>
        <w:t>无验签</w:t>
      </w:r>
    </w:p>
    <w:p w14:paraId="2176F381" w14:textId="77777777" w:rsidR="002A7ED7" w:rsidRPr="002A7ED7" w:rsidRDefault="002A7ED7" w:rsidP="002A7ED7">
      <w:pPr>
        <w:pStyle w:val="a0"/>
        <w:rPr>
          <w:lang w:eastAsia="zh-CN"/>
        </w:rPr>
      </w:pPr>
    </w:p>
    <w:p w14:paraId="1B73F89D" w14:textId="7B4D9614" w:rsidR="005503B3" w:rsidRDefault="004D179E" w:rsidP="002A7ED7">
      <w:pPr>
        <w:pStyle w:val="5"/>
        <w:rPr>
          <w:lang w:eastAsia="zh-CN"/>
        </w:rPr>
      </w:pPr>
      <w:r>
        <w:rPr>
          <w:rFonts w:hint="eastAsia"/>
          <w:lang w:eastAsia="zh-CN"/>
        </w:rPr>
        <w:lastRenderedPageBreak/>
        <w:t>S</w:t>
      </w:r>
      <w:r>
        <w:rPr>
          <w:lang w:eastAsia="zh-CN"/>
        </w:rPr>
        <w:t xml:space="preserve">11 - </w:t>
      </w:r>
      <w:r w:rsidR="004D41C4">
        <w:rPr>
          <w:rFonts w:hint="eastAsia"/>
          <w:lang w:eastAsia="zh-CN"/>
        </w:rPr>
        <w:t>使能安全启动</w:t>
      </w:r>
    </w:p>
    <w:p w14:paraId="222ABDAD" w14:textId="1DB05BDE" w:rsidR="00935960" w:rsidRDefault="008B709F" w:rsidP="004D41C4">
      <w:pPr>
        <w:pStyle w:val="a0"/>
        <w:rPr>
          <w:lang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EFUSE</w:t>
      </w:r>
      <w:r>
        <w:rPr>
          <w:rFonts w:hint="eastAsia"/>
          <w:lang w:eastAsia="zh-CN"/>
        </w:rPr>
        <w:t xml:space="preserve"> b</w:t>
      </w:r>
      <w:r>
        <w:rPr>
          <w:lang w:eastAsia="zh-CN"/>
        </w:rPr>
        <w:t xml:space="preserve">it3 </w:t>
      </w:r>
      <w:r>
        <w:rPr>
          <w:rFonts w:hint="eastAsia"/>
          <w:lang w:eastAsia="zh-CN"/>
        </w:rPr>
        <w:t>使能安全启</w:t>
      </w:r>
      <w:r w:rsidR="00A06127">
        <w:rPr>
          <w:rFonts w:hint="eastAsia"/>
          <w:lang w:eastAsia="zh-CN"/>
        </w:rPr>
        <w:t>动，方法见</w:t>
      </w:r>
      <w:r w:rsidR="00A06127">
        <w:rPr>
          <w:rFonts w:hint="eastAsia"/>
          <w:lang w:eastAsia="zh-CN"/>
        </w:rPr>
        <w:t xml:space="preserve"> </w:t>
      </w:r>
      <w:hyperlink w:anchor="_EFUSE_配置" w:history="1">
        <w:r w:rsidR="00A06127" w:rsidRPr="00104F50">
          <w:rPr>
            <w:rStyle w:val="af4"/>
            <w:lang w:eastAsia="zh-CN"/>
          </w:rPr>
          <w:t xml:space="preserve">EFUSE </w:t>
        </w:r>
        <w:r w:rsidR="00A06127" w:rsidRPr="00104F50">
          <w:rPr>
            <w:rStyle w:val="af4"/>
            <w:lang w:eastAsia="zh-CN"/>
          </w:rPr>
          <w:t>配置</w:t>
        </w:r>
      </w:hyperlink>
      <w:r w:rsidR="00A06127">
        <w:rPr>
          <w:rFonts w:hint="eastAsia"/>
          <w:lang w:eastAsia="zh-CN"/>
        </w:rPr>
        <w:t>。</w:t>
      </w:r>
    </w:p>
    <w:p w14:paraId="4EDB82F9" w14:textId="77777777" w:rsidR="00656EC1" w:rsidRDefault="00656EC1" w:rsidP="004D41C4">
      <w:pPr>
        <w:pStyle w:val="a0"/>
        <w:rPr>
          <w:lang w:eastAsia="zh-CN"/>
        </w:rPr>
      </w:pPr>
    </w:p>
    <w:p w14:paraId="168B95C3" w14:textId="1B5621F7" w:rsidR="00F537FB" w:rsidRDefault="00621E64" w:rsidP="002A7ED7">
      <w:pPr>
        <w:pStyle w:val="5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12 - </w:t>
      </w:r>
      <w:r w:rsidR="00CE011E">
        <w:rPr>
          <w:rFonts w:hint="eastAsia"/>
          <w:lang w:eastAsia="zh-CN"/>
        </w:rPr>
        <w:t>在</w:t>
      </w:r>
      <w:r w:rsidR="00CE011E">
        <w:rPr>
          <w:rFonts w:hint="eastAsia"/>
          <w:lang w:eastAsia="zh-CN"/>
        </w:rPr>
        <w:t xml:space="preserve"> </w:t>
      </w:r>
      <w:r w:rsidR="00CE011E">
        <w:rPr>
          <w:lang w:eastAsia="zh-CN"/>
        </w:rPr>
        <w:t xml:space="preserve">OTP </w:t>
      </w:r>
      <w:r w:rsidR="00CE011E">
        <w:rPr>
          <w:rFonts w:hint="eastAsia"/>
          <w:lang w:eastAsia="zh-CN"/>
        </w:rPr>
        <w:t>未用区域写</w:t>
      </w:r>
      <w:r w:rsidR="00CE011E">
        <w:rPr>
          <w:rFonts w:hint="eastAsia"/>
          <w:lang w:eastAsia="zh-CN"/>
        </w:rPr>
        <w:t xml:space="preserve"> </w:t>
      </w:r>
      <w:r w:rsidR="00CE011E">
        <w:rPr>
          <w:lang w:eastAsia="zh-CN"/>
        </w:rPr>
        <w:t>1</w:t>
      </w:r>
    </w:p>
    <w:p w14:paraId="2D430B83" w14:textId="71304BDC" w:rsidR="00487BAA" w:rsidRDefault="00CE011E" w:rsidP="008C5D2B">
      <w:pPr>
        <w:pStyle w:val="a0"/>
        <w:rPr>
          <w:lang w:eastAsia="zh-CN"/>
        </w:rPr>
      </w:pPr>
      <w:r>
        <w:rPr>
          <w:rFonts w:hint="eastAsia"/>
          <w:lang w:eastAsia="zh-CN"/>
        </w:rPr>
        <w:t>当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Secure Boot Mode </w:t>
      </w:r>
      <w:r>
        <w:rPr>
          <w:rFonts w:hint="eastAsia"/>
          <w:lang w:eastAsia="zh-CN"/>
        </w:rPr>
        <w:t>使能之后，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BootROM</w:t>
      </w:r>
      <w:r>
        <w:rPr>
          <w:rFonts w:hint="eastAsia"/>
          <w:lang w:eastAsia="zh-CN"/>
        </w:rPr>
        <w:t>初始化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OTP </w:t>
      </w:r>
      <w:r>
        <w:rPr>
          <w:rFonts w:hint="eastAsia"/>
          <w:lang w:eastAsia="zh-CN"/>
        </w:rPr>
        <w:t>时会检查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OTP </w:t>
      </w:r>
      <w:r>
        <w:rPr>
          <w:rFonts w:hint="eastAsia"/>
          <w:lang w:eastAsia="zh-CN"/>
        </w:rPr>
        <w:t>是否为全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0</w:t>
      </w:r>
      <w:r>
        <w:rPr>
          <w:rFonts w:hint="eastAsia"/>
          <w:lang w:eastAsia="zh-CN"/>
        </w:rPr>
        <w:t>，如果为全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0</w:t>
      </w:r>
      <w:r>
        <w:rPr>
          <w:rFonts w:hint="eastAsia"/>
          <w:lang w:eastAsia="zh-CN"/>
        </w:rPr>
        <w:t>则出错，因此至少得写一个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bit 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。为避免影响正常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OTP</w:t>
      </w:r>
      <w:r>
        <w:rPr>
          <w:rFonts w:hint="eastAsia"/>
          <w:lang w:eastAsia="zh-CN"/>
        </w:rPr>
        <w:t>，选择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0x600 offset </w:t>
      </w:r>
      <w:r>
        <w:rPr>
          <w:rFonts w:hint="eastAsia"/>
          <w:lang w:eastAsia="zh-CN"/>
        </w:rPr>
        <w:t>处烧录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1</w:t>
      </w:r>
      <w:r>
        <w:rPr>
          <w:rFonts w:hint="eastAsia"/>
          <w:lang w:eastAsia="zh-CN"/>
        </w:rPr>
        <w:t>。</w:t>
      </w:r>
      <w:r w:rsidR="008C5D2B">
        <w:rPr>
          <w:rFonts w:hint="eastAsia"/>
          <w:lang w:eastAsia="zh-CN"/>
        </w:rPr>
        <w:t>烧录方法参考</w:t>
      </w:r>
      <w:r w:rsidR="008C5D2B">
        <w:rPr>
          <w:rFonts w:hint="eastAsia"/>
          <w:lang w:eastAsia="zh-CN"/>
        </w:rPr>
        <w:t xml:space="preserve"> </w:t>
      </w:r>
      <w:hyperlink w:anchor="_OTP_配置" w:history="1">
        <w:r w:rsidR="008C5D2B" w:rsidRPr="00C72653">
          <w:rPr>
            <w:rStyle w:val="af4"/>
            <w:lang w:eastAsia="zh-CN"/>
          </w:rPr>
          <w:t xml:space="preserve">OTP </w:t>
        </w:r>
        <w:r w:rsidR="008C5D2B" w:rsidRPr="00C72653">
          <w:rPr>
            <w:rStyle w:val="af4"/>
            <w:lang w:eastAsia="zh-CN"/>
          </w:rPr>
          <w:t>配置</w:t>
        </w:r>
      </w:hyperlink>
      <w:r w:rsidR="008C5D2B">
        <w:rPr>
          <w:rFonts w:hint="eastAsia"/>
          <w:lang w:eastAsia="zh-CN"/>
        </w:rPr>
        <w:t>。</w:t>
      </w:r>
    </w:p>
    <w:p w14:paraId="6C222942" w14:textId="2EB721D8" w:rsidR="002A7ED7" w:rsidRDefault="002A7ED7" w:rsidP="002A7ED7">
      <w:pPr>
        <w:pStyle w:val="a0"/>
        <w:rPr>
          <w:lang w:eastAsia="zh-CN"/>
        </w:rPr>
      </w:pPr>
    </w:p>
    <w:p w14:paraId="429A18C3" w14:textId="3E199AE1" w:rsidR="002A7ED7" w:rsidRDefault="0006781D" w:rsidP="00531301">
      <w:pPr>
        <w:pStyle w:val="5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13 - </w:t>
      </w:r>
      <w:r w:rsidR="002A7ED7">
        <w:rPr>
          <w:rFonts w:hint="eastAsia"/>
          <w:lang w:eastAsia="zh-CN"/>
        </w:rPr>
        <w:t>编译</w:t>
      </w:r>
      <w:r w:rsidR="002A7ED7">
        <w:rPr>
          <w:rFonts w:hint="eastAsia"/>
          <w:lang w:eastAsia="zh-CN"/>
        </w:rPr>
        <w:t xml:space="preserve"> </w:t>
      </w:r>
      <w:r w:rsidR="002A7ED7">
        <w:rPr>
          <w:lang w:eastAsia="zh-CN"/>
        </w:rPr>
        <w:t>BL2.bin</w:t>
      </w:r>
    </w:p>
    <w:p w14:paraId="29535AB4" w14:textId="77777777" w:rsidR="008E7145" w:rsidRDefault="00AC07F6" w:rsidP="002A7ED7">
      <w:pPr>
        <w:pStyle w:val="a0"/>
        <w:rPr>
          <w:lang w:eastAsia="zh-CN"/>
        </w:rPr>
      </w:pPr>
      <w:r>
        <w:rPr>
          <w:rFonts w:hint="eastAsia"/>
          <w:lang w:eastAsia="zh-CN"/>
        </w:rPr>
        <w:t>当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BootROM </w:t>
      </w:r>
      <w:r>
        <w:rPr>
          <w:rFonts w:hint="eastAsia"/>
          <w:lang w:eastAsia="zh-CN"/>
        </w:rPr>
        <w:t>进入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Secure Boot Mode </w:t>
      </w:r>
      <w:r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Secure Boot </w:t>
      </w:r>
      <w:r>
        <w:rPr>
          <w:rFonts w:hint="eastAsia"/>
          <w:lang w:eastAsia="zh-CN"/>
        </w:rPr>
        <w:t>未使能时，</w:t>
      </w:r>
      <w:r w:rsidR="00A61EF0">
        <w:rPr>
          <w:rFonts w:hint="eastAsia"/>
          <w:lang w:eastAsia="zh-CN"/>
        </w:rPr>
        <w:t>B</w:t>
      </w:r>
      <w:r w:rsidR="00A61EF0">
        <w:rPr>
          <w:lang w:eastAsia="zh-CN"/>
        </w:rPr>
        <w:t xml:space="preserve">ootROM </w:t>
      </w:r>
      <w:r w:rsidR="00A61EF0">
        <w:rPr>
          <w:rFonts w:hint="eastAsia"/>
          <w:lang w:eastAsia="zh-CN"/>
        </w:rPr>
        <w:t>会走山海安全启动流程，要求被启动的下一级</w:t>
      </w:r>
      <w:r w:rsidR="00A61EF0">
        <w:rPr>
          <w:rFonts w:hint="eastAsia"/>
          <w:lang w:eastAsia="zh-CN"/>
        </w:rPr>
        <w:t xml:space="preserve"> </w:t>
      </w:r>
      <w:r w:rsidR="00A61EF0">
        <w:rPr>
          <w:lang w:eastAsia="zh-CN"/>
        </w:rPr>
        <w:t xml:space="preserve">BIN </w:t>
      </w:r>
      <w:r w:rsidR="00A61EF0">
        <w:rPr>
          <w:rFonts w:hint="eastAsia"/>
          <w:lang w:eastAsia="zh-CN"/>
        </w:rPr>
        <w:t>按山海要求来打包，但此编译出来的</w:t>
      </w:r>
      <w:r w:rsidR="00A61EF0">
        <w:rPr>
          <w:rFonts w:hint="eastAsia"/>
          <w:lang w:eastAsia="zh-CN"/>
        </w:rPr>
        <w:t xml:space="preserve"> </w:t>
      </w:r>
      <w:r w:rsidR="00A61EF0">
        <w:rPr>
          <w:lang w:eastAsia="zh-CN"/>
        </w:rPr>
        <w:t xml:space="preserve">BIN </w:t>
      </w:r>
      <w:r w:rsidR="00A61EF0">
        <w:rPr>
          <w:rFonts w:hint="eastAsia"/>
          <w:lang w:eastAsia="zh-CN"/>
        </w:rPr>
        <w:t>需要使用相关脚本打包。</w:t>
      </w:r>
      <w:r w:rsidR="00C74C6C">
        <w:rPr>
          <w:rFonts w:hint="eastAsia"/>
          <w:lang w:eastAsia="zh-CN"/>
        </w:rPr>
        <w:t>正常</w:t>
      </w:r>
      <w:r w:rsidR="00C74C6C">
        <w:rPr>
          <w:rFonts w:hint="eastAsia"/>
          <w:lang w:eastAsia="zh-CN"/>
        </w:rPr>
        <w:t xml:space="preserve"> </w:t>
      </w:r>
      <w:r w:rsidR="00C74C6C">
        <w:rPr>
          <w:lang w:eastAsia="zh-CN"/>
        </w:rPr>
        <w:t xml:space="preserve">BootROM </w:t>
      </w:r>
      <w:r w:rsidR="00C74C6C">
        <w:rPr>
          <w:rFonts w:hint="eastAsia"/>
          <w:lang w:eastAsia="zh-CN"/>
        </w:rPr>
        <w:t>会启动</w:t>
      </w:r>
      <w:r w:rsidR="00C74C6C">
        <w:rPr>
          <w:rFonts w:hint="eastAsia"/>
          <w:lang w:eastAsia="zh-CN"/>
        </w:rPr>
        <w:t xml:space="preserve"> </w:t>
      </w:r>
      <w:r w:rsidR="00C74C6C">
        <w:rPr>
          <w:lang w:eastAsia="zh-CN"/>
        </w:rPr>
        <w:t>BL2.bin</w:t>
      </w:r>
      <w:r w:rsidR="00C74C6C">
        <w:rPr>
          <w:rFonts w:hint="eastAsia"/>
          <w:lang w:eastAsia="zh-CN"/>
        </w:rPr>
        <w:t>，</w:t>
      </w:r>
      <w:r w:rsidR="00C74C6C" w:rsidRPr="00C51338">
        <w:rPr>
          <w:rFonts w:hint="eastAsia"/>
          <w:highlight w:val="yellow"/>
          <w:lang w:eastAsia="zh-CN"/>
        </w:rPr>
        <w:t>因此需要使用山海工具对</w:t>
      </w:r>
      <w:r w:rsidR="00C74C6C" w:rsidRPr="00C51338">
        <w:rPr>
          <w:rFonts w:hint="eastAsia"/>
          <w:highlight w:val="yellow"/>
          <w:lang w:eastAsia="zh-CN"/>
        </w:rPr>
        <w:t xml:space="preserve"> </w:t>
      </w:r>
      <w:r w:rsidR="00C74C6C" w:rsidRPr="00C51338">
        <w:rPr>
          <w:highlight w:val="yellow"/>
          <w:lang w:eastAsia="zh-CN"/>
        </w:rPr>
        <w:t xml:space="preserve">BL2.bin </w:t>
      </w:r>
      <w:r w:rsidR="00C74C6C" w:rsidRPr="00C51338">
        <w:rPr>
          <w:rFonts w:hint="eastAsia"/>
          <w:highlight w:val="yellow"/>
          <w:lang w:eastAsia="zh-CN"/>
        </w:rPr>
        <w:t>打包</w:t>
      </w:r>
      <w:r w:rsidR="00C74C6C">
        <w:rPr>
          <w:rFonts w:hint="eastAsia"/>
          <w:lang w:eastAsia="zh-CN"/>
        </w:rPr>
        <w:t>。为简化测试步骤，本次使用</w:t>
      </w:r>
      <w:r w:rsidR="00C74C6C">
        <w:rPr>
          <w:rFonts w:hint="eastAsia"/>
          <w:lang w:eastAsia="zh-CN"/>
        </w:rPr>
        <w:t xml:space="preserve"> </w:t>
      </w:r>
      <w:r w:rsidR="00C74C6C">
        <w:rPr>
          <w:lang w:eastAsia="zh-CN"/>
        </w:rPr>
        <w:t xml:space="preserve">BootROM </w:t>
      </w:r>
      <w:r w:rsidR="00C74C6C">
        <w:rPr>
          <w:rFonts w:hint="eastAsia"/>
          <w:lang w:eastAsia="zh-CN"/>
        </w:rPr>
        <w:t>仓库中</w:t>
      </w:r>
      <w:r w:rsidR="00C74C6C">
        <w:rPr>
          <w:rFonts w:hint="eastAsia"/>
          <w:lang w:eastAsia="zh-CN"/>
        </w:rPr>
        <w:t xml:space="preserve"> </w:t>
      </w:r>
      <w:r w:rsidR="00C74C6C">
        <w:rPr>
          <w:lang w:eastAsia="zh-CN"/>
        </w:rPr>
        <w:t xml:space="preserve">hello world </w:t>
      </w:r>
      <w:r w:rsidR="00C74C6C">
        <w:rPr>
          <w:rFonts w:hint="eastAsia"/>
          <w:lang w:eastAsia="zh-CN"/>
        </w:rPr>
        <w:t>程序当</w:t>
      </w:r>
      <w:r w:rsidR="00C74C6C">
        <w:rPr>
          <w:rFonts w:hint="eastAsia"/>
          <w:lang w:eastAsia="zh-CN"/>
        </w:rPr>
        <w:t xml:space="preserve"> </w:t>
      </w:r>
      <w:r w:rsidR="00C74C6C">
        <w:rPr>
          <w:lang w:eastAsia="zh-CN"/>
        </w:rPr>
        <w:t>BL2.bin</w:t>
      </w:r>
      <w:r w:rsidR="00C74C6C">
        <w:rPr>
          <w:rFonts w:hint="eastAsia"/>
          <w:lang w:eastAsia="zh-CN"/>
        </w:rPr>
        <w:t>，直接使用</w:t>
      </w:r>
      <w:r w:rsidR="00C74C6C">
        <w:rPr>
          <w:rFonts w:hint="eastAsia"/>
          <w:lang w:eastAsia="zh-CN"/>
        </w:rPr>
        <w:t xml:space="preserve"> </w:t>
      </w:r>
      <w:r w:rsidR="00C74C6C">
        <w:rPr>
          <w:lang w:eastAsia="zh-CN"/>
        </w:rPr>
        <w:t xml:space="preserve">BootROM </w:t>
      </w:r>
      <w:r w:rsidR="00C74C6C">
        <w:rPr>
          <w:rFonts w:hint="eastAsia"/>
          <w:lang w:eastAsia="zh-CN"/>
        </w:rPr>
        <w:t>现成的打包工具进行打包。</w:t>
      </w:r>
    </w:p>
    <w:p w14:paraId="6DBEA55B" w14:textId="4628C44F" w:rsidR="00AC07F6" w:rsidRDefault="008E7145" w:rsidP="002A7ED7">
      <w:pPr>
        <w:pStyle w:val="a0"/>
        <w:rPr>
          <w:lang w:eastAsia="zh-CN"/>
        </w:rPr>
      </w:pPr>
      <w:r>
        <w:rPr>
          <w:rFonts w:hint="eastAsia"/>
          <w:lang w:eastAsia="zh-CN"/>
        </w:rPr>
        <w:t>另外，</w:t>
      </w:r>
      <w:r w:rsidR="009D014F">
        <w:rPr>
          <w:rFonts w:hint="eastAsia"/>
          <w:lang w:eastAsia="zh-CN"/>
        </w:rPr>
        <w:t>由于</w:t>
      </w:r>
      <w:r w:rsidR="009D014F">
        <w:rPr>
          <w:rFonts w:hint="eastAsia"/>
          <w:lang w:eastAsia="zh-CN"/>
        </w:rPr>
        <w:t xml:space="preserve"> </w:t>
      </w:r>
      <w:r w:rsidR="009D014F">
        <w:rPr>
          <w:lang w:eastAsia="zh-CN"/>
        </w:rPr>
        <w:t xml:space="preserve">EFUSE </w:t>
      </w:r>
      <w:r w:rsidR="009D014F">
        <w:rPr>
          <w:rFonts w:hint="eastAsia"/>
          <w:lang w:eastAsia="zh-CN"/>
        </w:rPr>
        <w:t>中</w:t>
      </w:r>
      <w:r w:rsidR="009D014F">
        <w:rPr>
          <w:rFonts w:hint="eastAsia"/>
          <w:lang w:eastAsia="zh-CN"/>
        </w:rPr>
        <w:t xml:space="preserve"> </w:t>
      </w:r>
      <w:r w:rsidR="009D014F">
        <w:rPr>
          <w:lang w:eastAsia="zh-CN"/>
        </w:rPr>
        <w:t xml:space="preserve">Secure Boot </w:t>
      </w:r>
      <w:r w:rsidR="009D014F">
        <w:rPr>
          <w:rFonts w:hint="eastAsia"/>
          <w:lang w:eastAsia="zh-CN"/>
        </w:rPr>
        <w:t>未使能，因此</w:t>
      </w:r>
      <w:r w:rsidR="00C74C6C">
        <w:rPr>
          <w:rFonts w:hint="eastAsia"/>
          <w:lang w:eastAsia="zh-CN"/>
        </w:rPr>
        <w:t>本次验证使用</w:t>
      </w:r>
      <w:r w:rsidR="00C74C6C">
        <w:rPr>
          <w:rFonts w:hint="eastAsia"/>
          <w:lang w:eastAsia="zh-CN"/>
        </w:rPr>
        <w:t xml:space="preserve"> </w:t>
      </w:r>
      <w:r w:rsidR="00AC07F6">
        <w:rPr>
          <w:rFonts w:hint="eastAsia"/>
          <w:lang w:eastAsia="zh-CN"/>
        </w:rPr>
        <w:t>B</w:t>
      </w:r>
      <w:r w:rsidR="00AC07F6">
        <w:rPr>
          <w:lang w:eastAsia="zh-CN"/>
        </w:rPr>
        <w:t xml:space="preserve">ootROM </w:t>
      </w:r>
      <w:r w:rsidR="00AC07F6">
        <w:rPr>
          <w:rFonts w:hint="eastAsia"/>
          <w:lang w:eastAsia="zh-CN"/>
        </w:rPr>
        <w:t>不会对被启动的</w:t>
      </w:r>
      <w:r w:rsidR="00AC07F6">
        <w:rPr>
          <w:rFonts w:hint="eastAsia"/>
          <w:lang w:eastAsia="zh-CN"/>
        </w:rPr>
        <w:t xml:space="preserve"> BIN</w:t>
      </w:r>
      <w:r w:rsidR="00AC07F6">
        <w:rPr>
          <w:lang w:eastAsia="zh-CN"/>
        </w:rPr>
        <w:t xml:space="preserve"> </w:t>
      </w:r>
      <w:r w:rsidR="00AC07F6">
        <w:rPr>
          <w:rFonts w:hint="eastAsia"/>
          <w:lang w:eastAsia="zh-CN"/>
        </w:rPr>
        <w:t>作验签（即不检验</w:t>
      </w:r>
      <w:r w:rsidR="00AC07F6">
        <w:rPr>
          <w:rFonts w:hint="eastAsia"/>
          <w:lang w:eastAsia="zh-CN"/>
        </w:rPr>
        <w:t xml:space="preserve"> </w:t>
      </w:r>
      <w:r w:rsidR="00AC07F6">
        <w:rPr>
          <w:lang w:eastAsia="zh-CN"/>
        </w:rPr>
        <w:t xml:space="preserve">manifest </w:t>
      </w:r>
      <w:r w:rsidR="00AC07F6">
        <w:rPr>
          <w:rFonts w:hint="eastAsia"/>
          <w:lang w:eastAsia="zh-CN"/>
        </w:rPr>
        <w:t>中的</w:t>
      </w:r>
      <w:r w:rsidR="00AC07F6">
        <w:rPr>
          <w:rFonts w:hint="eastAsia"/>
          <w:lang w:eastAsia="zh-CN"/>
        </w:rPr>
        <w:t xml:space="preserve"> </w:t>
      </w:r>
      <w:r w:rsidR="00AC07F6">
        <w:rPr>
          <w:lang w:eastAsia="zh-CN"/>
        </w:rPr>
        <w:t xml:space="preserve">Boot Public Key </w:t>
      </w:r>
      <w:r w:rsidR="00AC07F6">
        <w:rPr>
          <w:rFonts w:hint="eastAsia"/>
          <w:lang w:eastAsia="zh-CN"/>
        </w:rPr>
        <w:t>是否正确）</w:t>
      </w:r>
      <w:r w:rsidR="00A61EF0">
        <w:rPr>
          <w:rFonts w:hint="eastAsia"/>
          <w:lang w:eastAsia="zh-CN"/>
        </w:rPr>
        <w:t>，</w:t>
      </w:r>
      <w:r w:rsidR="00A61EF0" w:rsidRPr="00C51338">
        <w:rPr>
          <w:rFonts w:hint="eastAsia"/>
          <w:highlight w:val="yellow"/>
          <w:lang w:eastAsia="zh-CN"/>
        </w:rPr>
        <w:t>因此不需要向</w:t>
      </w:r>
      <w:r w:rsidR="00A61EF0" w:rsidRPr="00C51338">
        <w:rPr>
          <w:rFonts w:hint="eastAsia"/>
          <w:highlight w:val="yellow"/>
          <w:lang w:eastAsia="zh-CN"/>
        </w:rPr>
        <w:t xml:space="preserve"> OTP</w:t>
      </w:r>
      <w:r w:rsidR="00A61EF0" w:rsidRPr="00C51338">
        <w:rPr>
          <w:highlight w:val="yellow"/>
          <w:lang w:eastAsia="zh-CN"/>
        </w:rPr>
        <w:t xml:space="preserve"> </w:t>
      </w:r>
      <w:r w:rsidR="00A61EF0" w:rsidRPr="00C51338">
        <w:rPr>
          <w:rFonts w:hint="eastAsia"/>
          <w:highlight w:val="yellow"/>
          <w:lang w:eastAsia="zh-CN"/>
        </w:rPr>
        <w:t>中烧录</w:t>
      </w:r>
      <w:r w:rsidR="00A61EF0" w:rsidRPr="00C51338">
        <w:rPr>
          <w:rFonts w:hint="eastAsia"/>
          <w:highlight w:val="yellow"/>
          <w:lang w:eastAsia="zh-CN"/>
        </w:rPr>
        <w:t xml:space="preserve"> </w:t>
      </w:r>
      <w:r w:rsidR="00A61EF0" w:rsidRPr="00C51338">
        <w:rPr>
          <w:highlight w:val="yellow"/>
          <w:lang w:eastAsia="zh-CN"/>
        </w:rPr>
        <w:t>Boot Public Key Hash</w:t>
      </w:r>
      <w:r w:rsidR="00A61EF0">
        <w:rPr>
          <w:rFonts w:hint="eastAsia"/>
          <w:lang w:eastAsia="zh-CN"/>
        </w:rPr>
        <w:t>。</w:t>
      </w:r>
    </w:p>
    <w:p w14:paraId="3E186B66" w14:textId="75DCFC02" w:rsidR="002A7ED7" w:rsidRDefault="002A7ED7" w:rsidP="002A7ED7">
      <w:pPr>
        <w:pStyle w:val="a0"/>
        <w:rPr>
          <w:lang w:eastAsia="zh-CN"/>
        </w:rPr>
      </w:pPr>
    </w:p>
    <w:p w14:paraId="39BCC00E" w14:textId="11FE4AFD" w:rsidR="00C51338" w:rsidRDefault="00C51338" w:rsidP="002A7ED7">
      <w:pPr>
        <w:pStyle w:val="a0"/>
        <w:rPr>
          <w:lang w:eastAsia="zh-CN"/>
        </w:rPr>
      </w:pPr>
      <w:r>
        <w:rPr>
          <w:rFonts w:hint="eastAsia"/>
          <w:lang w:eastAsia="zh-CN"/>
        </w:rPr>
        <w:t>步骤：</w:t>
      </w:r>
    </w:p>
    <w:p w14:paraId="755B58DB" w14:textId="77777777" w:rsidR="00CC4748" w:rsidRDefault="00001391" w:rsidP="00D13FDA">
      <w:pPr>
        <w:pStyle w:val="a0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下载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BootROM </w:t>
      </w:r>
      <w:hyperlink r:id="rId53" w:history="1">
        <w:r w:rsidRPr="00001391">
          <w:rPr>
            <w:rStyle w:val="af4"/>
            <w:lang w:eastAsia="zh-CN"/>
          </w:rPr>
          <w:t>最新代码</w:t>
        </w:r>
      </w:hyperlink>
      <w:r>
        <w:rPr>
          <w:rFonts w:hint="eastAsia"/>
          <w:lang w:eastAsia="zh-CN"/>
        </w:rPr>
        <w:t>，</w:t>
      </w:r>
      <w:r w:rsidR="00F918A9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c</w:t>
      </w:r>
      <w:r>
        <w:rPr>
          <w:lang w:eastAsia="zh-CN"/>
        </w:rPr>
        <w:t xml:space="preserve">heckout </w:t>
      </w:r>
      <w:r>
        <w:rPr>
          <w:rFonts w:hint="eastAsia"/>
          <w:lang w:eastAsia="zh-CN"/>
        </w:rPr>
        <w:t>到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master </w:t>
      </w:r>
      <w:r>
        <w:rPr>
          <w:rFonts w:hint="eastAsia"/>
          <w:lang w:eastAsia="zh-CN"/>
        </w:rPr>
        <w:t>分支</w:t>
      </w:r>
      <w:r w:rsidR="00F918A9">
        <w:rPr>
          <w:rFonts w:hint="eastAsia"/>
          <w:lang w:eastAsia="zh-CN"/>
        </w:rPr>
        <w:t>，代码根目录记为</w:t>
      </w:r>
      <w:r w:rsidR="00F918A9">
        <w:rPr>
          <w:rFonts w:hint="eastAsia"/>
          <w:lang w:eastAsia="zh-CN"/>
        </w:rPr>
        <w:t xml:space="preserve"> </w:t>
      </w:r>
      <w:r w:rsidR="00F918A9">
        <w:rPr>
          <w:lang w:eastAsia="zh-CN"/>
        </w:rPr>
        <w:t>$BOOTROM</w:t>
      </w:r>
      <w:r w:rsidR="00F918A9">
        <w:rPr>
          <w:rFonts w:hint="eastAsia"/>
          <w:lang w:eastAsia="zh-CN"/>
        </w:rPr>
        <w:t>，</w:t>
      </w:r>
    </w:p>
    <w:p w14:paraId="660AEF7B" w14:textId="77777777" w:rsidR="00CC4748" w:rsidRDefault="00001391" w:rsidP="00D13FDA">
      <w:pPr>
        <w:pStyle w:val="a0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编译</w:t>
      </w:r>
      <w:r w:rsidR="004561F3">
        <w:rPr>
          <w:rFonts w:hint="eastAsia"/>
          <w:lang w:eastAsia="zh-CN"/>
        </w:rPr>
        <w:t xml:space="preserve"> </w:t>
      </w:r>
      <w:r w:rsidR="004561F3">
        <w:rPr>
          <w:lang w:eastAsia="zh-CN"/>
        </w:rPr>
        <w:t>all.bin: b1.sh mpw1 verify</w:t>
      </w:r>
      <w:r w:rsidR="00F918A9">
        <w:rPr>
          <w:rFonts w:hint="eastAsia"/>
          <w:lang w:eastAsia="zh-CN"/>
        </w:rPr>
        <w:t>，这种方式编译出来的</w:t>
      </w:r>
      <w:r w:rsidR="00F918A9">
        <w:rPr>
          <w:rFonts w:hint="eastAsia"/>
          <w:lang w:eastAsia="zh-CN"/>
        </w:rPr>
        <w:t xml:space="preserve"> </w:t>
      </w:r>
      <w:r w:rsidR="00F918A9">
        <w:rPr>
          <w:lang w:eastAsia="zh-CN"/>
        </w:rPr>
        <w:t xml:space="preserve">BIN </w:t>
      </w:r>
      <w:r w:rsidR="00F918A9">
        <w:rPr>
          <w:rFonts w:hint="eastAsia"/>
          <w:lang w:eastAsia="zh-CN"/>
        </w:rPr>
        <w:t>会使用</w:t>
      </w:r>
      <w:r w:rsidR="002E6147">
        <w:rPr>
          <w:lang w:eastAsia="zh-CN"/>
        </w:rPr>
        <w:t xml:space="preserve"> $BOOTROM/config/ec256_sha256_mpw1/config </w:t>
      </w:r>
      <w:r w:rsidR="002E6147">
        <w:rPr>
          <w:rFonts w:hint="eastAsia"/>
          <w:lang w:eastAsia="zh-CN"/>
        </w:rPr>
        <w:t>下的配置来打包</w:t>
      </w:r>
      <w:r w:rsidR="002E6147">
        <w:rPr>
          <w:rFonts w:hint="eastAsia"/>
          <w:lang w:eastAsia="zh-CN"/>
        </w:rPr>
        <w:t xml:space="preserve"> </w:t>
      </w:r>
      <w:r w:rsidR="002E6147">
        <w:rPr>
          <w:lang w:eastAsia="zh-CN"/>
        </w:rPr>
        <w:t>all.bin</w:t>
      </w:r>
      <w:r w:rsidR="002E6147">
        <w:rPr>
          <w:rFonts w:hint="eastAsia"/>
          <w:lang w:eastAsia="zh-CN"/>
        </w:rPr>
        <w:t>，具体把包流程参考</w:t>
      </w:r>
      <w:r w:rsidR="002E6147">
        <w:rPr>
          <w:rFonts w:hint="eastAsia"/>
          <w:lang w:eastAsia="zh-CN"/>
        </w:rPr>
        <w:t xml:space="preserve"> </w:t>
      </w:r>
      <w:r w:rsidR="002E6147">
        <w:rPr>
          <w:lang w:eastAsia="zh-CN"/>
        </w:rPr>
        <w:t xml:space="preserve">$BOOTROM/build_all.sh </w:t>
      </w:r>
      <w:r w:rsidR="002E6147">
        <w:rPr>
          <w:rFonts w:hint="eastAsia"/>
          <w:lang w:eastAsia="zh-CN"/>
        </w:rPr>
        <w:t>脚本。</w:t>
      </w:r>
    </w:p>
    <w:p w14:paraId="1F2EBB4C" w14:textId="5F9EB176" w:rsidR="004561F3" w:rsidRDefault="004561F3" w:rsidP="00D13FDA">
      <w:pPr>
        <w:pStyle w:val="a0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 xml:space="preserve"> SPI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进行烧录，</w:t>
      </w:r>
      <w:r w:rsidRPr="00CC4748">
        <w:rPr>
          <w:rFonts w:hint="eastAsia"/>
          <w:highlight w:val="yellow"/>
          <w:lang w:eastAsia="zh-CN"/>
        </w:rPr>
        <w:t>注意：当</w:t>
      </w:r>
      <w:r w:rsidRPr="00CC4748">
        <w:rPr>
          <w:rFonts w:hint="eastAsia"/>
          <w:highlight w:val="yellow"/>
          <w:lang w:eastAsia="zh-CN"/>
        </w:rPr>
        <w:t xml:space="preserve"> </w:t>
      </w:r>
      <w:r w:rsidRPr="00CC4748">
        <w:rPr>
          <w:highlight w:val="yellow"/>
          <w:lang w:eastAsia="zh-CN"/>
        </w:rPr>
        <w:t xml:space="preserve">SB </w:t>
      </w:r>
      <w:r w:rsidRPr="00CC4748">
        <w:rPr>
          <w:rFonts w:hint="eastAsia"/>
          <w:highlight w:val="yellow"/>
          <w:lang w:eastAsia="zh-CN"/>
        </w:rPr>
        <w:t>模式使能时，</w:t>
      </w:r>
      <w:r w:rsidRPr="00CC4748">
        <w:rPr>
          <w:rFonts w:hint="eastAsia"/>
          <w:highlight w:val="yellow"/>
          <w:lang w:eastAsia="zh-CN"/>
        </w:rPr>
        <w:t>U</w:t>
      </w:r>
      <w:r w:rsidRPr="00CC4748">
        <w:rPr>
          <w:highlight w:val="yellow"/>
          <w:lang w:eastAsia="zh-CN"/>
        </w:rPr>
        <w:t xml:space="preserve">ART </w:t>
      </w:r>
      <w:r w:rsidRPr="00CC4748">
        <w:rPr>
          <w:rFonts w:hint="eastAsia"/>
          <w:highlight w:val="yellow"/>
          <w:lang w:eastAsia="zh-CN"/>
        </w:rPr>
        <w:t>下载已被禁用</w:t>
      </w:r>
    </w:p>
    <w:p w14:paraId="21F64591" w14:textId="04C0ABCD" w:rsidR="004561F3" w:rsidRDefault="004561F3" w:rsidP="005503B3">
      <w:pPr>
        <w:pStyle w:val="a0"/>
        <w:rPr>
          <w:lang w:eastAsia="zh-CN"/>
        </w:rPr>
      </w:pPr>
    </w:p>
    <w:p w14:paraId="6E8B8A59" w14:textId="48218F15" w:rsidR="00D527B5" w:rsidRDefault="00EE6494" w:rsidP="00531301">
      <w:pPr>
        <w:pStyle w:val="5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14 - </w:t>
      </w:r>
      <w:r w:rsidR="00D527B5">
        <w:rPr>
          <w:rFonts w:hint="eastAsia"/>
          <w:lang w:eastAsia="zh-CN"/>
        </w:rPr>
        <w:t>重启</w:t>
      </w:r>
    </w:p>
    <w:p w14:paraId="426FDD51" w14:textId="169EAC80" w:rsidR="00D527B5" w:rsidRPr="005503B3" w:rsidRDefault="00D527B5" w:rsidP="005503B3">
      <w:pPr>
        <w:pStyle w:val="a0"/>
        <w:rPr>
          <w:lang w:eastAsia="zh-CN"/>
        </w:rPr>
      </w:pPr>
      <w:r>
        <w:rPr>
          <w:rFonts w:hint="eastAsia"/>
          <w:lang w:eastAsia="zh-CN"/>
        </w:rPr>
        <w:t>烧录完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BL2.bin </w:t>
      </w:r>
      <w:r>
        <w:rPr>
          <w:rFonts w:hint="eastAsia"/>
          <w:lang w:eastAsia="zh-CN"/>
        </w:rPr>
        <w:t>之后掉电重起，如果看到打出</w:t>
      </w:r>
      <w:r>
        <w:rPr>
          <w:rFonts w:hint="eastAsia"/>
          <w:lang w:eastAsia="zh-CN"/>
        </w:rPr>
        <w:t xml:space="preserve"> </w:t>
      </w:r>
      <w:r w:rsidR="00025D07">
        <w:rPr>
          <w:lang w:eastAsia="zh-CN"/>
        </w:rPr>
        <w:t xml:space="preserve">hello bootloader </w:t>
      </w:r>
      <w:r w:rsidR="00025D07">
        <w:rPr>
          <w:rFonts w:hint="eastAsia"/>
          <w:lang w:eastAsia="zh-CN"/>
        </w:rPr>
        <w:t>则表示测试通过。</w:t>
      </w:r>
    </w:p>
    <w:p w14:paraId="35C3F9C2" w14:textId="5899709E" w:rsidR="00F00D30" w:rsidRDefault="00B8076C" w:rsidP="00F00D30">
      <w:pPr>
        <w:pStyle w:val="4"/>
        <w:rPr>
          <w:lang w:eastAsia="zh-CN"/>
        </w:rPr>
      </w:pPr>
      <w:r>
        <w:rPr>
          <w:lang w:eastAsia="zh-CN"/>
        </w:rPr>
        <w:t xml:space="preserve">S2 </w:t>
      </w:r>
      <w:r w:rsidR="00057912">
        <w:rPr>
          <w:lang w:eastAsia="zh-CN"/>
        </w:rPr>
        <w:t>–</w:t>
      </w:r>
      <w:r>
        <w:rPr>
          <w:lang w:eastAsia="zh-CN"/>
        </w:rPr>
        <w:t xml:space="preserve"> </w:t>
      </w:r>
      <w:r w:rsidR="00F506DD">
        <w:rPr>
          <w:rFonts w:hint="eastAsia"/>
          <w:lang w:eastAsia="zh-CN"/>
        </w:rPr>
        <w:t>验证</w:t>
      </w:r>
      <w:r w:rsidR="00F00D30">
        <w:rPr>
          <w:rFonts w:hint="eastAsia"/>
          <w:lang w:eastAsia="zh-CN"/>
        </w:rPr>
        <w:t>安全启动</w:t>
      </w:r>
      <w:r w:rsidR="003D43C9">
        <w:rPr>
          <w:lang w:eastAsia="zh-CN"/>
        </w:rPr>
        <w:t xml:space="preserve"> – </w:t>
      </w:r>
      <w:r w:rsidR="003D43C9">
        <w:rPr>
          <w:rFonts w:hint="eastAsia"/>
          <w:lang w:eastAsia="zh-CN"/>
        </w:rPr>
        <w:t>有验签</w:t>
      </w:r>
    </w:p>
    <w:p w14:paraId="05CBD620" w14:textId="7BFDBBF0" w:rsidR="00BB2310" w:rsidRDefault="00AE03DA" w:rsidP="00BB2310">
      <w:pPr>
        <w:pStyle w:val="a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S1 </w:t>
      </w:r>
      <w:r>
        <w:rPr>
          <w:rFonts w:hint="eastAsia"/>
          <w:lang w:eastAsia="zh-CN"/>
        </w:rPr>
        <w:t>的基础之上，使能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Secure Boot </w:t>
      </w:r>
      <w:r>
        <w:rPr>
          <w:rFonts w:hint="eastAsia"/>
          <w:lang w:eastAsia="zh-CN"/>
        </w:rPr>
        <w:t>就可以验证完整的安全启动流程了，</w:t>
      </w:r>
      <w:r w:rsidR="00B8076C">
        <w:rPr>
          <w:rFonts w:hint="eastAsia"/>
          <w:lang w:eastAsia="zh-CN"/>
        </w:rPr>
        <w:t>具体步骤如下。</w:t>
      </w:r>
    </w:p>
    <w:p w14:paraId="501FD335" w14:textId="77777777" w:rsidR="004D2F7D" w:rsidRDefault="004D2F7D" w:rsidP="00BB2310">
      <w:pPr>
        <w:pStyle w:val="a0"/>
        <w:rPr>
          <w:lang w:eastAsia="zh-CN"/>
        </w:rPr>
      </w:pPr>
    </w:p>
    <w:p w14:paraId="7C39F13C" w14:textId="17FBFA7B" w:rsidR="00B8076C" w:rsidRDefault="00B8076C" w:rsidP="00864859">
      <w:pPr>
        <w:pStyle w:val="5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2</w:t>
      </w:r>
      <w:r w:rsidR="00077CCD">
        <w:rPr>
          <w:lang w:eastAsia="zh-CN"/>
        </w:rPr>
        <w:t xml:space="preserve">1 – </w:t>
      </w:r>
      <w:r w:rsidR="00EB6458">
        <w:rPr>
          <w:rFonts w:hint="eastAsia"/>
          <w:lang w:eastAsia="zh-CN"/>
        </w:rPr>
        <w:t>使能</w:t>
      </w:r>
      <w:r w:rsidR="00EB6458">
        <w:rPr>
          <w:rFonts w:hint="eastAsia"/>
          <w:lang w:eastAsia="zh-CN"/>
        </w:rPr>
        <w:t xml:space="preserve"> </w:t>
      </w:r>
      <w:r w:rsidR="00EB6458">
        <w:rPr>
          <w:lang w:eastAsia="zh-CN"/>
        </w:rPr>
        <w:t>Secure Boot</w:t>
      </w:r>
    </w:p>
    <w:p w14:paraId="1C0B322C" w14:textId="7088400A" w:rsidR="00104F50" w:rsidRDefault="00104F50" w:rsidP="00BB2310">
      <w:pPr>
        <w:pStyle w:val="a0"/>
        <w:rPr>
          <w:lang w:eastAsia="zh-CN"/>
        </w:rPr>
      </w:pPr>
      <w:r>
        <w:rPr>
          <w:rFonts w:hint="eastAsia"/>
          <w:lang w:eastAsia="zh-CN"/>
        </w:rPr>
        <w:t>有两种方式可以使能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Secure Boot:</w:t>
      </w:r>
    </w:p>
    <w:p w14:paraId="360DB5A5" w14:textId="3A149EBE" w:rsidR="00104F50" w:rsidRDefault="00104F50" w:rsidP="00D31233">
      <w:pPr>
        <w:pStyle w:val="a0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Manifest </w:t>
      </w:r>
      <w:r>
        <w:rPr>
          <w:rFonts w:hint="eastAsia"/>
          <w:lang w:eastAsia="zh-CN"/>
        </w:rPr>
        <w:t>来使能</w:t>
      </w:r>
    </w:p>
    <w:p w14:paraId="441AB172" w14:textId="73CD8871" w:rsidR="00104F50" w:rsidRDefault="00104F50" w:rsidP="00104F50">
      <w:pPr>
        <w:pStyle w:val="a0"/>
        <w:ind w:left="42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EF85EAC" wp14:editId="7FD477AE">
            <wp:extent cx="2911489" cy="798844"/>
            <wp:effectExtent l="0" t="0" r="317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6600" cy="8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F5CF" w14:textId="06343613" w:rsidR="00EB6458" w:rsidRDefault="00EB6458" w:rsidP="00D31233">
      <w:pPr>
        <w:pStyle w:val="a0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将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EFUSE bit0 </w:t>
      </w:r>
      <w:r>
        <w:rPr>
          <w:rFonts w:hint="eastAsia"/>
          <w:lang w:eastAsia="zh-CN"/>
        </w:rPr>
        <w:t>置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。</w:t>
      </w:r>
    </w:p>
    <w:p w14:paraId="4214596A" w14:textId="17BC91BE" w:rsidR="004057C7" w:rsidRDefault="004057C7" w:rsidP="00BB2310">
      <w:pPr>
        <w:pStyle w:val="a0"/>
        <w:rPr>
          <w:lang w:eastAsia="zh-CN"/>
        </w:rPr>
      </w:pPr>
    </w:p>
    <w:p w14:paraId="382FEE08" w14:textId="177CA5E6" w:rsidR="00104F50" w:rsidRDefault="00104F50" w:rsidP="00BB2310">
      <w:pPr>
        <w:pStyle w:val="a0"/>
        <w:rPr>
          <w:lang w:eastAsia="zh-CN"/>
        </w:rPr>
      </w:pPr>
      <w:r w:rsidRPr="0045121C">
        <w:rPr>
          <w:rFonts w:hint="eastAsia"/>
          <w:highlight w:val="yellow"/>
          <w:lang w:eastAsia="zh-CN"/>
        </w:rPr>
        <w:t>通过</w:t>
      </w:r>
      <w:r w:rsidRPr="0045121C">
        <w:rPr>
          <w:rFonts w:hint="eastAsia"/>
          <w:highlight w:val="yellow"/>
          <w:lang w:eastAsia="zh-CN"/>
        </w:rPr>
        <w:t xml:space="preserve"> </w:t>
      </w:r>
      <w:r w:rsidRPr="0045121C">
        <w:rPr>
          <w:highlight w:val="yellow"/>
          <w:lang w:eastAsia="zh-CN"/>
        </w:rPr>
        <w:t xml:space="preserve">EFUSE </w:t>
      </w:r>
      <w:r w:rsidRPr="0045121C">
        <w:rPr>
          <w:rFonts w:hint="eastAsia"/>
          <w:highlight w:val="yellow"/>
          <w:lang w:eastAsia="zh-CN"/>
        </w:rPr>
        <w:t>使能的话就无法再关闭，因此在开发阶段，建议先通过</w:t>
      </w:r>
      <w:r w:rsidRPr="0045121C">
        <w:rPr>
          <w:rFonts w:hint="eastAsia"/>
          <w:highlight w:val="yellow"/>
          <w:lang w:eastAsia="zh-CN"/>
        </w:rPr>
        <w:t xml:space="preserve"> </w:t>
      </w:r>
      <w:r w:rsidRPr="0045121C">
        <w:rPr>
          <w:highlight w:val="yellow"/>
          <w:lang w:eastAsia="zh-CN"/>
        </w:rPr>
        <w:t xml:space="preserve">Manifest </w:t>
      </w:r>
      <w:r w:rsidRPr="0045121C">
        <w:rPr>
          <w:rFonts w:hint="eastAsia"/>
          <w:highlight w:val="yellow"/>
          <w:lang w:eastAsia="zh-CN"/>
        </w:rPr>
        <w:t>使能，这样万一</w:t>
      </w:r>
      <w:r w:rsidRPr="0045121C">
        <w:rPr>
          <w:rFonts w:hint="eastAsia"/>
          <w:highlight w:val="yellow"/>
          <w:lang w:eastAsia="zh-CN"/>
        </w:rPr>
        <w:t xml:space="preserve"> </w:t>
      </w:r>
      <w:r w:rsidRPr="0045121C">
        <w:rPr>
          <w:highlight w:val="yellow"/>
          <w:lang w:eastAsia="zh-CN"/>
        </w:rPr>
        <w:t xml:space="preserve">Public Hash Key </w:t>
      </w:r>
      <w:r w:rsidRPr="0045121C">
        <w:rPr>
          <w:rFonts w:hint="eastAsia"/>
          <w:highlight w:val="yellow"/>
          <w:lang w:eastAsia="zh-CN"/>
        </w:rPr>
        <w:t>配置不对，板子还能用。</w:t>
      </w:r>
    </w:p>
    <w:p w14:paraId="0B2DE290" w14:textId="77777777" w:rsidR="00104F50" w:rsidRDefault="00104F50" w:rsidP="00BB2310">
      <w:pPr>
        <w:pStyle w:val="a0"/>
        <w:rPr>
          <w:lang w:eastAsia="zh-CN"/>
        </w:rPr>
      </w:pPr>
    </w:p>
    <w:p w14:paraId="1254EC04" w14:textId="79E77E22" w:rsidR="00077CCD" w:rsidRDefault="00077CCD" w:rsidP="001B7E6A">
      <w:pPr>
        <w:pStyle w:val="5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22 – </w:t>
      </w:r>
      <w:r w:rsidR="003C6B6C">
        <w:rPr>
          <w:rFonts w:hint="eastAsia"/>
          <w:lang w:eastAsia="zh-CN"/>
        </w:rPr>
        <w:t>烧录</w:t>
      </w:r>
      <w:r w:rsidR="003C6B6C">
        <w:rPr>
          <w:rFonts w:hint="eastAsia"/>
          <w:lang w:eastAsia="zh-CN"/>
        </w:rPr>
        <w:t xml:space="preserve"> </w:t>
      </w:r>
      <w:r w:rsidR="003C6B6C">
        <w:rPr>
          <w:lang w:eastAsia="zh-CN"/>
        </w:rPr>
        <w:t>Boot Public Key Hash</w:t>
      </w:r>
    </w:p>
    <w:p w14:paraId="120AB844" w14:textId="2A872171" w:rsidR="00D83A71" w:rsidRPr="00E05DDF" w:rsidRDefault="00C07BFE" w:rsidP="00C07BFE">
      <w:pPr>
        <w:pStyle w:val="a0"/>
        <w:rPr>
          <w:lang w:eastAsia="zh-CN"/>
        </w:rPr>
      </w:pPr>
      <w:r>
        <w:rPr>
          <w:rFonts w:hint="eastAsia"/>
          <w:lang w:eastAsia="zh-CN"/>
        </w:rPr>
        <w:t>具体烧录方法参考</w:t>
      </w:r>
      <w:r>
        <w:rPr>
          <w:rFonts w:hint="eastAsia"/>
          <w:lang w:eastAsia="zh-CN"/>
        </w:rPr>
        <w:t xml:space="preserve"> </w:t>
      </w:r>
      <w:hyperlink w:anchor="_Public_Key_Hash" w:history="1">
        <w:r w:rsidRPr="00B472D9">
          <w:rPr>
            <w:rStyle w:val="af4"/>
            <w:lang w:eastAsia="zh-CN"/>
          </w:rPr>
          <w:t xml:space="preserve">Public Key Hash </w:t>
        </w:r>
        <w:r w:rsidRPr="00B472D9">
          <w:rPr>
            <w:rStyle w:val="af4"/>
            <w:lang w:eastAsia="zh-CN"/>
          </w:rPr>
          <w:t>烧录</w:t>
        </w:r>
      </w:hyperlink>
      <w:r>
        <w:rPr>
          <w:rFonts w:hint="eastAsia"/>
          <w:lang w:eastAsia="zh-CN"/>
        </w:rPr>
        <w:t>。</w:t>
      </w:r>
    </w:p>
    <w:p w14:paraId="0D7D3161" w14:textId="06AE2700" w:rsidR="00224FA7" w:rsidRDefault="00224FA7" w:rsidP="00224FA7">
      <w:pPr>
        <w:pStyle w:val="a0"/>
        <w:rPr>
          <w:lang w:eastAsia="zh-CN"/>
        </w:rPr>
      </w:pPr>
    </w:p>
    <w:p w14:paraId="36DAEA09" w14:textId="0E57117A" w:rsidR="001017BA" w:rsidRDefault="00B472D9" w:rsidP="00BB2310">
      <w:pPr>
        <w:pStyle w:val="a0"/>
        <w:rPr>
          <w:lang w:eastAsia="zh-CN"/>
        </w:rPr>
      </w:pPr>
      <w:r>
        <w:rPr>
          <w:rFonts w:hint="eastAsia"/>
          <w:lang w:eastAsia="zh-CN"/>
        </w:rPr>
        <w:t>烧完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Public Key Hash </w:t>
      </w:r>
      <w:r>
        <w:rPr>
          <w:rFonts w:hint="eastAsia"/>
          <w:lang w:eastAsia="zh-CN"/>
        </w:rPr>
        <w:t>之后，</w:t>
      </w:r>
      <w:r w:rsidR="001017BA">
        <w:rPr>
          <w:rFonts w:hint="eastAsia"/>
          <w:lang w:eastAsia="zh-CN"/>
        </w:rPr>
        <w:t>当出现下述</w:t>
      </w:r>
      <w:r w:rsidR="001017BA">
        <w:rPr>
          <w:rFonts w:hint="eastAsia"/>
          <w:lang w:eastAsia="zh-CN"/>
        </w:rPr>
        <w:t xml:space="preserve"> </w:t>
      </w:r>
      <w:r w:rsidR="001017BA">
        <w:rPr>
          <w:lang w:eastAsia="zh-CN"/>
        </w:rPr>
        <w:t xml:space="preserve">Log </w:t>
      </w:r>
      <w:r w:rsidR="001017BA">
        <w:rPr>
          <w:rFonts w:hint="eastAsia"/>
          <w:lang w:eastAsia="zh-CN"/>
        </w:rPr>
        <w:t>时表示验证通过：</w:t>
      </w:r>
    </w:p>
    <w:p w14:paraId="6AA57110" w14:textId="5FEA1918" w:rsidR="001017BA" w:rsidRPr="00BB2310" w:rsidRDefault="00F95833" w:rsidP="00F95833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2D19A24" wp14:editId="08E48B66">
            <wp:extent cx="3431512" cy="1101738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55452" cy="110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C6E6" w14:textId="4A082093" w:rsidR="003062EF" w:rsidRDefault="003062EF" w:rsidP="00207988">
      <w:pPr>
        <w:pStyle w:val="4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3 - </w:t>
      </w:r>
      <w:r w:rsidR="00015D15">
        <w:rPr>
          <w:rFonts w:hint="eastAsia"/>
          <w:lang w:eastAsia="zh-CN"/>
        </w:rPr>
        <w:t>验证</w:t>
      </w:r>
      <w:r w:rsidR="00015D15">
        <w:rPr>
          <w:rFonts w:hint="eastAsia"/>
          <w:lang w:eastAsia="zh-CN"/>
        </w:rPr>
        <w:t xml:space="preserve"> Ma</w:t>
      </w:r>
      <w:r w:rsidR="00015D15">
        <w:rPr>
          <w:lang w:eastAsia="zh-CN"/>
        </w:rPr>
        <w:t xml:space="preserve">nifest </w:t>
      </w:r>
      <w:r w:rsidR="00015D15">
        <w:rPr>
          <w:rFonts w:hint="eastAsia"/>
          <w:lang w:eastAsia="zh-CN"/>
        </w:rPr>
        <w:t>版本</w:t>
      </w:r>
    </w:p>
    <w:p w14:paraId="67049421" w14:textId="77777777" w:rsidR="00055F42" w:rsidRPr="00055F42" w:rsidRDefault="00055F42" w:rsidP="00055F42">
      <w:pPr>
        <w:pStyle w:val="a0"/>
        <w:rPr>
          <w:lang w:eastAsia="zh-CN"/>
        </w:rPr>
      </w:pPr>
    </w:p>
    <w:p w14:paraId="253A05AE" w14:textId="088CC9D9" w:rsidR="0028749C" w:rsidRDefault="0028749C" w:rsidP="00055F42">
      <w:pPr>
        <w:pStyle w:val="5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31 – </w:t>
      </w:r>
      <w:r>
        <w:rPr>
          <w:rFonts w:hint="eastAsia"/>
          <w:lang w:eastAsia="zh-CN"/>
        </w:rPr>
        <w:t>验证初始版本</w:t>
      </w:r>
    </w:p>
    <w:p w14:paraId="438F7646" w14:textId="7A305FD3" w:rsidR="00DD504B" w:rsidRDefault="00131E72" w:rsidP="000A6730">
      <w:pPr>
        <w:pStyle w:val="a0"/>
        <w:rPr>
          <w:lang w:eastAsia="zh-CN"/>
        </w:rPr>
      </w:pP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Primary Manifest </w:t>
      </w:r>
      <w:r w:rsidR="000B717C">
        <w:rPr>
          <w:rFonts w:hint="eastAsia"/>
          <w:lang w:eastAsia="zh-CN"/>
        </w:rPr>
        <w:t>J</w:t>
      </w:r>
      <w:r w:rsidR="000B717C">
        <w:rPr>
          <w:lang w:eastAsia="zh-CN"/>
        </w:rPr>
        <w:t xml:space="preserve">SON </w:t>
      </w:r>
      <w:r w:rsidR="000B717C">
        <w:rPr>
          <w:rFonts w:hint="eastAsia"/>
          <w:lang w:eastAsia="zh-CN"/>
        </w:rPr>
        <w:t>文件中版本号配置成</w:t>
      </w:r>
      <w:r w:rsidR="000B717C">
        <w:rPr>
          <w:rFonts w:hint="eastAsia"/>
          <w:lang w:eastAsia="zh-CN"/>
        </w:rPr>
        <w:t xml:space="preserve"> </w:t>
      </w:r>
      <w:r w:rsidR="000B717C">
        <w:rPr>
          <w:lang w:eastAsia="zh-CN"/>
        </w:rPr>
        <w:t>0x00000001</w:t>
      </w:r>
      <w:r w:rsidR="000B717C">
        <w:rPr>
          <w:rFonts w:hint="eastAsia"/>
          <w:lang w:eastAsia="zh-CN"/>
        </w:rPr>
        <w:t>，启动，然后使用</w:t>
      </w:r>
      <w:r w:rsidR="000B717C">
        <w:rPr>
          <w:rFonts w:hint="eastAsia"/>
          <w:lang w:eastAsia="zh-CN"/>
        </w:rPr>
        <w:t xml:space="preserve"> </w:t>
      </w:r>
      <w:r w:rsidR="000B717C">
        <w:rPr>
          <w:lang w:eastAsia="zh-CN"/>
        </w:rPr>
        <w:t xml:space="preserve">SPI </w:t>
      </w:r>
      <w:r w:rsidR="000B717C">
        <w:rPr>
          <w:rFonts w:hint="eastAsia"/>
          <w:lang w:eastAsia="zh-CN"/>
        </w:rPr>
        <w:t>工具读取</w:t>
      </w:r>
      <w:r w:rsidR="000B717C">
        <w:rPr>
          <w:rFonts w:hint="eastAsia"/>
          <w:lang w:eastAsia="zh-CN"/>
        </w:rPr>
        <w:t xml:space="preserve"> </w:t>
      </w:r>
      <w:r w:rsidR="0025677F">
        <w:rPr>
          <w:lang w:eastAsia="zh-CN"/>
        </w:rPr>
        <w:t>0</w:t>
      </w:r>
      <w:r w:rsidR="0025677F">
        <w:rPr>
          <w:rFonts w:hint="eastAsia"/>
          <w:lang w:eastAsia="zh-CN"/>
        </w:rPr>
        <w:t>x</w:t>
      </w:r>
      <w:r w:rsidR="0025677F">
        <w:rPr>
          <w:lang w:eastAsia="zh-CN"/>
        </w:rPr>
        <w:t>4b100589</w:t>
      </w:r>
      <w:r w:rsidR="0025677F">
        <w:rPr>
          <w:rFonts w:hint="eastAsia"/>
          <w:lang w:eastAsia="zh-CN"/>
        </w:rPr>
        <w:t xml:space="preserve"> </w:t>
      </w:r>
      <w:r w:rsidR="0025677F">
        <w:rPr>
          <w:rFonts w:hint="eastAsia"/>
          <w:lang w:eastAsia="zh-CN"/>
        </w:rPr>
        <w:t>地址处的值是否被改为版本</w:t>
      </w:r>
      <w:r w:rsidR="0025677F">
        <w:rPr>
          <w:rFonts w:hint="eastAsia"/>
          <w:lang w:eastAsia="zh-CN"/>
        </w:rPr>
        <w:t>1</w:t>
      </w:r>
      <w:r w:rsidR="00DF54AD">
        <w:rPr>
          <w:rFonts w:hint="eastAsia"/>
          <w:lang w:eastAsia="zh-CN"/>
        </w:rPr>
        <w:t>，如果是，则验证通过。</w:t>
      </w:r>
    </w:p>
    <w:p w14:paraId="2CD918F1" w14:textId="77777777" w:rsidR="0087460E" w:rsidRPr="000A6730" w:rsidRDefault="0087460E" w:rsidP="000A6730">
      <w:pPr>
        <w:pStyle w:val="a0"/>
        <w:rPr>
          <w:lang w:eastAsia="zh-CN"/>
        </w:rPr>
      </w:pPr>
    </w:p>
    <w:p w14:paraId="0C02515C" w14:textId="410246C9" w:rsidR="00211AFA" w:rsidRDefault="004346AA" w:rsidP="00211AFA">
      <w:pPr>
        <w:pStyle w:val="5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3</w:t>
      </w:r>
      <w:r w:rsidR="0087460E">
        <w:rPr>
          <w:lang w:eastAsia="zh-CN"/>
        </w:rPr>
        <w:t>2</w:t>
      </w:r>
      <w:r>
        <w:rPr>
          <w:lang w:eastAsia="zh-CN"/>
        </w:rPr>
        <w:t xml:space="preserve"> – </w:t>
      </w:r>
      <w:r>
        <w:rPr>
          <w:rFonts w:hint="eastAsia"/>
          <w:lang w:eastAsia="zh-CN"/>
        </w:rPr>
        <w:t>验证</w:t>
      </w:r>
      <w:r w:rsidR="00211AFA">
        <w:rPr>
          <w:rFonts w:hint="eastAsia"/>
          <w:lang w:eastAsia="zh-CN"/>
        </w:rPr>
        <w:t xml:space="preserve"> </w:t>
      </w:r>
      <w:r w:rsidR="00211AFA">
        <w:rPr>
          <w:lang w:eastAsia="zh-CN"/>
        </w:rPr>
        <w:t xml:space="preserve">OTP </w:t>
      </w:r>
      <w:r w:rsidR="00211AFA">
        <w:rPr>
          <w:rFonts w:hint="eastAsia"/>
          <w:lang w:eastAsia="zh-CN"/>
        </w:rPr>
        <w:t>写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PRIM </w:t>
      </w:r>
      <w:r w:rsidR="00211AFA">
        <w:rPr>
          <w:rFonts w:hint="eastAsia"/>
          <w:lang w:eastAsia="zh-CN"/>
        </w:rPr>
        <w:t>版本</w:t>
      </w:r>
    </w:p>
    <w:p w14:paraId="4752B377" w14:textId="77777777" w:rsidR="008E7011" w:rsidRDefault="008E7011" w:rsidP="00156748">
      <w:pPr>
        <w:pStyle w:val="a0"/>
        <w:rPr>
          <w:lang w:eastAsia="zh-CN"/>
        </w:rPr>
      </w:pPr>
    </w:p>
    <w:p w14:paraId="410899C5" w14:textId="7B60B027" w:rsidR="000A6730" w:rsidRDefault="00071387" w:rsidP="00156748">
      <w:pPr>
        <w:pStyle w:val="a0"/>
        <w:rPr>
          <w:lang w:eastAsia="zh-CN"/>
        </w:rPr>
      </w:pPr>
      <w:r>
        <w:rPr>
          <w:rFonts w:hint="eastAsia"/>
          <w:lang w:eastAsia="zh-CN"/>
        </w:rPr>
        <w:t>步骤：</w:t>
      </w:r>
    </w:p>
    <w:p w14:paraId="1D449C08" w14:textId="7557F872" w:rsidR="00D90C7B" w:rsidRDefault="00CC6777" w:rsidP="005E42FD">
      <w:pPr>
        <w:pStyle w:val="a0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OTP </w:t>
      </w:r>
      <w:r w:rsidR="008F640F">
        <w:rPr>
          <w:lang w:eastAsia="zh-CN"/>
        </w:rPr>
        <w:t>0</w:t>
      </w:r>
      <w:r w:rsidR="008F640F">
        <w:rPr>
          <w:rFonts w:hint="eastAsia"/>
          <w:lang w:eastAsia="zh-CN"/>
        </w:rPr>
        <w:t>x</w:t>
      </w:r>
      <w:r w:rsidR="008F640F">
        <w:rPr>
          <w:lang w:eastAsia="zh-CN"/>
        </w:rPr>
        <w:t xml:space="preserve">4b100589 </w:t>
      </w:r>
      <w:r w:rsidR="008F640F">
        <w:rPr>
          <w:rFonts w:hint="eastAsia"/>
          <w:lang w:eastAsia="zh-CN"/>
        </w:rPr>
        <w:t>处写</w:t>
      </w:r>
      <w:r w:rsidR="008F640F">
        <w:rPr>
          <w:rFonts w:hint="eastAsia"/>
          <w:lang w:eastAsia="zh-CN"/>
        </w:rPr>
        <w:t xml:space="preserve"> </w:t>
      </w:r>
      <w:r w:rsidR="008F640F">
        <w:rPr>
          <w:lang w:eastAsia="zh-CN"/>
        </w:rPr>
        <w:t>0x0</w:t>
      </w:r>
      <w:r w:rsidR="00156748">
        <w:rPr>
          <w:lang w:eastAsia="zh-CN"/>
        </w:rPr>
        <w:t>2</w:t>
      </w:r>
      <w:r w:rsidR="008F640F">
        <w:rPr>
          <w:rFonts w:hint="eastAsia"/>
          <w:lang w:eastAsia="zh-CN"/>
        </w:rPr>
        <w:t>，</w:t>
      </w:r>
      <w:r w:rsidR="006B06AD" w:rsidRPr="00636379">
        <w:rPr>
          <w:rFonts w:hint="eastAsia"/>
          <w:highlight w:val="yellow"/>
          <w:lang w:eastAsia="zh-CN"/>
        </w:rPr>
        <w:t>此处要特别注意，因为</w:t>
      </w:r>
      <w:r w:rsidR="006B06AD" w:rsidRPr="00636379">
        <w:rPr>
          <w:rFonts w:hint="eastAsia"/>
          <w:highlight w:val="yellow"/>
          <w:lang w:eastAsia="zh-CN"/>
        </w:rPr>
        <w:t xml:space="preserve"> </w:t>
      </w:r>
      <w:r w:rsidR="006B06AD" w:rsidRPr="00636379">
        <w:rPr>
          <w:highlight w:val="yellow"/>
          <w:lang w:eastAsia="zh-CN"/>
        </w:rPr>
        <w:t xml:space="preserve">SPI </w:t>
      </w:r>
      <w:r w:rsidR="006B06AD" w:rsidRPr="00636379">
        <w:rPr>
          <w:rFonts w:hint="eastAsia"/>
          <w:highlight w:val="yellow"/>
          <w:lang w:eastAsia="zh-CN"/>
        </w:rPr>
        <w:t>工具写时要求</w:t>
      </w:r>
      <w:r w:rsidR="006B06AD" w:rsidRPr="00636379">
        <w:rPr>
          <w:rFonts w:hint="eastAsia"/>
          <w:highlight w:val="yellow"/>
          <w:lang w:eastAsia="zh-CN"/>
        </w:rPr>
        <w:t xml:space="preserve"> </w:t>
      </w:r>
      <w:r w:rsidR="006B06AD" w:rsidRPr="00636379">
        <w:rPr>
          <w:highlight w:val="yellow"/>
          <w:lang w:eastAsia="zh-CN"/>
        </w:rPr>
        <w:t xml:space="preserve">4 </w:t>
      </w:r>
      <w:r w:rsidR="006B06AD" w:rsidRPr="00636379">
        <w:rPr>
          <w:rFonts w:hint="eastAsia"/>
          <w:highlight w:val="yellow"/>
          <w:lang w:eastAsia="zh-CN"/>
        </w:rPr>
        <w:t>字节对齐，因此应该向</w:t>
      </w:r>
      <w:r w:rsidR="006B06AD" w:rsidRPr="00636379">
        <w:rPr>
          <w:rFonts w:hint="eastAsia"/>
          <w:highlight w:val="yellow"/>
          <w:lang w:eastAsia="zh-CN"/>
        </w:rPr>
        <w:t xml:space="preserve"> </w:t>
      </w:r>
      <w:r w:rsidR="006B06AD" w:rsidRPr="00636379">
        <w:rPr>
          <w:highlight w:val="yellow"/>
          <w:lang w:eastAsia="zh-CN"/>
        </w:rPr>
        <w:t xml:space="preserve">0x4b100588 </w:t>
      </w:r>
      <w:r w:rsidR="006B06AD" w:rsidRPr="00636379">
        <w:rPr>
          <w:rFonts w:hint="eastAsia"/>
          <w:highlight w:val="yellow"/>
          <w:lang w:eastAsia="zh-CN"/>
        </w:rPr>
        <w:t>处写，</w:t>
      </w:r>
      <w:r w:rsidR="002270BF" w:rsidRPr="00636379">
        <w:rPr>
          <w:rFonts w:hint="eastAsia"/>
          <w:highlight w:val="yellow"/>
          <w:lang w:eastAsia="zh-CN"/>
        </w:rPr>
        <w:t>写时要注意字节序问题</w:t>
      </w:r>
      <w:r w:rsidR="002270BF">
        <w:rPr>
          <w:rFonts w:hint="eastAsia"/>
          <w:lang w:eastAsia="zh-CN"/>
        </w:rPr>
        <w:t>。</w:t>
      </w:r>
    </w:p>
    <w:p w14:paraId="50F4EE02" w14:textId="4952B493" w:rsidR="006024CD" w:rsidRDefault="008E7011" w:rsidP="00B545EF">
      <w:pPr>
        <w:pStyle w:val="a0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重启板子，将会提示版本号小于</w:t>
      </w:r>
      <w:r>
        <w:rPr>
          <w:rFonts w:hint="eastAsia"/>
          <w:lang w:eastAsia="zh-CN"/>
        </w:rPr>
        <w:t xml:space="preserve"> OTP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中版本，会走</w:t>
      </w:r>
      <w:r>
        <w:rPr>
          <w:rFonts w:hint="eastAsia"/>
          <w:lang w:eastAsia="zh-CN"/>
        </w:rPr>
        <w:t xml:space="preserve"> R</w:t>
      </w:r>
      <w:r>
        <w:rPr>
          <w:lang w:eastAsia="zh-CN"/>
        </w:rPr>
        <w:t xml:space="preserve">ecovery </w:t>
      </w:r>
      <w:r>
        <w:rPr>
          <w:rFonts w:hint="eastAsia"/>
          <w:lang w:eastAsia="zh-CN"/>
        </w:rPr>
        <w:t>启动。</w:t>
      </w:r>
    </w:p>
    <w:p w14:paraId="04E63D87" w14:textId="77777777" w:rsidR="008E7011" w:rsidRDefault="008E7011" w:rsidP="008E7011">
      <w:pPr>
        <w:pStyle w:val="a0"/>
        <w:rPr>
          <w:lang w:eastAsia="zh-CN"/>
        </w:rPr>
      </w:pPr>
    </w:p>
    <w:p w14:paraId="2BB24CAC" w14:textId="39DC40E8" w:rsidR="004346AA" w:rsidRDefault="004346AA" w:rsidP="000A6730">
      <w:pPr>
        <w:pStyle w:val="5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3</w:t>
      </w:r>
      <w:r w:rsidR="002B0062">
        <w:rPr>
          <w:lang w:eastAsia="zh-CN"/>
        </w:rPr>
        <w:t>3</w:t>
      </w:r>
      <w:r>
        <w:rPr>
          <w:lang w:eastAsia="zh-CN"/>
        </w:rPr>
        <w:t xml:space="preserve"> – </w:t>
      </w:r>
      <w:r w:rsidR="002B5B2C">
        <w:rPr>
          <w:rFonts w:hint="eastAsia"/>
          <w:lang w:eastAsia="zh-CN"/>
        </w:rPr>
        <w:t>验证</w:t>
      </w:r>
      <w:r w:rsidR="002B5B2C">
        <w:rPr>
          <w:lang w:eastAsia="zh-CN"/>
        </w:rPr>
        <w:t xml:space="preserve"> PRIM </w:t>
      </w:r>
      <w:r w:rsidR="002B5B2C">
        <w:rPr>
          <w:rFonts w:hint="eastAsia"/>
          <w:lang w:eastAsia="zh-CN"/>
        </w:rPr>
        <w:t>版本</w:t>
      </w:r>
    </w:p>
    <w:p w14:paraId="6B5880A5" w14:textId="109336F2" w:rsidR="004346AA" w:rsidRDefault="00F068CE" w:rsidP="00207988">
      <w:pPr>
        <w:pStyle w:val="a0"/>
        <w:rPr>
          <w:lang w:eastAsia="zh-CN"/>
        </w:rPr>
      </w:pPr>
      <w:r>
        <w:rPr>
          <w:rFonts w:hint="eastAsia"/>
          <w:lang w:eastAsia="zh-CN"/>
        </w:rPr>
        <w:t>步骤：</w:t>
      </w:r>
    </w:p>
    <w:p w14:paraId="3A91A141" w14:textId="1921A697" w:rsidR="002B5B2C" w:rsidRDefault="002B5B2C" w:rsidP="00F82789">
      <w:pPr>
        <w:pStyle w:val="a0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通过</w:t>
      </w:r>
      <w:r w:rsidR="00C46C1D">
        <w:rPr>
          <w:rFonts w:hint="eastAsia"/>
          <w:lang w:eastAsia="zh-CN"/>
        </w:rPr>
        <w:t xml:space="preserve"> </w:t>
      </w:r>
      <w:r w:rsidR="00C46C1D">
        <w:rPr>
          <w:lang w:eastAsia="zh-CN"/>
        </w:rPr>
        <w:t xml:space="preserve">Primary Manifest JSON </w:t>
      </w:r>
      <w:r w:rsidR="00C46C1D">
        <w:rPr>
          <w:rFonts w:hint="eastAsia"/>
          <w:lang w:eastAsia="zh-CN"/>
        </w:rPr>
        <w:t>将版本号提升到</w:t>
      </w:r>
      <w:r w:rsidR="00C46C1D">
        <w:rPr>
          <w:rFonts w:hint="eastAsia"/>
          <w:lang w:eastAsia="zh-CN"/>
        </w:rPr>
        <w:t xml:space="preserve"> </w:t>
      </w:r>
      <w:r w:rsidR="00C46C1D">
        <w:rPr>
          <w:lang w:eastAsia="zh-CN"/>
        </w:rPr>
        <w:t>2</w:t>
      </w:r>
    </w:p>
    <w:p w14:paraId="5F7014F4" w14:textId="22D891C9" w:rsidR="00F068CE" w:rsidRDefault="00372EE7" w:rsidP="00372EE7">
      <w:pPr>
        <w:pStyle w:val="a0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重启板子，则会走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Primary B</w:t>
      </w:r>
      <w:r w:rsidR="00CC14DD">
        <w:rPr>
          <w:lang w:eastAsia="zh-CN"/>
        </w:rPr>
        <w:t>L2</w:t>
      </w:r>
    </w:p>
    <w:p w14:paraId="1FCCC614" w14:textId="11256342" w:rsidR="00372EE7" w:rsidRDefault="00372EE7" w:rsidP="00372EE7">
      <w:pPr>
        <w:pStyle w:val="a0"/>
        <w:rPr>
          <w:lang w:eastAsia="zh-CN"/>
        </w:rPr>
      </w:pPr>
    </w:p>
    <w:p w14:paraId="625D9B1D" w14:textId="23B88447" w:rsidR="00D1119E" w:rsidRDefault="00D1119E" w:rsidP="00372EE7">
      <w:pPr>
        <w:pStyle w:val="a0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34 – </w:t>
      </w:r>
      <w:r>
        <w:rPr>
          <w:rFonts w:hint="eastAsia"/>
          <w:lang w:eastAsia="zh-CN"/>
        </w:rPr>
        <w:t>验证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Recovery </w:t>
      </w:r>
      <w:r>
        <w:rPr>
          <w:rFonts w:hint="eastAsia"/>
          <w:lang w:eastAsia="zh-CN"/>
        </w:rPr>
        <w:t>版本</w:t>
      </w:r>
    </w:p>
    <w:p w14:paraId="78B76544" w14:textId="04FBE008" w:rsidR="00D1119E" w:rsidRDefault="00D1119E" w:rsidP="00372EE7">
      <w:pPr>
        <w:pStyle w:val="a0"/>
        <w:rPr>
          <w:lang w:eastAsia="zh-CN"/>
        </w:rPr>
      </w:pPr>
      <w:r>
        <w:rPr>
          <w:rFonts w:hint="eastAsia"/>
          <w:lang w:eastAsia="zh-CN"/>
        </w:rPr>
        <w:t>步骤：</w:t>
      </w:r>
    </w:p>
    <w:p w14:paraId="5BE3BC5D" w14:textId="08E48D84" w:rsidR="00D1119E" w:rsidRDefault="00D1119E" w:rsidP="00D1119E">
      <w:pPr>
        <w:pStyle w:val="a0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Primary manifest </w:t>
      </w:r>
      <w:r>
        <w:rPr>
          <w:rFonts w:hint="eastAsia"/>
          <w:lang w:eastAsia="zh-CN"/>
        </w:rPr>
        <w:t>版本设置为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0</w:t>
      </w:r>
    </w:p>
    <w:p w14:paraId="4DCE4422" w14:textId="36725997" w:rsidR="00D1119E" w:rsidRDefault="00D1119E" w:rsidP="00D1119E">
      <w:pPr>
        <w:pStyle w:val="a0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将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OTP Recovery </w:t>
      </w:r>
      <w:r>
        <w:rPr>
          <w:rFonts w:hint="eastAsia"/>
          <w:lang w:eastAsia="zh-CN"/>
        </w:rPr>
        <w:t>版本设置为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1</w:t>
      </w:r>
    </w:p>
    <w:p w14:paraId="6B7C2EDB" w14:textId="6E81C1F1" w:rsidR="00D1119E" w:rsidRDefault="00D1119E" w:rsidP="00D1119E">
      <w:pPr>
        <w:pStyle w:val="a0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Recovery Manifest </w:t>
      </w:r>
      <w:r>
        <w:rPr>
          <w:rFonts w:hint="eastAsia"/>
          <w:lang w:eastAsia="zh-CN"/>
        </w:rPr>
        <w:t>版本设置为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0</w:t>
      </w:r>
    </w:p>
    <w:p w14:paraId="02FA3BF5" w14:textId="648E5102" w:rsidR="00D1119E" w:rsidRDefault="00D1119E" w:rsidP="00D1119E">
      <w:pPr>
        <w:pStyle w:val="a0"/>
        <w:rPr>
          <w:lang w:eastAsia="zh-CN"/>
        </w:rPr>
      </w:pPr>
    </w:p>
    <w:p w14:paraId="42C6A181" w14:textId="3A7D6302" w:rsidR="00D1119E" w:rsidRDefault="00D1119E" w:rsidP="00D1119E">
      <w:pPr>
        <w:pStyle w:val="a0"/>
        <w:rPr>
          <w:lang w:eastAsia="zh-CN"/>
        </w:rPr>
      </w:pPr>
      <w:r>
        <w:rPr>
          <w:rFonts w:hint="eastAsia"/>
          <w:lang w:eastAsia="zh-CN"/>
        </w:rPr>
        <w:t>这时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Primary/Recovery </w:t>
      </w:r>
      <w:r>
        <w:rPr>
          <w:rFonts w:hint="eastAsia"/>
          <w:lang w:eastAsia="zh-CN"/>
        </w:rPr>
        <w:t>版本验证都会失败，启动失败，如下图所示：</w:t>
      </w:r>
    </w:p>
    <w:p w14:paraId="774C15D8" w14:textId="5D2D7262" w:rsidR="00D1119E" w:rsidRDefault="00D46128" w:rsidP="00D46128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F98E206" wp14:editId="32550882">
            <wp:extent cx="3662624" cy="1270473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73894" cy="127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EEA5" w14:textId="0E2063EE" w:rsidR="00D46128" w:rsidRDefault="00D46128" w:rsidP="00D46128">
      <w:pPr>
        <w:pStyle w:val="a0"/>
        <w:rPr>
          <w:lang w:eastAsia="zh-CN"/>
        </w:rPr>
      </w:pPr>
    </w:p>
    <w:p w14:paraId="0BA65491" w14:textId="77777777" w:rsidR="00D46128" w:rsidRPr="00207988" w:rsidRDefault="00D46128" w:rsidP="00D46128">
      <w:pPr>
        <w:pStyle w:val="a0"/>
        <w:rPr>
          <w:lang w:eastAsia="zh-CN"/>
        </w:rPr>
      </w:pPr>
    </w:p>
    <w:p w14:paraId="09248D73" w14:textId="5E3303EB" w:rsidR="00FC0DA2" w:rsidRDefault="00FC0DA2" w:rsidP="004B0E89">
      <w:pPr>
        <w:pStyle w:val="4"/>
        <w:rPr>
          <w:lang w:eastAsia="zh-CN"/>
        </w:rPr>
      </w:pPr>
      <w:r>
        <w:rPr>
          <w:rFonts w:hint="eastAsia"/>
          <w:lang w:eastAsia="zh-CN"/>
        </w:rPr>
        <w:t>S</w:t>
      </w:r>
      <w:r w:rsidR="005D13CF">
        <w:rPr>
          <w:lang w:eastAsia="zh-CN"/>
        </w:rPr>
        <w:t>4</w:t>
      </w:r>
      <w:r>
        <w:rPr>
          <w:lang w:eastAsia="zh-CN"/>
        </w:rPr>
        <w:t xml:space="preserve">  - </w:t>
      </w:r>
      <w:r>
        <w:rPr>
          <w:rFonts w:hint="eastAsia"/>
          <w:lang w:eastAsia="zh-CN"/>
        </w:rPr>
        <w:t>验证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PLL</w:t>
      </w:r>
    </w:p>
    <w:p w14:paraId="44279587" w14:textId="02776C04" w:rsidR="00104037" w:rsidRDefault="00104037" w:rsidP="004B0E89">
      <w:pPr>
        <w:pStyle w:val="a0"/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 xml:space="preserve"> EFUSE</w:t>
      </w:r>
      <w:r>
        <w:rPr>
          <w:lang w:eastAsia="zh-CN"/>
        </w:rPr>
        <w:t xml:space="preserve"> bit4 </w:t>
      </w:r>
      <w:r>
        <w:rPr>
          <w:rFonts w:hint="eastAsia"/>
          <w:lang w:eastAsia="zh-CN"/>
        </w:rPr>
        <w:t>使能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PLL </w:t>
      </w:r>
      <w:r>
        <w:rPr>
          <w:rFonts w:hint="eastAsia"/>
          <w:lang w:eastAsia="zh-CN"/>
        </w:rPr>
        <w:t>进行验证。</w:t>
      </w:r>
    </w:p>
    <w:p w14:paraId="3A7785A2" w14:textId="77777777" w:rsidR="00564163" w:rsidRPr="004B0E89" w:rsidRDefault="00564163" w:rsidP="004B0E89">
      <w:pPr>
        <w:pStyle w:val="a0"/>
        <w:rPr>
          <w:lang w:eastAsia="zh-CN"/>
        </w:rPr>
      </w:pPr>
    </w:p>
    <w:p w14:paraId="06E9E965" w14:textId="3F505282" w:rsidR="00F00D30" w:rsidRDefault="0076067C" w:rsidP="00F00D30">
      <w:pPr>
        <w:pStyle w:val="4"/>
        <w:rPr>
          <w:lang w:eastAsia="zh-CN"/>
        </w:rPr>
      </w:pPr>
      <w:r>
        <w:rPr>
          <w:rFonts w:hint="eastAsia"/>
          <w:lang w:eastAsia="zh-CN"/>
        </w:rPr>
        <w:t>S</w:t>
      </w:r>
      <w:r w:rsidR="005D13CF">
        <w:rPr>
          <w:lang w:eastAsia="zh-CN"/>
        </w:rPr>
        <w:t>5</w:t>
      </w:r>
      <w:r>
        <w:rPr>
          <w:lang w:eastAsia="zh-CN"/>
        </w:rPr>
        <w:t xml:space="preserve"> - </w:t>
      </w:r>
      <w:r w:rsidR="00F00D30">
        <w:rPr>
          <w:rFonts w:hint="eastAsia"/>
          <w:lang w:eastAsia="zh-CN"/>
        </w:rPr>
        <w:t>验证</w:t>
      </w:r>
      <w:r w:rsidR="00F00D30">
        <w:rPr>
          <w:rFonts w:hint="eastAsia"/>
          <w:lang w:eastAsia="zh-CN"/>
        </w:rPr>
        <w:t xml:space="preserve"> </w:t>
      </w:r>
      <w:r w:rsidR="00F00D30">
        <w:rPr>
          <w:lang w:eastAsia="zh-CN"/>
        </w:rPr>
        <w:t xml:space="preserve">FLASH </w:t>
      </w:r>
      <w:r w:rsidR="00F00D30">
        <w:rPr>
          <w:rFonts w:hint="eastAsia"/>
          <w:lang w:eastAsia="zh-CN"/>
        </w:rPr>
        <w:t>加密</w:t>
      </w:r>
    </w:p>
    <w:p w14:paraId="359C3DC2" w14:textId="79B0EE0B" w:rsidR="00C77357" w:rsidRDefault="00522F20" w:rsidP="00C77357">
      <w:pPr>
        <w:pStyle w:val="a0"/>
        <w:rPr>
          <w:lang w:eastAsia="zh-CN"/>
        </w:rPr>
      </w:pPr>
      <w:r>
        <w:rPr>
          <w:rFonts w:hint="eastAsia"/>
          <w:lang w:eastAsia="zh-CN"/>
        </w:rPr>
        <w:t>两个关键点：</w:t>
      </w:r>
    </w:p>
    <w:p w14:paraId="13A9245E" w14:textId="0C48EB9C" w:rsidR="00522F20" w:rsidRDefault="00A20357" w:rsidP="00D31233">
      <w:pPr>
        <w:pStyle w:val="a0"/>
        <w:numPr>
          <w:ilvl w:val="0"/>
          <w:numId w:val="27"/>
        </w:numPr>
        <w:rPr>
          <w:lang w:eastAsia="zh-CN"/>
        </w:rPr>
      </w:pPr>
      <w:r>
        <w:rPr>
          <w:rFonts w:hint="eastAsia"/>
          <w:lang w:eastAsia="zh-CN"/>
        </w:rPr>
        <w:t>配置正确的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FLASH AES </w:t>
      </w:r>
      <w:r>
        <w:rPr>
          <w:rFonts w:hint="eastAsia"/>
          <w:lang w:eastAsia="zh-CN"/>
        </w:rPr>
        <w:t>K</w:t>
      </w:r>
      <w:r>
        <w:rPr>
          <w:lang w:eastAsia="zh-CN"/>
        </w:rPr>
        <w:t>EY</w:t>
      </w:r>
      <w:r>
        <w:rPr>
          <w:rFonts w:hint="eastAsia"/>
          <w:lang w:eastAsia="zh-CN"/>
        </w:rPr>
        <w:t>，参考</w:t>
      </w:r>
      <w:hyperlink w:anchor="_FLASH_AES_KEY" w:history="1">
        <w:r w:rsidRPr="007E770A">
          <w:rPr>
            <w:rStyle w:val="af4"/>
            <w:rFonts w:hint="eastAsia"/>
            <w:lang w:eastAsia="zh-CN"/>
          </w:rPr>
          <w:t xml:space="preserve"> </w:t>
        </w:r>
        <w:r w:rsidRPr="007E770A">
          <w:rPr>
            <w:rStyle w:val="af4"/>
            <w:lang w:eastAsia="zh-CN"/>
          </w:rPr>
          <w:t xml:space="preserve">FLASH AES KEY </w:t>
        </w:r>
        <w:r w:rsidRPr="007E770A">
          <w:rPr>
            <w:rStyle w:val="af4"/>
            <w:lang w:eastAsia="zh-CN"/>
          </w:rPr>
          <w:t>配置</w:t>
        </w:r>
      </w:hyperlink>
      <w:r>
        <w:rPr>
          <w:rFonts w:hint="eastAsia"/>
          <w:lang w:eastAsia="zh-CN"/>
        </w:rPr>
        <w:t>。</w:t>
      </w:r>
    </w:p>
    <w:p w14:paraId="1DD94C48" w14:textId="4C0CAE77" w:rsidR="00D920EC" w:rsidRDefault="00D920EC" w:rsidP="00D31233">
      <w:pPr>
        <w:pStyle w:val="a0"/>
        <w:numPr>
          <w:ilvl w:val="0"/>
          <w:numId w:val="27"/>
        </w:numPr>
        <w:rPr>
          <w:lang w:eastAsia="zh-CN"/>
        </w:rPr>
      </w:pPr>
      <w:r>
        <w:rPr>
          <w:rFonts w:hint="eastAsia"/>
          <w:lang w:eastAsia="zh-CN"/>
        </w:rPr>
        <w:t>编译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AES </w:t>
      </w:r>
      <w:r>
        <w:rPr>
          <w:rFonts w:hint="eastAsia"/>
          <w:lang w:eastAsia="zh-CN"/>
        </w:rPr>
        <w:t>加密版本，使用：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./b1.sh xxx yyy 1 </w:t>
      </w:r>
      <w:r>
        <w:rPr>
          <w:rFonts w:hint="eastAsia"/>
          <w:lang w:eastAsia="zh-CN"/>
        </w:rPr>
        <w:t>来进行编译，最后一个参数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1 </w:t>
      </w:r>
      <w:r>
        <w:rPr>
          <w:rFonts w:hint="eastAsia"/>
          <w:lang w:eastAsia="zh-CN"/>
        </w:rPr>
        <w:t>表示加密。</w:t>
      </w:r>
    </w:p>
    <w:p w14:paraId="3EE4B54E" w14:textId="77777777" w:rsidR="00186A1C" w:rsidRPr="00C77357" w:rsidRDefault="00186A1C" w:rsidP="00C77357">
      <w:pPr>
        <w:pStyle w:val="a0"/>
        <w:rPr>
          <w:lang w:eastAsia="zh-CN"/>
        </w:rPr>
      </w:pPr>
    </w:p>
    <w:p w14:paraId="56AB7180" w14:textId="78D3BB20" w:rsidR="00F00D30" w:rsidRDefault="00692578" w:rsidP="00F00D30">
      <w:pPr>
        <w:pStyle w:val="4"/>
        <w:rPr>
          <w:lang w:eastAsia="zh-CN"/>
        </w:rPr>
      </w:pPr>
      <w:r>
        <w:rPr>
          <w:rFonts w:hint="eastAsia"/>
          <w:lang w:eastAsia="zh-CN"/>
        </w:rPr>
        <w:t>S</w:t>
      </w:r>
      <w:r w:rsidR="005D13CF">
        <w:rPr>
          <w:lang w:eastAsia="zh-CN"/>
        </w:rPr>
        <w:t>6</w:t>
      </w:r>
      <w:r>
        <w:rPr>
          <w:lang w:eastAsia="zh-CN"/>
        </w:rPr>
        <w:t xml:space="preserve"> - </w:t>
      </w:r>
      <w:r w:rsidR="00F00D30">
        <w:rPr>
          <w:rFonts w:hint="eastAsia"/>
          <w:lang w:eastAsia="zh-CN"/>
        </w:rPr>
        <w:t>验证</w:t>
      </w:r>
      <w:r w:rsidR="00F00D30">
        <w:rPr>
          <w:rFonts w:hint="eastAsia"/>
          <w:lang w:eastAsia="zh-CN"/>
        </w:rPr>
        <w:t xml:space="preserve"> </w:t>
      </w:r>
      <w:r w:rsidR="00F00D30">
        <w:rPr>
          <w:lang w:eastAsia="zh-CN"/>
        </w:rPr>
        <w:t>FAST BOOT</w:t>
      </w:r>
    </w:p>
    <w:p w14:paraId="1A818FD5" w14:textId="77777777" w:rsidR="003F12A8" w:rsidRPr="003F12A8" w:rsidRDefault="003F12A8" w:rsidP="003F12A8">
      <w:pPr>
        <w:pStyle w:val="a0"/>
        <w:rPr>
          <w:lang w:eastAsia="zh-CN"/>
        </w:rPr>
      </w:pPr>
    </w:p>
    <w:p w14:paraId="114CF49B" w14:textId="48B3EAC9" w:rsidR="000764E4" w:rsidRDefault="000764E4" w:rsidP="003F12A8">
      <w:pPr>
        <w:pStyle w:val="5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7</w:t>
      </w:r>
      <w:r w:rsidR="00490E9D">
        <w:rPr>
          <w:lang w:eastAsia="zh-CN"/>
        </w:rPr>
        <w:t xml:space="preserve"> </w:t>
      </w:r>
      <w:r w:rsidR="00490E9D">
        <w:rPr>
          <w:rFonts w:hint="eastAsia"/>
          <w:lang w:eastAsia="zh-CN"/>
        </w:rPr>
        <w:t>FAS</w:t>
      </w:r>
      <w:r w:rsidR="00490E9D">
        <w:rPr>
          <w:lang w:eastAsia="zh-CN"/>
        </w:rPr>
        <w:t>T BOOT</w:t>
      </w:r>
      <w:r w:rsidR="00490E9D">
        <w:rPr>
          <w:rFonts w:hint="eastAsia"/>
          <w:lang w:eastAsia="zh-CN"/>
        </w:rPr>
        <w:t>使能</w:t>
      </w:r>
    </w:p>
    <w:p w14:paraId="591947B8" w14:textId="0BF15C47" w:rsidR="002B566A" w:rsidRDefault="002B566A" w:rsidP="002B566A">
      <w:pPr>
        <w:pStyle w:val="a0"/>
        <w:rPr>
          <w:lang w:eastAsia="zh-CN"/>
        </w:rPr>
      </w:pPr>
      <w:r>
        <w:rPr>
          <w:rFonts w:hint="eastAsia"/>
          <w:lang w:eastAsia="zh-CN"/>
        </w:rPr>
        <w:t>E</w:t>
      </w:r>
      <w:r>
        <w:rPr>
          <w:lang w:eastAsia="zh-CN"/>
        </w:rPr>
        <w:t xml:space="preserve">FUSE </w:t>
      </w:r>
      <w:r>
        <w:rPr>
          <w:rFonts w:hint="eastAsia"/>
          <w:lang w:eastAsia="zh-CN"/>
        </w:rPr>
        <w:t>默认使能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FAST BOOT </w:t>
      </w:r>
      <w:r>
        <w:rPr>
          <w:rFonts w:hint="eastAsia"/>
          <w:lang w:eastAsia="zh-CN"/>
        </w:rPr>
        <w:t>模式，本用例可归到深度休眠用例中，已独立验证通过。</w:t>
      </w:r>
      <w:r w:rsidR="00013167">
        <w:rPr>
          <w:rFonts w:hint="eastAsia"/>
          <w:lang w:eastAsia="zh-CN"/>
        </w:rPr>
        <w:t>F</w:t>
      </w:r>
      <w:r w:rsidR="00013167">
        <w:rPr>
          <w:lang w:eastAsia="zh-CN"/>
        </w:rPr>
        <w:t xml:space="preserve">AST BOOT </w:t>
      </w:r>
      <w:r w:rsidR="00013167">
        <w:rPr>
          <w:rFonts w:hint="eastAsia"/>
          <w:lang w:eastAsia="zh-CN"/>
        </w:rPr>
        <w:t>关闭时尚</w:t>
      </w:r>
      <w:r w:rsidR="000764E4">
        <w:rPr>
          <w:rFonts w:hint="eastAsia"/>
          <w:lang w:eastAsia="zh-CN"/>
        </w:rPr>
        <w:t>。</w:t>
      </w:r>
    </w:p>
    <w:p w14:paraId="456DCA03" w14:textId="77777777" w:rsidR="003F12A8" w:rsidRDefault="003F12A8" w:rsidP="002B566A">
      <w:pPr>
        <w:pStyle w:val="a0"/>
        <w:rPr>
          <w:lang w:eastAsia="zh-CN"/>
        </w:rPr>
      </w:pPr>
    </w:p>
    <w:p w14:paraId="50E193E5" w14:textId="33341FD8" w:rsidR="00490E9D" w:rsidRDefault="00490E9D" w:rsidP="003F12A8">
      <w:pPr>
        <w:pStyle w:val="5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72 FAST BOOT </w:t>
      </w:r>
      <w:r w:rsidR="00D92A02">
        <w:rPr>
          <w:rFonts w:hint="eastAsia"/>
          <w:lang w:eastAsia="zh-CN"/>
        </w:rPr>
        <w:t>关闭</w:t>
      </w:r>
    </w:p>
    <w:p w14:paraId="6CD368DD" w14:textId="72615E25" w:rsidR="00A25317" w:rsidRDefault="004C4ACF" w:rsidP="00A25317">
      <w:pPr>
        <w:pStyle w:val="a0"/>
        <w:rPr>
          <w:lang w:eastAsia="zh-CN"/>
        </w:rPr>
      </w:pPr>
      <w:r>
        <w:rPr>
          <w:rFonts w:hint="eastAsia"/>
          <w:lang w:eastAsia="zh-CN"/>
        </w:rPr>
        <w:t>暂未验证。</w:t>
      </w:r>
    </w:p>
    <w:p w14:paraId="1C659613" w14:textId="77777777" w:rsidR="004C4ACF" w:rsidRPr="00A25317" w:rsidRDefault="004C4ACF" w:rsidP="00A25317">
      <w:pPr>
        <w:pStyle w:val="a0"/>
        <w:rPr>
          <w:lang w:eastAsia="zh-CN"/>
        </w:rPr>
      </w:pPr>
    </w:p>
    <w:p w14:paraId="2B535BA6" w14:textId="7DF48CF3" w:rsidR="000764E4" w:rsidRDefault="000764E4" w:rsidP="002B566A">
      <w:pPr>
        <w:pStyle w:val="4"/>
        <w:rPr>
          <w:lang w:eastAsia="zh-CN"/>
        </w:rPr>
      </w:pPr>
      <w:r>
        <w:rPr>
          <w:rFonts w:hint="eastAsia"/>
          <w:lang w:eastAsia="zh-CN"/>
        </w:rPr>
        <w:t>S</w:t>
      </w:r>
      <w:r w:rsidR="005D13CF">
        <w:rPr>
          <w:lang w:eastAsia="zh-CN"/>
        </w:rPr>
        <w:t>7</w:t>
      </w:r>
      <w:r>
        <w:rPr>
          <w:lang w:eastAsia="zh-CN"/>
        </w:rPr>
        <w:t xml:space="preserve"> - </w:t>
      </w:r>
      <w:r w:rsidR="006424A4">
        <w:rPr>
          <w:rFonts w:hint="eastAsia"/>
          <w:lang w:eastAsia="zh-CN"/>
        </w:rPr>
        <w:t>验证</w:t>
      </w:r>
      <w:r w:rsidR="006424A4">
        <w:rPr>
          <w:rFonts w:hint="eastAsia"/>
          <w:lang w:eastAsia="zh-CN"/>
        </w:rPr>
        <w:t xml:space="preserve"> </w:t>
      </w:r>
      <w:r w:rsidR="006424A4">
        <w:rPr>
          <w:lang w:eastAsia="zh-CN"/>
        </w:rPr>
        <w:t>LCS</w:t>
      </w:r>
    </w:p>
    <w:p w14:paraId="273E6C39" w14:textId="1D737D24" w:rsidR="00224641" w:rsidRDefault="00E17724" w:rsidP="00224641">
      <w:pPr>
        <w:pStyle w:val="a0"/>
        <w:rPr>
          <w:lang w:eastAsia="zh-CN"/>
        </w:rPr>
      </w:pPr>
      <w:r w:rsidRPr="00143601">
        <w:rPr>
          <w:rFonts w:hint="eastAsia"/>
          <w:highlight w:val="yellow"/>
          <w:lang w:eastAsia="zh-CN"/>
        </w:rPr>
        <w:t>LCS</w:t>
      </w:r>
      <w:r w:rsidRPr="00143601">
        <w:rPr>
          <w:highlight w:val="yellow"/>
          <w:lang w:eastAsia="zh-CN"/>
        </w:rPr>
        <w:t xml:space="preserve"> </w:t>
      </w:r>
      <w:r w:rsidRPr="00143601">
        <w:rPr>
          <w:rFonts w:hint="eastAsia"/>
          <w:highlight w:val="yellow"/>
          <w:lang w:eastAsia="zh-CN"/>
        </w:rPr>
        <w:t>在</w:t>
      </w:r>
      <w:r w:rsidRPr="00143601">
        <w:rPr>
          <w:rFonts w:hint="eastAsia"/>
          <w:highlight w:val="yellow"/>
          <w:lang w:eastAsia="zh-CN"/>
        </w:rPr>
        <w:t xml:space="preserve"> </w:t>
      </w:r>
      <w:r w:rsidRPr="00143601">
        <w:rPr>
          <w:highlight w:val="yellow"/>
          <w:lang w:eastAsia="zh-CN"/>
        </w:rPr>
        <w:t xml:space="preserve">MPW1/2/3 </w:t>
      </w:r>
      <w:r w:rsidRPr="00143601">
        <w:rPr>
          <w:rFonts w:hint="eastAsia"/>
          <w:highlight w:val="yellow"/>
          <w:lang w:eastAsia="zh-CN"/>
        </w:rPr>
        <w:t>中有</w:t>
      </w:r>
      <w:r w:rsidRPr="00143601">
        <w:rPr>
          <w:rFonts w:hint="eastAsia"/>
          <w:highlight w:val="yellow"/>
          <w:lang w:eastAsia="zh-CN"/>
        </w:rPr>
        <w:t xml:space="preserve"> </w:t>
      </w:r>
      <w:r w:rsidRPr="00143601">
        <w:rPr>
          <w:highlight w:val="yellow"/>
          <w:lang w:eastAsia="zh-CN"/>
        </w:rPr>
        <w:t>BUG</w:t>
      </w:r>
      <w:r w:rsidRPr="00143601">
        <w:rPr>
          <w:rFonts w:hint="eastAsia"/>
          <w:highlight w:val="yellow"/>
          <w:lang w:eastAsia="zh-CN"/>
        </w:rPr>
        <w:t>，要在</w:t>
      </w:r>
      <w:r w:rsidRPr="00143601">
        <w:rPr>
          <w:rFonts w:hint="eastAsia"/>
          <w:highlight w:val="yellow"/>
          <w:lang w:eastAsia="zh-CN"/>
        </w:rPr>
        <w:t xml:space="preserve"> </w:t>
      </w:r>
      <w:r w:rsidRPr="00143601">
        <w:rPr>
          <w:highlight w:val="yellow"/>
          <w:lang w:eastAsia="zh-CN"/>
        </w:rPr>
        <w:t xml:space="preserve">FLASH </w:t>
      </w:r>
      <w:r w:rsidRPr="00143601">
        <w:rPr>
          <w:rFonts w:hint="eastAsia"/>
          <w:highlight w:val="yellow"/>
          <w:lang w:eastAsia="zh-CN"/>
        </w:rPr>
        <w:t>中跑</w:t>
      </w:r>
      <w:r w:rsidRPr="00143601">
        <w:rPr>
          <w:rFonts w:hint="eastAsia"/>
          <w:highlight w:val="yellow"/>
          <w:lang w:eastAsia="zh-CN"/>
        </w:rPr>
        <w:t xml:space="preserve"> </w:t>
      </w:r>
      <w:r w:rsidRPr="00143601">
        <w:rPr>
          <w:highlight w:val="yellow"/>
          <w:lang w:eastAsia="zh-CN"/>
        </w:rPr>
        <w:t xml:space="preserve">BL1 </w:t>
      </w:r>
      <w:r w:rsidRPr="00143601">
        <w:rPr>
          <w:rFonts w:hint="eastAsia"/>
          <w:highlight w:val="yellow"/>
          <w:lang w:eastAsia="zh-CN"/>
        </w:rPr>
        <w:t>来验证。</w:t>
      </w:r>
    </w:p>
    <w:p w14:paraId="72949841" w14:textId="77777777" w:rsidR="0085287E" w:rsidRPr="00224641" w:rsidRDefault="0085287E" w:rsidP="00224641">
      <w:pPr>
        <w:pStyle w:val="a0"/>
        <w:rPr>
          <w:lang w:eastAsia="zh-CN"/>
        </w:rPr>
      </w:pPr>
    </w:p>
    <w:p w14:paraId="0A2E22FB" w14:textId="3CAC1A0F" w:rsidR="00F00D30" w:rsidRDefault="00132E38" w:rsidP="00F00D30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S</w:t>
      </w:r>
      <w:r>
        <w:rPr>
          <w:lang w:eastAsia="zh-CN"/>
        </w:rPr>
        <w:t xml:space="preserve">8 - </w:t>
      </w:r>
      <w:r w:rsidR="00F00D30">
        <w:rPr>
          <w:rFonts w:hint="eastAsia"/>
          <w:lang w:eastAsia="zh-CN"/>
        </w:rPr>
        <w:t>验证禁用</w:t>
      </w:r>
      <w:r w:rsidR="00F00D30">
        <w:rPr>
          <w:rFonts w:hint="eastAsia"/>
          <w:lang w:eastAsia="zh-CN"/>
        </w:rPr>
        <w:t xml:space="preserve"> </w:t>
      </w:r>
      <w:r w:rsidR="00F00D30">
        <w:rPr>
          <w:lang w:eastAsia="zh-CN"/>
        </w:rPr>
        <w:t>DEBUG</w:t>
      </w:r>
    </w:p>
    <w:p w14:paraId="31707E1A" w14:textId="4A568EAF" w:rsidR="00A40D16" w:rsidRPr="00A40D16" w:rsidRDefault="00A40D16" w:rsidP="00A40D16">
      <w:pPr>
        <w:pStyle w:val="a0"/>
        <w:rPr>
          <w:lang w:eastAsia="zh-CN"/>
        </w:rPr>
      </w:pP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EFUSE bit1 </w:t>
      </w:r>
      <w:r>
        <w:rPr>
          <w:rFonts w:hint="eastAsia"/>
          <w:lang w:eastAsia="zh-CN"/>
        </w:rPr>
        <w:t>置位，如果没有任何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log </w:t>
      </w:r>
      <w:r>
        <w:rPr>
          <w:rFonts w:hint="eastAsia"/>
          <w:lang w:eastAsia="zh-CN"/>
        </w:rPr>
        <w:t>打出，且能跳转，则验证通过。</w:t>
      </w:r>
      <w:r w:rsidR="0037047B" w:rsidRPr="007D1050">
        <w:rPr>
          <w:rFonts w:hint="eastAsia"/>
          <w:color w:val="FF0000"/>
          <w:highlight w:val="yellow"/>
          <w:lang w:eastAsia="zh-CN"/>
        </w:rPr>
        <w:t>当前未做验证。</w:t>
      </w:r>
    </w:p>
    <w:p w14:paraId="2700A4BE" w14:textId="15C01EA0" w:rsidR="00F00D30" w:rsidRDefault="00132E38" w:rsidP="00F00D30">
      <w:pPr>
        <w:pStyle w:val="4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9 - </w:t>
      </w:r>
      <w:r w:rsidR="00F00D30">
        <w:rPr>
          <w:rFonts w:hint="eastAsia"/>
          <w:lang w:eastAsia="zh-CN"/>
        </w:rPr>
        <w:t>验证禁用</w:t>
      </w:r>
      <w:r w:rsidR="00F00D30">
        <w:rPr>
          <w:rFonts w:hint="eastAsia"/>
          <w:lang w:eastAsia="zh-CN"/>
        </w:rPr>
        <w:t xml:space="preserve"> </w:t>
      </w:r>
      <w:r w:rsidR="00F00D30">
        <w:rPr>
          <w:lang w:eastAsia="zh-CN"/>
        </w:rPr>
        <w:t xml:space="preserve">SPI </w:t>
      </w:r>
      <w:r w:rsidR="00F00D30">
        <w:rPr>
          <w:rFonts w:hint="eastAsia"/>
          <w:lang w:eastAsia="zh-CN"/>
        </w:rPr>
        <w:t>下载</w:t>
      </w:r>
    </w:p>
    <w:p w14:paraId="665E80DD" w14:textId="45C515CD" w:rsidR="00F00D30" w:rsidRDefault="00EE3297" w:rsidP="004C52FA">
      <w:pPr>
        <w:pStyle w:val="a0"/>
        <w:rPr>
          <w:lang w:eastAsia="zh-CN"/>
        </w:rPr>
      </w:pPr>
      <w:r w:rsidRPr="00FE1133">
        <w:rPr>
          <w:rFonts w:hint="eastAsia"/>
          <w:highlight w:val="yellow"/>
          <w:lang w:eastAsia="zh-CN"/>
        </w:rPr>
        <w:t>特别提示：当</w:t>
      </w:r>
      <w:r w:rsidRPr="00FE1133">
        <w:rPr>
          <w:rFonts w:hint="eastAsia"/>
          <w:highlight w:val="yellow"/>
          <w:lang w:eastAsia="zh-CN"/>
        </w:rPr>
        <w:t xml:space="preserve"> SPI</w:t>
      </w:r>
      <w:r w:rsidRPr="00FE1133">
        <w:rPr>
          <w:highlight w:val="yellow"/>
          <w:lang w:eastAsia="zh-CN"/>
        </w:rPr>
        <w:t xml:space="preserve"> </w:t>
      </w:r>
      <w:r w:rsidRPr="00FE1133">
        <w:rPr>
          <w:rFonts w:hint="eastAsia"/>
          <w:highlight w:val="yellow"/>
          <w:lang w:eastAsia="zh-CN"/>
        </w:rPr>
        <w:t>下载禁用之后，</w:t>
      </w:r>
      <w:r w:rsidR="00040D80" w:rsidRPr="00FE1133">
        <w:rPr>
          <w:rFonts w:hint="eastAsia"/>
          <w:highlight w:val="yellow"/>
          <w:lang w:eastAsia="zh-CN"/>
        </w:rPr>
        <w:t>只能通过</w:t>
      </w:r>
      <w:r w:rsidR="00040D80" w:rsidRPr="00FE1133">
        <w:rPr>
          <w:rFonts w:hint="eastAsia"/>
          <w:highlight w:val="yellow"/>
          <w:lang w:eastAsia="zh-CN"/>
        </w:rPr>
        <w:t xml:space="preserve"> </w:t>
      </w:r>
      <w:r w:rsidR="00040D80" w:rsidRPr="00FE1133">
        <w:rPr>
          <w:highlight w:val="yellow"/>
          <w:lang w:eastAsia="zh-CN"/>
        </w:rPr>
        <w:t xml:space="preserve">OTA </w:t>
      </w:r>
      <w:r w:rsidR="00040D80" w:rsidRPr="00FE1133">
        <w:rPr>
          <w:rFonts w:hint="eastAsia"/>
          <w:highlight w:val="yellow"/>
          <w:lang w:eastAsia="zh-CN"/>
        </w:rPr>
        <w:t>进行升级，</w:t>
      </w:r>
      <w:r w:rsidR="00115BD9" w:rsidRPr="00FE1133">
        <w:rPr>
          <w:rFonts w:hint="eastAsia"/>
          <w:highlight w:val="yellow"/>
          <w:lang w:eastAsia="zh-CN"/>
        </w:rPr>
        <w:t>小心板了变砖</w:t>
      </w:r>
      <w:r w:rsidR="00115BD9" w:rsidRPr="00FE1133">
        <w:rPr>
          <w:rFonts w:hint="eastAsia"/>
          <w:highlight w:val="yellow"/>
          <w:lang w:eastAsia="zh-CN"/>
        </w:rPr>
        <w:t>!</w:t>
      </w:r>
      <w:r w:rsidR="00115BD9" w:rsidRPr="00FE1133">
        <w:rPr>
          <w:highlight w:val="yellow"/>
          <w:lang w:eastAsia="zh-CN"/>
        </w:rPr>
        <w:t>!!</w:t>
      </w:r>
    </w:p>
    <w:p w14:paraId="2C18965D" w14:textId="05711DAB" w:rsidR="00FE1133" w:rsidRDefault="00FE1133" w:rsidP="004C52FA">
      <w:pPr>
        <w:pStyle w:val="a0"/>
        <w:rPr>
          <w:lang w:eastAsia="zh-CN"/>
        </w:rPr>
      </w:pPr>
    </w:p>
    <w:p w14:paraId="5F8BCB83" w14:textId="0A0EFF3C" w:rsidR="00FE1133" w:rsidRDefault="00FE1133" w:rsidP="00224641">
      <w:pPr>
        <w:pStyle w:val="5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91 – </w:t>
      </w:r>
      <w:r>
        <w:rPr>
          <w:rFonts w:hint="eastAsia"/>
          <w:lang w:eastAsia="zh-CN"/>
        </w:rPr>
        <w:t>再次确认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SPI </w:t>
      </w:r>
      <w:r>
        <w:rPr>
          <w:rFonts w:hint="eastAsia"/>
          <w:lang w:eastAsia="zh-CN"/>
        </w:rPr>
        <w:t>下载可禁</w:t>
      </w:r>
    </w:p>
    <w:p w14:paraId="386F518E" w14:textId="1B7E6C46" w:rsidR="00FE1133" w:rsidRDefault="004571C9" w:rsidP="004C52FA">
      <w:pPr>
        <w:pStyle w:val="a0"/>
        <w:rPr>
          <w:lang w:eastAsia="zh-CN"/>
        </w:rPr>
      </w:pPr>
      <w:r w:rsidRPr="0037047B">
        <w:rPr>
          <w:rFonts w:hint="eastAsia"/>
          <w:highlight w:val="yellow"/>
          <w:lang w:eastAsia="zh-CN"/>
        </w:rPr>
        <w:t>通常</w:t>
      </w:r>
      <w:r w:rsidRPr="0037047B">
        <w:rPr>
          <w:rFonts w:hint="eastAsia"/>
          <w:highlight w:val="yellow"/>
          <w:lang w:eastAsia="zh-CN"/>
        </w:rPr>
        <w:t xml:space="preserve"> </w:t>
      </w:r>
      <w:r w:rsidRPr="0037047B">
        <w:rPr>
          <w:highlight w:val="yellow"/>
          <w:lang w:eastAsia="zh-CN"/>
        </w:rPr>
        <w:t xml:space="preserve">SPI </w:t>
      </w:r>
      <w:r w:rsidRPr="0037047B">
        <w:rPr>
          <w:rFonts w:hint="eastAsia"/>
          <w:highlight w:val="yellow"/>
          <w:lang w:eastAsia="zh-CN"/>
        </w:rPr>
        <w:t>下载仅在量产版本上才可禁用，其他情况都不应该禁用</w:t>
      </w:r>
      <w:r w:rsidRPr="0037047B">
        <w:rPr>
          <w:rFonts w:hint="eastAsia"/>
          <w:highlight w:val="yellow"/>
          <w:lang w:eastAsia="zh-CN"/>
        </w:rPr>
        <w:t xml:space="preserve"> </w:t>
      </w:r>
      <w:r w:rsidRPr="0037047B">
        <w:rPr>
          <w:highlight w:val="yellow"/>
          <w:lang w:eastAsia="zh-CN"/>
        </w:rPr>
        <w:t xml:space="preserve">SPI </w:t>
      </w:r>
      <w:r w:rsidRPr="0037047B">
        <w:rPr>
          <w:rFonts w:hint="eastAsia"/>
          <w:highlight w:val="yellow"/>
          <w:lang w:eastAsia="zh-CN"/>
        </w:rPr>
        <w:t>下载</w:t>
      </w:r>
      <w:r w:rsidR="008769A4">
        <w:rPr>
          <w:rFonts w:hint="eastAsia"/>
          <w:lang w:eastAsia="zh-CN"/>
        </w:rPr>
        <w:t>!</w:t>
      </w:r>
    </w:p>
    <w:p w14:paraId="5C0C6F14" w14:textId="6354A606" w:rsidR="00485E25" w:rsidRDefault="00485E25" w:rsidP="004C52FA">
      <w:pPr>
        <w:pStyle w:val="a0"/>
        <w:rPr>
          <w:lang w:eastAsia="zh-CN"/>
        </w:rPr>
      </w:pPr>
      <w:r>
        <w:rPr>
          <w:rFonts w:hint="eastAsia"/>
          <w:lang w:eastAsia="zh-CN"/>
        </w:rPr>
        <w:t>确实需要禁用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SPI </w:t>
      </w:r>
      <w:r>
        <w:rPr>
          <w:rFonts w:hint="eastAsia"/>
          <w:lang w:eastAsia="zh-CN"/>
        </w:rPr>
        <w:t>下载时，请确认：</w:t>
      </w:r>
    </w:p>
    <w:p w14:paraId="4172125D" w14:textId="4E9998BD" w:rsidR="00485E25" w:rsidRDefault="00485E25" w:rsidP="00D13FDA">
      <w:pPr>
        <w:pStyle w:val="a0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如果允许这块板子变砖，那随便禁用。</w:t>
      </w:r>
    </w:p>
    <w:p w14:paraId="758563E6" w14:textId="45B8F669" w:rsidR="00485E25" w:rsidRDefault="00485E25" w:rsidP="00D13FDA">
      <w:pPr>
        <w:pStyle w:val="a0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板子已烧录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BIN </w:t>
      </w:r>
      <w:r>
        <w:rPr>
          <w:rFonts w:hint="eastAsia"/>
          <w:lang w:eastAsia="zh-CN"/>
        </w:rPr>
        <w:t>不支持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OTA</w:t>
      </w:r>
      <w:r>
        <w:rPr>
          <w:rFonts w:hint="eastAsia"/>
          <w:lang w:eastAsia="zh-CN"/>
        </w:rPr>
        <w:t>，不应该禁用。</w:t>
      </w:r>
    </w:p>
    <w:p w14:paraId="227DAEF4" w14:textId="206CCB8B" w:rsidR="00485E25" w:rsidRDefault="00485E25" w:rsidP="00D13FDA">
      <w:pPr>
        <w:pStyle w:val="a0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板子已烧录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BIN OTA </w:t>
      </w:r>
      <w:r>
        <w:rPr>
          <w:rFonts w:hint="eastAsia"/>
          <w:lang w:eastAsia="zh-CN"/>
        </w:rPr>
        <w:t>不稳定，不应该禁用。</w:t>
      </w:r>
    </w:p>
    <w:p w14:paraId="08C95330" w14:textId="259062C8" w:rsidR="00485E25" w:rsidRPr="00485E25" w:rsidRDefault="00485E25" w:rsidP="00D13FDA">
      <w:pPr>
        <w:pStyle w:val="a0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板子已烧录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BIN OTA </w:t>
      </w:r>
      <w:r>
        <w:rPr>
          <w:rFonts w:hint="eastAsia"/>
          <w:lang w:eastAsia="zh-CN"/>
        </w:rPr>
        <w:t>不支持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BL2 </w:t>
      </w:r>
      <w:r>
        <w:rPr>
          <w:rFonts w:hint="eastAsia"/>
          <w:lang w:eastAsia="zh-CN"/>
        </w:rPr>
        <w:t>升级，不应该禁用。</w:t>
      </w:r>
    </w:p>
    <w:p w14:paraId="255B1C1C" w14:textId="238C8A49" w:rsidR="005156A2" w:rsidRPr="00893C6F" w:rsidRDefault="00A665EE" w:rsidP="00D13FDA">
      <w:pPr>
        <w:pStyle w:val="a0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还希望继续通过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SPI </w:t>
      </w:r>
      <w:r>
        <w:rPr>
          <w:rFonts w:hint="eastAsia"/>
          <w:lang w:eastAsia="zh-CN"/>
        </w:rPr>
        <w:t>下载，不应该禁用。</w:t>
      </w:r>
    </w:p>
    <w:p w14:paraId="3F83ED9D" w14:textId="37F38BA5" w:rsidR="00D30F0C" w:rsidRDefault="00D30F0C" w:rsidP="003E04BF">
      <w:pPr>
        <w:pStyle w:val="a0"/>
        <w:rPr>
          <w:lang w:eastAsia="zh-CN"/>
        </w:rPr>
      </w:pPr>
    </w:p>
    <w:p w14:paraId="15410F1D" w14:textId="15448407" w:rsidR="0056070D" w:rsidRDefault="00C67E38" w:rsidP="00224641">
      <w:pPr>
        <w:pStyle w:val="5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92 – </w:t>
      </w:r>
      <w:r>
        <w:rPr>
          <w:rFonts w:hint="eastAsia"/>
          <w:lang w:eastAsia="zh-CN"/>
        </w:rPr>
        <w:t>禁用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SPI </w:t>
      </w:r>
      <w:r>
        <w:rPr>
          <w:rFonts w:hint="eastAsia"/>
          <w:lang w:eastAsia="zh-CN"/>
        </w:rPr>
        <w:t>下载</w:t>
      </w:r>
    </w:p>
    <w:p w14:paraId="261FFFA2" w14:textId="21CEDEA1" w:rsidR="00BC3C00" w:rsidRDefault="00224641" w:rsidP="003E04BF">
      <w:pPr>
        <w:pStyle w:val="a0"/>
        <w:rPr>
          <w:lang w:eastAsia="zh-CN"/>
        </w:rPr>
      </w:pPr>
      <w:r>
        <w:rPr>
          <w:rFonts w:hint="eastAsia"/>
          <w:lang w:eastAsia="zh-CN"/>
        </w:rPr>
        <w:t>E</w:t>
      </w:r>
      <w:r>
        <w:rPr>
          <w:lang w:eastAsia="zh-CN"/>
        </w:rPr>
        <w:t xml:space="preserve">FUSE bit30 </w:t>
      </w:r>
      <w:r>
        <w:rPr>
          <w:rFonts w:hint="eastAsia"/>
          <w:lang w:eastAsia="zh-CN"/>
        </w:rPr>
        <w:t>置位禁用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SPI </w:t>
      </w:r>
      <w:r>
        <w:rPr>
          <w:rFonts w:hint="eastAsia"/>
          <w:lang w:eastAsia="zh-CN"/>
        </w:rPr>
        <w:t>下载</w:t>
      </w:r>
      <w:r w:rsidR="00711ADB">
        <w:rPr>
          <w:rFonts w:hint="eastAsia"/>
          <w:lang w:eastAsia="zh-CN"/>
        </w:rPr>
        <w:t>，</w:t>
      </w:r>
      <w:r w:rsidR="00711ADB" w:rsidRPr="00D137A7">
        <w:rPr>
          <w:rFonts w:hint="eastAsia"/>
          <w:color w:val="FF0000"/>
          <w:highlight w:val="yellow"/>
          <w:lang w:eastAsia="zh-CN"/>
        </w:rPr>
        <w:t>当前未做验证</w:t>
      </w:r>
      <w:r w:rsidR="00711ADB">
        <w:rPr>
          <w:rFonts w:hint="eastAsia"/>
          <w:lang w:eastAsia="zh-CN"/>
        </w:rPr>
        <w:t>。</w:t>
      </w:r>
    </w:p>
    <w:p w14:paraId="6049B0CE" w14:textId="77777777" w:rsidR="00224641" w:rsidRDefault="00224641" w:rsidP="003E04BF">
      <w:pPr>
        <w:pStyle w:val="a0"/>
        <w:rPr>
          <w:lang w:eastAsia="zh-CN"/>
        </w:rPr>
      </w:pPr>
    </w:p>
    <w:p w14:paraId="5BE4ECEC" w14:textId="464F07EE" w:rsidR="00E97722" w:rsidRDefault="00BF1175" w:rsidP="00467AAD">
      <w:pPr>
        <w:pStyle w:val="3"/>
        <w:rPr>
          <w:lang w:eastAsia="zh-CN"/>
        </w:rPr>
      </w:pPr>
      <w:bookmarkStart w:id="106" w:name="_芯片FLASH_中跑_BL1"/>
      <w:bookmarkStart w:id="107" w:name="_Toc127460157"/>
      <w:bookmarkEnd w:id="106"/>
      <w:r>
        <w:rPr>
          <w:rFonts w:hint="eastAsia"/>
          <w:lang w:eastAsia="zh-CN"/>
        </w:rPr>
        <w:t>芯片</w:t>
      </w:r>
      <w:r>
        <w:rPr>
          <w:rFonts w:hint="eastAsia"/>
          <w:lang w:eastAsia="zh-CN"/>
        </w:rPr>
        <w:t>F</w:t>
      </w:r>
      <w:r>
        <w:rPr>
          <w:lang w:eastAsia="zh-CN"/>
        </w:rPr>
        <w:t xml:space="preserve">LASH </w:t>
      </w:r>
      <w:r>
        <w:rPr>
          <w:rFonts w:hint="eastAsia"/>
          <w:lang w:eastAsia="zh-CN"/>
        </w:rPr>
        <w:t>中跑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BL1</w:t>
      </w:r>
      <w:bookmarkEnd w:id="107"/>
    </w:p>
    <w:p w14:paraId="5F0EEB94" w14:textId="6211C96F" w:rsidR="00F55373" w:rsidRDefault="00F55373" w:rsidP="00E97722">
      <w:pPr>
        <w:pStyle w:val="a0"/>
        <w:rPr>
          <w:lang w:eastAsia="zh-CN"/>
        </w:rPr>
      </w:pPr>
      <w:r>
        <w:rPr>
          <w:rFonts w:hint="eastAsia"/>
          <w:lang w:eastAsia="zh-CN"/>
        </w:rPr>
        <w:t>通常在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FLASH </w:t>
      </w:r>
      <w:r>
        <w:rPr>
          <w:rFonts w:hint="eastAsia"/>
          <w:lang w:eastAsia="zh-CN"/>
        </w:rPr>
        <w:t>中跑的</w:t>
      </w:r>
      <w:r>
        <w:rPr>
          <w:rFonts w:hint="eastAsia"/>
          <w:lang w:eastAsia="zh-CN"/>
        </w:rPr>
        <w:t xml:space="preserve"> BL</w:t>
      </w:r>
      <w:r>
        <w:rPr>
          <w:lang w:eastAsia="zh-CN"/>
        </w:rPr>
        <w:t xml:space="preserve">1 </w:t>
      </w:r>
      <w:r w:rsidR="006933DC">
        <w:rPr>
          <w:rFonts w:hint="eastAsia"/>
          <w:lang w:eastAsia="zh-CN"/>
        </w:rPr>
        <w:t>用于验证最新的</w:t>
      </w:r>
      <w:r w:rsidR="006933DC">
        <w:rPr>
          <w:rFonts w:hint="eastAsia"/>
          <w:lang w:eastAsia="zh-CN"/>
        </w:rPr>
        <w:t xml:space="preserve"> BL</w:t>
      </w:r>
      <w:r w:rsidR="006933DC">
        <w:rPr>
          <w:lang w:eastAsia="zh-CN"/>
        </w:rPr>
        <w:t>1</w:t>
      </w:r>
      <w:r w:rsidR="006933DC">
        <w:rPr>
          <w:rFonts w:hint="eastAsia"/>
          <w:lang w:eastAsia="zh-CN"/>
        </w:rPr>
        <w:t>，通常</w:t>
      </w:r>
      <w:r w:rsidR="006933DC">
        <w:rPr>
          <w:rFonts w:hint="eastAsia"/>
          <w:lang w:eastAsia="zh-CN"/>
        </w:rPr>
        <w:t xml:space="preserve"> </w:t>
      </w:r>
      <w:r w:rsidR="006933DC">
        <w:rPr>
          <w:lang w:eastAsia="zh-CN"/>
        </w:rPr>
        <w:t xml:space="preserve">BL1 </w:t>
      </w:r>
      <w:r w:rsidR="006933DC">
        <w:rPr>
          <w:rFonts w:hint="eastAsia"/>
          <w:lang w:eastAsia="zh-CN"/>
        </w:rPr>
        <w:t>有改动时就应该使用这种方式验证。</w:t>
      </w:r>
    </w:p>
    <w:p w14:paraId="1419FA6D" w14:textId="243C0E6C" w:rsidR="00E97722" w:rsidRDefault="00A73F35" w:rsidP="00E97722">
      <w:pPr>
        <w:pStyle w:val="a0"/>
        <w:rPr>
          <w:lang w:eastAsia="zh-CN"/>
        </w:rPr>
      </w:pPr>
      <w:r>
        <w:rPr>
          <w:rFonts w:hint="eastAsia"/>
          <w:lang w:eastAsia="zh-CN"/>
        </w:rPr>
        <w:t>本示例用于</w:t>
      </w:r>
      <w:r w:rsidR="00DE3683">
        <w:rPr>
          <w:rFonts w:hint="eastAsia"/>
          <w:lang w:eastAsia="zh-CN"/>
        </w:rPr>
        <w:t>在</w:t>
      </w:r>
      <w:r w:rsidR="00DE3683">
        <w:rPr>
          <w:rFonts w:hint="eastAsia"/>
          <w:lang w:eastAsia="zh-CN"/>
        </w:rPr>
        <w:t xml:space="preserve"> </w:t>
      </w:r>
      <w:r w:rsidR="00DE3683">
        <w:rPr>
          <w:lang w:eastAsia="zh-CN"/>
        </w:rPr>
        <w:t xml:space="preserve">MPW1 </w:t>
      </w:r>
      <w:r w:rsidR="00DE3683">
        <w:rPr>
          <w:rFonts w:hint="eastAsia"/>
          <w:lang w:eastAsia="zh-CN"/>
        </w:rPr>
        <w:t>板子的</w:t>
      </w:r>
      <w:r w:rsidR="00DE3683">
        <w:rPr>
          <w:rFonts w:hint="eastAsia"/>
          <w:lang w:eastAsia="zh-CN"/>
        </w:rPr>
        <w:t xml:space="preserve"> </w:t>
      </w:r>
      <w:r w:rsidR="00DE3683">
        <w:rPr>
          <w:lang w:eastAsia="zh-CN"/>
        </w:rPr>
        <w:t xml:space="preserve">FLASH </w:t>
      </w:r>
      <w:r w:rsidR="00DE3683">
        <w:rPr>
          <w:rFonts w:hint="eastAsia"/>
          <w:lang w:eastAsia="zh-CN"/>
        </w:rPr>
        <w:t>上跑最新</w:t>
      </w:r>
      <w:r w:rsidR="00DE3683">
        <w:rPr>
          <w:rFonts w:hint="eastAsia"/>
          <w:lang w:eastAsia="zh-CN"/>
        </w:rPr>
        <w:t xml:space="preserve"> </w:t>
      </w:r>
      <w:r w:rsidR="00DE3683">
        <w:rPr>
          <w:lang w:eastAsia="zh-CN"/>
        </w:rPr>
        <w:t>BootROM</w:t>
      </w:r>
      <w:r w:rsidR="00424D8C">
        <w:rPr>
          <w:rFonts w:hint="eastAsia"/>
          <w:lang w:eastAsia="zh-CN"/>
        </w:rPr>
        <w:t>，当我们需要在</w:t>
      </w:r>
      <w:r w:rsidR="00244E90">
        <w:rPr>
          <w:rFonts w:hint="eastAsia"/>
          <w:lang w:eastAsia="zh-CN"/>
        </w:rPr>
        <w:t>芯片上</w:t>
      </w:r>
      <w:r w:rsidR="006D1554">
        <w:rPr>
          <w:rFonts w:hint="eastAsia"/>
          <w:lang w:eastAsia="zh-CN"/>
        </w:rPr>
        <w:t>调试最新</w:t>
      </w:r>
      <w:r w:rsidR="006D1554">
        <w:rPr>
          <w:rFonts w:hint="eastAsia"/>
          <w:lang w:eastAsia="zh-CN"/>
        </w:rPr>
        <w:t xml:space="preserve"> </w:t>
      </w:r>
      <w:r w:rsidR="006D1554">
        <w:rPr>
          <w:lang w:eastAsia="zh-CN"/>
        </w:rPr>
        <w:t xml:space="preserve">BootROM </w:t>
      </w:r>
      <w:r w:rsidR="006D1554">
        <w:rPr>
          <w:rFonts w:hint="eastAsia"/>
          <w:lang w:eastAsia="zh-CN"/>
        </w:rPr>
        <w:t>时要用到这种方法</w:t>
      </w:r>
      <w:r>
        <w:rPr>
          <w:rFonts w:hint="eastAsia"/>
          <w:lang w:eastAsia="zh-CN"/>
        </w:rPr>
        <w:t>。</w:t>
      </w:r>
    </w:p>
    <w:p w14:paraId="06607F84" w14:textId="7DD97E3B" w:rsidR="00A73F35" w:rsidRDefault="00A73F35" w:rsidP="00E97722">
      <w:pPr>
        <w:pStyle w:val="a0"/>
        <w:rPr>
          <w:lang w:eastAsia="zh-CN"/>
        </w:rPr>
      </w:pPr>
    </w:p>
    <w:p w14:paraId="1BCC9CD0" w14:textId="4A4259CB" w:rsidR="00B762F5" w:rsidRDefault="00B762F5" w:rsidP="00E97722">
      <w:pPr>
        <w:pStyle w:val="a0"/>
        <w:rPr>
          <w:lang w:eastAsia="zh-CN"/>
        </w:rPr>
      </w:pPr>
      <w:r>
        <w:rPr>
          <w:rFonts w:hint="eastAsia"/>
          <w:lang w:eastAsia="zh-CN"/>
        </w:rPr>
        <w:t>技术上，当芯片使能或者未使能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Secure Boot </w:t>
      </w:r>
      <w:r>
        <w:rPr>
          <w:rFonts w:hint="eastAsia"/>
          <w:lang w:eastAsia="zh-CN"/>
        </w:rPr>
        <w:t>模式时都可以将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BL1 </w:t>
      </w:r>
      <w:r>
        <w:rPr>
          <w:rFonts w:hint="eastAsia"/>
          <w:lang w:eastAsia="zh-CN"/>
        </w:rPr>
        <w:t>搞到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FLASH </w:t>
      </w:r>
      <w:r>
        <w:rPr>
          <w:rFonts w:hint="eastAsia"/>
          <w:lang w:eastAsia="zh-CN"/>
        </w:rPr>
        <w:t>中去跑，但</w:t>
      </w:r>
      <w:r w:rsidR="00217B04">
        <w:rPr>
          <w:rFonts w:hint="eastAsia"/>
          <w:lang w:eastAsia="zh-CN"/>
        </w:rPr>
        <w:t>通常应该在未使能</w:t>
      </w:r>
      <w:r w:rsidR="00217B04">
        <w:rPr>
          <w:rFonts w:hint="eastAsia"/>
          <w:lang w:eastAsia="zh-CN"/>
        </w:rPr>
        <w:t xml:space="preserve"> </w:t>
      </w:r>
      <w:r w:rsidR="00217B04">
        <w:rPr>
          <w:lang w:eastAsia="zh-CN"/>
        </w:rPr>
        <w:t xml:space="preserve">Secure Boot </w:t>
      </w:r>
      <w:r w:rsidR="00217B04">
        <w:rPr>
          <w:rFonts w:hint="eastAsia"/>
          <w:lang w:eastAsia="zh-CN"/>
        </w:rPr>
        <w:t>模式的芯片上去跑，这会避免很多麻烦，而且简单，安全，不容易出错。</w:t>
      </w:r>
    </w:p>
    <w:p w14:paraId="7DC6B899" w14:textId="5287376D" w:rsidR="002A5187" w:rsidRDefault="002A5187" w:rsidP="002A5187">
      <w:pPr>
        <w:pStyle w:val="a0"/>
        <w:rPr>
          <w:lang w:eastAsia="zh-CN"/>
        </w:rPr>
      </w:pPr>
    </w:p>
    <w:p w14:paraId="286620FF" w14:textId="3431C75F" w:rsidR="004447F2" w:rsidRDefault="004447F2" w:rsidP="002A5187">
      <w:pPr>
        <w:pStyle w:val="a0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1 – </w:t>
      </w:r>
      <w:r>
        <w:rPr>
          <w:rFonts w:hint="eastAsia"/>
          <w:lang w:eastAsia="zh-CN"/>
        </w:rPr>
        <w:t>配置</w:t>
      </w:r>
    </w:p>
    <w:p w14:paraId="45580183" w14:textId="4444FF54" w:rsidR="003E75F3" w:rsidRDefault="00C06DF7" w:rsidP="002A5187">
      <w:pPr>
        <w:pStyle w:val="a0"/>
        <w:rPr>
          <w:lang w:eastAsia="zh-CN"/>
        </w:rPr>
      </w:pPr>
      <w:r>
        <w:rPr>
          <w:rFonts w:hint="eastAsia"/>
          <w:lang w:eastAsia="zh-CN"/>
        </w:rPr>
        <w:t>在</w:t>
      </w:r>
      <w:r w:rsidR="00E41F1B">
        <w:rPr>
          <w:lang w:eastAsia="zh-CN"/>
        </w:rPr>
        <w:t>BootROM</w:t>
      </w:r>
      <w:r w:rsidR="004E1C75">
        <w:rPr>
          <w:rFonts w:hint="eastAsia"/>
          <w:lang w:eastAsia="zh-CN"/>
        </w:rPr>
        <w:t>的</w:t>
      </w:r>
      <w:r w:rsidR="004E1C75">
        <w:rPr>
          <w:rFonts w:hint="eastAsia"/>
          <w:lang w:eastAsia="zh-CN"/>
        </w:rPr>
        <w:t xml:space="preserve"> </w:t>
      </w:r>
      <w:r w:rsidR="004E1C75">
        <w:rPr>
          <w:lang w:eastAsia="zh-CN"/>
        </w:rPr>
        <w:t xml:space="preserve">build/mk/config.mk </w:t>
      </w:r>
      <w:r>
        <w:rPr>
          <w:rFonts w:hint="eastAsia"/>
          <w:lang w:eastAsia="zh-CN"/>
        </w:rPr>
        <w:t>中有一个宏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FPGA</w:t>
      </w:r>
      <w:r>
        <w:rPr>
          <w:rFonts w:hint="eastAsia"/>
          <w:lang w:eastAsia="zh-CN"/>
        </w:rPr>
        <w:t>，</w:t>
      </w:r>
      <w:r w:rsidR="003559C6">
        <w:rPr>
          <w:rFonts w:hint="eastAsia"/>
          <w:lang w:eastAsia="zh-CN"/>
        </w:rPr>
        <w:t>为</w:t>
      </w:r>
      <w:r w:rsidR="003559C6">
        <w:rPr>
          <w:rFonts w:hint="eastAsia"/>
          <w:lang w:eastAsia="zh-CN"/>
        </w:rPr>
        <w:t xml:space="preserve"> </w:t>
      </w:r>
      <w:r w:rsidR="003559C6">
        <w:rPr>
          <w:lang w:eastAsia="zh-CN"/>
        </w:rPr>
        <w:t xml:space="preserve">Y </w:t>
      </w:r>
      <w:r w:rsidR="003559C6">
        <w:rPr>
          <w:rFonts w:hint="eastAsia"/>
          <w:lang w:eastAsia="zh-CN"/>
        </w:rPr>
        <w:t>时表示代码跑在</w:t>
      </w:r>
      <w:r w:rsidR="003559C6">
        <w:rPr>
          <w:rFonts w:hint="eastAsia"/>
          <w:lang w:eastAsia="zh-CN"/>
        </w:rPr>
        <w:t xml:space="preserve"> </w:t>
      </w:r>
      <w:r w:rsidR="003559C6">
        <w:rPr>
          <w:lang w:eastAsia="zh-CN"/>
        </w:rPr>
        <w:t>FPGA</w:t>
      </w:r>
      <w:r w:rsidR="003559C6">
        <w:rPr>
          <w:rFonts w:hint="eastAsia"/>
          <w:lang w:eastAsia="zh-CN"/>
        </w:rPr>
        <w:t>上，为</w:t>
      </w:r>
      <w:r w:rsidR="003559C6">
        <w:rPr>
          <w:rFonts w:hint="eastAsia"/>
          <w:lang w:eastAsia="zh-CN"/>
        </w:rPr>
        <w:t xml:space="preserve"> </w:t>
      </w:r>
      <w:r w:rsidR="003559C6">
        <w:rPr>
          <w:lang w:eastAsia="zh-CN"/>
        </w:rPr>
        <w:t xml:space="preserve">N </w:t>
      </w:r>
      <w:r w:rsidR="003559C6">
        <w:rPr>
          <w:rFonts w:hint="eastAsia"/>
          <w:lang w:eastAsia="zh-CN"/>
        </w:rPr>
        <w:t>时跑在芯片上</w:t>
      </w:r>
      <w:r w:rsidR="005220CB">
        <w:rPr>
          <w:rFonts w:hint="eastAsia"/>
          <w:lang w:eastAsia="zh-CN"/>
        </w:rPr>
        <w:t>，当跑在芯片上时指跑在</w:t>
      </w:r>
      <w:r w:rsidR="00AD3F2B">
        <w:rPr>
          <w:rFonts w:hint="eastAsia"/>
          <w:lang w:eastAsia="zh-CN"/>
        </w:rPr>
        <w:t xml:space="preserve"> </w:t>
      </w:r>
      <w:r w:rsidR="00AD3F2B">
        <w:rPr>
          <w:lang w:eastAsia="zh-CN"/>
        </w:rPr>
        <w:t xml:space="preserve">0x06000000 </w:t>
      </w:r>
      <w:r w:rsidR="00AD3F2B">
        <w:rPr>
          <w:rFonts w:hint="eastAsia"/>
          <w:lang w:eastAsia="zh-CN"/>
        </w:rPr>
        <w:t>的固化的</w:t>
      </w:r>
      <w:r w:rsidR="00AD3F2B">
        <w:rPr>
          <w:rFonts w:hint="eastAsia"/>
          <w:lang w:eastAsia="zh-CN"/>
        </w:rPr>
        <w:t xml:space="preserve"> </w:t>
      </w:r>
      <w:r w:rsidR="00AD3F2B">
        <w:rPr>
          <w:lang w:eastAsia="zh-CN"/>
        </w:rPr>
        <w:t xml:space="preserve">ROM </w:t>
      </w:r>
      <w:r w:rsidR="00AD3F2B">
        <w:rPr>
          <w:rFonts w:hint="eastAsia"/>
          <w:lang w:eastAsia="zh-CN"/>
        </w:rPr>
        <w:t>地址空间。</w:t>
      </w:r>
      <w:r w:rsidR="004A3A19">
        <w:rPr>
          <w:rFonts w:hint="eastAsia"/>
          <w:lang w:eastAsia="zh-CN"/>
        </w:rPr>
        <w:t>在</w:t>
      </w:r>
      <w:r w:rsidR="004A3A19">
        <w:rPr>
          <w:rFonts w:hint="eastAsia"/>
          <w:lang w:eastAsia="zh-CN"/>
        </w:rPr>
        <w:t xml:space="preserve"> </w:t>
      </w:r>
      <w:r w:rsidR="004A3A19">
        <w:rPr>
          <w:lang w:eastAsia="zh-CN"/>
        </w:rPr>
        <w:t xml:space="preserve">FLASH </w:t>
      </w:r>
      <w:r w:rsidR="004A3A19">
        <w:rPr>
          <w:rFonts w:hint="eastAsia"/>
          <w:lang w:eastAsia="zh-CN"/>
        </w:rPr>
        <w:t>中模拟类似在</w:t>
      </w:r>
      <w:r w:rsidR="004A3A19">
        <w:rPr>
          <w:rFonts w:hint="eastAsia"/>
          <w:lang w:eastAsia="zh-CN"/>
        </w:rPr>
        <w:t xml:space="preserve"> </w:t>
      </w:r>
      <w:r w:rsidR="004A3A19">
        <w:rPr>
          <w:lang w:eastAsia="zh-CN"/>
        </w:rPr>
        <w:t xml:space="preserve">FPGA </w:t>
      </w:r>
      <w:r w:rsidR="004A3A19">
        <w:rPr>
          <w:rFonts w:hint="eastAsia"/>
          <w:lang w:eastAsia="zh-CN"/>
        </w:rPr>
        <w:t>上跑</w:t>
      </w:r>
      <w:r w:rsidR="00585A31">
        <w:rPr>
          <w:rFonts w:hint="eastAsia"/>
          <w:lang w:eastAsia="zh-CN"/>
        </w:rPr>
        <w:t>，因此</w:t>
      </w:r>
      <w:r w:rsidR="00585A31">
        <w:rPr>
          <w:rFonts w:hint="eastAsia"/>
          <w:lang w:eastAsia="zh-CN"/>
        </w:rPr>
        <w:t xml:space="preserve"> </w:t>
      </w:r>
      <w:r w:rsidR="00585A31">
        <w:rPr>
          <w:lang w:eastAsia="zh-CN"/>
        </w:rPr>
        <w:t xml:space="preserve">FPGA </w:t>
      </w:r>
      <w:r w:rsidR="00585A31">
        <w:rPr>
          <w:rFonts w:hint="eastAsia"/>
          <w:lang w:eastAsia="zh-CN"/>
        </w:rPr>
        <w:t>置</w:t>
      </w:r>
      <w:r w:rsidR="00585A31">
        <w:rPr>
          <w:rFonts w:hint="eastAsia"/>
          <w:lang w:eastAsia="zh-CN"/>
        </w:rPr>
        <w:t xml:space="preserve"> </w:t>
      </w:r>
      <w:r w:rsidR="00585A31">
        <w:rPr>
          <w:lang w:eastAsia="zh-CN"/>
        </w:rPr>
        <w:t>Y</w:t>
      </w:r>
      <w:r w:rsidR="00585A31">
        <w:rPr>
          <w:rFonts w:hint="eastAsia"/>
          <w:lang w:eastAsia="zh-CN"/>
        </w:rPr>
        <w:t>。</w:t>
      </w:r>
    </w:p>
    <w:p w14:paraId="26040891" w14:textId="1C823184" w:rsidR="007D7F7E" w:rsidRDefault="007D7F7E" w:rsidP="002A5187">
      <w:pPr>
        <w:pStyle w:val="a0"/>
        <w:rPr>
          <w:lang w:eastAsia="zh-CN"/>
        </w:rPr>
      </w:pPr>
    </w:p>
    <w:p w14:paraId="1613BF70" w14:textId="6C0137CE" w:rsidR="00FC1970" w:rsidRDefault="00FC1970" w:rsidP="002A5187">
      <w:pPr>
        <w:pStyle w:val="a0"/>
        <w:rPr>
          <w:lang w:eastAsia="zh-CN"/>
        </w:rPr>
      </w:pPr>
      <w:r>
        <w:rPr>
          <w:rFonts w:hint="eastAsia"/>
          <w:lang w:eastAsia="zh-CN"/>
        </w:rPr>
        <w:t>步骤：</w:t>
      </w:r>
    </w:p>
    <w:p w14:paraId="05C6D579" w14:textId="2A8E5007" w:rsidR="00793E00" w:rsidRDefault="00793E00" w:rsidP="00D31233">
      <w:pPr>
        <w:pStyle w:val="a0"/>
        <w:numPr>
          <w:ilvl w:val="0"/>
          <w:numId w:val="26"/>
        </w:numPr>
        <w:rPr>
          <w:lang w:eastAsia="zh-CN"/>
        </w:rPr>
      </w:pPr>
      <w:r>
        <w:rPr>
          <w:rFonts w:hint="eastAsia"/>
          <w:lang w:eastAsia="zh-CN"/>
        </w:rPr>
        <w:t>配置</w:t>
      </w:r>
    </w:p>
    <w:p w14:paraId="4B989FC8" w14:textId="5ACE83B5" w:rsidR="00176F52" w:rsidRDefault="00793E00" w:rsidP="00D31233">
      <w:pPr>
        <w:pStyle w:val="a0"/>
        <w:numPr>
          <w:ilvl w:val="1"/>
          <w:numId w:val="26"/>
        </w:numPr>
        <w:rPr>
          <w:lang w:eastAsia="zh-CN"/>
        </w:rPr>
      </w:pPr>
      <w:r>
        <w:rPr>
          <w:rFonts w:hint="eastAsia"/>
          <w:lang w:eastAsia="zh-CN"/>
        </w:rPr>
        <w:t>F</w:t>
      </w:r>
      <w:r>
        <w:rPr>
          <w:lang w:eastAsia="zh-CN"/>
        </w:rPr>
        <w:t>PGA = N</w:t>
      </w:r>
    </w:p>
    <w:p w14:paraId="5D8F2C3D" w14:textId="1467C650" w:rsidR="004F52E0" w:rsidRDefault="00E13C99" w:rsidP="00D31233">
      <w:pPr>
        <w:pStyle w:val="a0"/>
        <w:numPr>
          <w:ilvl w:val="1"/>
          <w:numId w:val="26"/>
        </w:numPr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IMU_OTP_IN_FLASH = N</w:t>
      </w:r>
    </w:p>
    <w:p w14:paraId="6F8A6923" w14:textId="77777777" w:rsidR="00962CE8" w:rsidRDefault="00962CE8" w:rsidP="00D31233">
      <w:pPr>
        <w:pStyle w:val="a0"/>
        <w:numPr>
          <w:ilvl w:val="0"/>
          <w:numId w:val="2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编译</w:t>
      </w:r>
    </w:p>
    <w:p w14:paraId="475F2474" w14:textId="077A07D0" w:rsidR="0023498C" w:rsidRDefault="0023498C" w:rsidP="00FD3DDC">
      <w:pPr>
        <w:pStyle w:val="a0"/>
        <w:ind w:firstLine="420"/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b1.sh mpw3_fpga verify_bootrom </w:t>
      </w:r>
      <w:r>
        <w:rPr>
          <w:rFonts w:hint="eastAsia"/>
          <w:lang w:eastAsia="zh-CN"/>
        </w:rPr>
        <w:t>编译</w:t>
      </w:r>
    </w:p>
    <w:p w14:paraId="3FDDA2A8" w14:textId="77777777" w:rsidR="003B4BDB" w:rsidRDefault="003B4BDB" w:rsidP="00D31233">
      <w:pPr>
        <w:pStyle w:val="a0"/>
        <w:numPr>
          <w:ilvl w:val="0"/>
          <w:numId w:val="26"/>
        </w:numPr>
        <w:rPr>
          <w:lang w:eastAsia="zh-CN"/>
        </w:rPr>
      </w:pPr>
      <w:r>
        <w:rPr>
          <w:rFonts w:hint="eastAsia"/>
          <w:lang w:eastAsia="zh-CN"/>
        </w:rPr>
        <w:t>下载</w:t>
      </w:r>
    </w:p>
    <w:p w14:paraId="6C554780" w14:textId="34FF43ED" w:rsidR="000A14F7" w:rsidRDefault="000A14F7" w:rsidP="003B4BDB">
      <w:pPr>
        <w:pStyle w:val="a0"/>
        <w:ind w:left="420"/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uart </w:t>
      </w:r>
      <w:r>
        <w:rPr>
          <w:rFonts w:hint="eastAsia"/>
          <w:lang w:eastAsia="zh-CN"/>
        </w:rPr>
        <w:t>下载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all.bin </w:t>
      </w:r>
      <w:r>
        <w:rPr>
          <w:rFonts w:hint="eastAsia"/>
          <w:lang w:eastAsia="zh-CN"/>
        </w:rPr>
        <w:t>进行测试</w:t>
      </w:r>
    </w:p>
    <w:p w14:paraId="7C09567E" w14:textId="4020E25E" w:rsidR="00621DDC" w:rsidRDefault="00621DDC" w:rsidP="00621DDC">
      <w:pPr>
        <w:pStyle w:val="a0"/>
        <w:rPr>
          <w:lang w:eastAsia="zh-CN"/>
        </w:rPr>
      </w:pPr>
    </w:p>
    <w:p w14:paraId="48990E8F" w14:textId="06542EAA" w:rsidR="008D6D21" w:rsidRPr="00621DDC" w:rsidRDefault="008D6D21" w:rsidP="00621DDC">
      <w:pPr>
        <w:pStyle w:val="a0"/>
        <w:rPr>
          <w:lang w:eastAsia="zh-CN"/>
        </w:rPr>
      </w:pPr>
      <w:r>
        <w:rPr>
          <w:rFonts w:hint="eastAsia"/>
          <w:lang w:eastAsia="zh-CN"/>
        </w:rPr>
        <w:t>当不使用真实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OTP </w:t>
      </w:r>
      <w:r>
        <w:rPr>
          <w:rFonts w:hint="eastAsia"/>
          <w:lang w:eastAsia="zh-CN"/>
        </w:rPr>
        <w:t>时，则将</w:t>
      </w:r>
      <w:r>
        <w:rPr>
          <w:rFonts w:hint="eastAsia"/>
          <w:lang w:eastAsia="zh-CN"/>
        </w:rPr>
        <w:t xml:space="preserve"> </w:t>
      </w:r>
      <w:r w:rsidR="00906F76">
        <w:rPr>
          <w:rFonts w:hint="eastAsia"/>
          <w:lang w:eastAsia="zh-CN"/>
        </w:rPr>
        <w:t>S</w:t>
      </w:r>
      <w:r w:rsidR="00906F76">
        <w:rPr>
          <w:lang w:eastAsia="zh-CN"/>
        </w:rPr>
        <w:t xml:space="preserve">IMU_OTP_IN_FLASH </w:t>
      </w:r>
      <w:r w:rsidR="00906F76">
        <w:rPr>
          <w:rFonts w:hint="eastAsia"/>
          <w:lang w:eastAsia="zh-CN"/>
        </w:rPr>
        <w:t>置</w:t>
      </w:r>
      <w:r w:rsidR="00906F76">
        <w:rPr>
          <w:rFonts w:hint="eastAsia"/>
          <w:lang w:eastAsia="zh-CN"/>
        </w:rPr>
        <w:t xml:space="preserve"> </w:t>
      </w:r>
      <w:r w:rsidR="00906F76">
        <w:rPr>
          <w:lang w:eastAsia="zh-CN"/>
        </w:rPr>
        <w:t>Y</w:t>
      </w:r>
      <w:r w:rsidR="00906F76">
        <w:rPr>
          <w:rFonts w:hint="eastAsia"/>
          <w:lang w:eastAsia="zh-CN"/>
        </w:rPr>
        <w:t>。</w:t>
      </w:r>
    </w:p>
    <w:p w14:paraId="3BEA9084" w14:textId="637B0649" w:rsidR="00534787" w:rsidRDefault="00534787" w:rsidP="00E97722">
      <w:pPr>
        <w:pStyle w:val="a0"/>
        <w:rPr>
          <w:lang w:eastAsia="zh-CN"/>
        </w:rPr>
      </w:pPr>
    </w:p>
    <w:p w14:paraId="2DE75ED9" w14:textId="24B67817" w:rsidR="00BF48E5" w:rsidRDefault="00BF48E5" w:rsidP="00372FD2">
      <w:pPr>
        <w:pStyle w:val="3"/>
        <w:rPr>
          <w:lang w:eastAsia="zh-CN"/>
        </w:rPr>
      </w:pPr>
      <w:bookmarkStart w:id="108" w:name="_Toc127460158"/>
      <w:r>
        <w:rPr>
          <w:lang w:eastAsia="zh-CN"/>
        </w:rPr>
        <w:t xml:space="preserve">FPGA </w:t>
      </w:r>
      <w:r>
        <w:rPr>
          <w:rFonts w:hint="eastAsia"/>
          <w:lang w:eastAsia="zh-CN"/>
        </w:rPr>
        <w:t>上跑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BL1</w:t>
      </w:r>
      <w:bookmarkEnd w:id="108"/>
    </w:p>
    <w:p w14:paraId="0729D583" w14:textId="089057C3" w:rsidR="00372FD2" w:rsidRDefault="00AB19E9" w:rsidP="00372FD2">
      <w:pPr>
        <w:pStyle w:val="a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FPGA </w:t>
      </w:r>
      <w:r>
        <w:rPr>
          <w:rFonts w:hint="eastAsia"/>
          <w:lang w:eastAsia="zh-CN"/>
        </w:rPr>
        <w:t>上跑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BL1 </w:t>
      </w:r>
      <w:r>
        <w:rPr>
          <w:rFonts w:hint="eastAsia"/>
          <w:lang w:eastAsia="zh-CN"/>
        </w:rPr>
        <w:t>与在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FLASH </w:t>
      </w:r>
      <w:r>
        <w:rPr>
          <w:rFonts w:hint="eastAsia"/>
          <w:lang w:eastAsia="zh-CN"/>
        </w:rPr>
        <w:t>中跑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BL1 </w:t>
      </w:r>
      <w:r>
        <w:rPr>
          <w:rFonts w:hint="eastAsia"/>
          <w:lang w:eastAsia="zh-CN"/>
        </w:rPr>
        <w:t>流程</w:t>
      </w:r>
      <w:r w:rsidRPr="009D1BD6">
        <w:rPr>
          <w:rFonts w:hint="eastAsia"/>
          <w:highlight w:val="yellow"/>
          <w:lang w:eastAsia="zh-CN"/>
        </w:rPr>
        <w:t>几乎一样</w:t>
      </w:r>
      <w:r>
        <w:rPr>
          <w:rFonts w:hint="eastAsia"/>
          <w:lang w:eastAsia="zh-CN"/>
        </w:rPr>
        <w:t>，</w:t>
      </w:r>
      <w:r w:rsidR="00BE2522">
        <w:rPr>
          <w:rFonts w:hint="eastAsia"/>
          <w:lang w:eastAsia="zh-CN"/>
        </w:rPr>
        <w:t>不同点在于</w:t>
      </w:r>
      <w:r w:rsidR="00BE2522">
        <w:rPr>
          <w:rFonts w:hint="eastAsia"/>
          <w:lang w:eastAsia="zh-CN"/>
        </w:rPr>
        <w:t xml:space="preserve"> </w:t>
      </w:r>
      <w:r w:rsidR="00BE2522">
        <w:rPr>
          <w:lang w:eastAsia="zh-CN"/>
        </w:rPr>
        <w:t xml:space="preserve">FPGA </w:t>
      </w:r>
      <w:r w:rsidR="00BE2522">
        <w:rPr>
          <w:rFonts w:hint="eastAsia"/>
          <w:lang w:eastAsia="zh-CN"/>
        </w:rPr>
        <w:t>上没有</w:t>
      </w:r>
      <w:r w:rsidR="00BE2522">
        <w:rPr>
          <w:rFonts w:hint="eastAsia"/>
          <w:lang w:eastAsia="zh-CN"/>
        </w:rPr>
        <w:t>O</w:t>
      </w:r>
      <w:r w:rsidR="00BE2522">
        <w:rPr>
          <w:lang w:eastAsia="zh-CN"/>
        </w:rPr>
        <w:t>TP</w:t>
      </w:r>
      <w:r w:rsidR="00BE2522">
        <w:rPr>
          <w:rFonts w:hint="eastAsia"/>
          <w:lang w:eastAsia="zh-CN"/>
        </w:rPr>
        <w:t>，</w:t>
      </w:r>
      <w:r w:rsidR="00E01327">
        <w:rPr>
          <w:rFonts w:hint="eastAsia"/>
          <w:lang w:eastAsia="zh-CN"/>
        </w:rPr>
        <w:t>必须</w:t>
      </w:r>
      <w:r w:rsidR="00935C9A">
        <w:rPr>
          <w:rFonts w:hint="eastAsia"/>
          <w:lang w:eastAsia="zh-CN"/>
        </w:rPr>
        <w:t>将</w:t>
      </w:r>
      <w:r w:rsidR="00935C9A">
        <w:rPr>
          <w:rFonts w:hint="eastAsia"/>
          <w:lang w:eastAsia="zh-CN"/>
        </w:rPr>
        <w:t xml:space="preserve"> </w:t>
      </w:r>
      <w:r w:rsidR="00475FE6">
        <w:rPr>
          <w:rFonts w:hint="eastAsia"/>
          <w:lang w:eastAsia="zh-CN"/>
        </w:rPr>
        <w:t>S</w:t>
      </w:r>
      <w:r w:rsidR="00475FE6">
        <w:rPr>
          <w:lang w:eastAsia="zh-CN"/>
        </w:rPr>
        <w:t>IMU_OTP_IN_FLASH</w:t>
      </w:r>
      <w:r w:rsidR="00C8217F">
        <w:rPr>
          <w:lang w:eastAsia="zh-CN"/>
        </w:rPr>
        <w:t xml:space="preserve"> </w:t>
      </w:r>
      <w:r w:rsidR="00C8217F">
        <w:rPr>
          <w:rFonts w:hint="eastAsia"/>
          <w:lang w:eastAsia="zh-CN"/>
        </w:rPr>
        <w:t>置</w:t>
      </w:r>
      <w:r w:rsidR="00C8217F">
        <w:rPr>
          <w:rFonts w:hint="eastAsia"/>
          <w:lang w:eastAsia="zh-CN"/>
        </w:rPr>
        <w:t xml:space="preserve"> </w:t>
      </w:r>
      <w:r w:rsidR="00C8217F">
        <w:rPr>
          <w:lang w:eastAsia="zh-CN"/>
        </w:rPr>
        <w:t>Y</w:t>
      </w:r>
      <w:r w:rsidR="00C8217F">
        <w:rPr>
          <w:rFonts w:hint="eastAsia"/>
          <w:lang w:eastAsia="zh-CN"/>
        </w:rPr>
        <w:t>。</w:t>
      </w:r>
    </w:p>
    <w:p w14:paraId="24837EDA" w14:textId="3EE0309D" w:rsidR="0013226E" w:rsidRPr="00372FD2" w:rsidRDefault="0013226E" w:rsidP="00372FD2">
      <w:pPr>
        <w:pStyle w:val="a0"/>
        <w:rPr>
          <w:lang w:eastAsia="zh-CN"/>
        </w:rPr>
      </w:pPr>
      <w:r w:rsidRPr="004507D3">
        <w:rPr>
          <w:rFonts w:hint="eastAsia"/>
          <w:highlight w:val="yellow"/>
          <w:lang w:eastAsia="zh-CN"/>
        </w:rPr>
        <w:t>另外要注意，</w:t>
      </w:r>
      <w:r w:rsidRPr="004507D3">
        <w:rPr>
          <w:rFonts w:hint="eastAsia"/>
          <w:highlight w:val="yellow"/>
          <w:lang w:eastAsia="zh-CN"/>
        </w:rPr>
        <w:t>FPGA</w:t>
      </w:r>
      <w:r w:rsidRPr="004507D3">
        <w:rPr>
          <w:highlight w:val="yellow"/>
          <w:lang w:eastAsia="zh-CN"/>
        </w:rPr>
        <w:t xml:space="preserve"> </w:t>
      </w:r>
      <w:r w:rsidRPr="004507D3">
        <w:rPr>
          <w:rFonts w:hint="eastAsia"/>
          <w:highlight w:val="yellow"/>
          <w:lang w:eastAsia="zh-CN"/>
        </w:rPr>
        <w:t>的主频可能与芯片不同，如果不同，则应该</w:t>
      </w:r>
      <w:r w:rsidR="00F75063" w:rsidRPr="004507D3">
        <w:rPr>
          <w:rFonts w:hint="eastAsia"/>
          <w:highlight w:val="yellow"/>
          <w:lang w:eastAsia="zh-CN"/>
        </w:rPr>
        <w:t>手动通过代码进行更改</w:t>
      </w:r>
      <w:r w:rsidR="00F75063">
        <w:rPr>
          <w:rFonts w:hint="eastAsia"/>
          <w:lang w:eastAsia="zh-CN"/>
        </w:rPr>
        <w:t>。</w:t>
      </w:r>
    </w:p>
    <w:p w14:paraId="01AD16C9" w14:textId="220C657C" w:rsidR="00260FA1" w:rsidRDefault="00260FA1" w:rsidP="00E97722">
      <w:pPr>
        <w:pStyle w:val="3"/>
        <w:rPr>
          <w:lang w:eastAsia="zh-CN"/>
        </w:rPr>
      </w:pPr>
      <w:bookmarkStart w:id="109" w:name="_Toc127460159"/>
      <w:r>
        <w:rPr>
          <w:rFonts w:hint="eastAsia"/>
          <w:lang w:eastAsia="zh-CN"/>
        </w:rPr>
        <w:t>芯片内存中跑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BL1</w:t>
      </w:r>
      <w:bookmarkEnd w:id="109"/>
    </w:p>
    <w:p w14:paraId="509DFDCC" w14:textId="7B4B8837" w:rsidR="00554D02" w:rsidRDefault="00496266" w:rsidP="008157EC">
      <w:pPr>
        <w:pStyle w:val="4"/>
        <w:rPr>
          <w:lang w:eastAsia="zh-CN"/>
        </w:rPr>
      </w:pPr>
      <w:r>
        <w:rPr>
          <w:rFonts w:hint="eastAsia"/>
          <w:lang w:eastAsia="zh-CN"/>
        </w:rPr>
        <w:t>芯片安全启动</w:t>
      </w:r>
      <w:r w:rsidR="005B6ED6">
        <w:rPr>
          <w:rFonts w:hint="eastAsia"/>
          <w:lang w:eastAsia="zh-CN"/>
        </w:rPr>
        <w:t>未</w:t>
      </w:r>
      <w:r>
        <w:rPr>
          <w:rFonts w:hint="eastAsia"/>
          <w:lang w:eastAsia="zh-CN"/>
        </w:rPr>
        <w:t>使能</w:t>
      </w:r>
    </w:p>
    <w:p w14:paraId="1BB5A6EF" w14:textId="3854E4BC" w:rsidR="000C4746" w:rsidRDefault="000C4746" w:rsidP="00554D02">
      <w:pPr>
        <w:pStyle w:val="a0"/>
        <w:rPr>
          <w:lang w:eastAsia="zh-CN"/>
        </w:rPr>
      </w:pPr>
      <w:r>
        <w:rPr>
          <w:rFonts w:hint="eastAsia"/>
          <w:lang w:eastAsia="zh-CN"/>
        </w:rPr>
        <w:t>当芯片安全启动模式未设置时，</w:t>
      </w:r>
      <w:r w:rsidR="00BA2965">
        <w:rPr>
          <w:rFonts w:hint="eastAsia"/>
          <w:lang w:eastAsia="zh-CN"/>
        </w:rPr>
        <w:t>方法与在</w:t>
      </w:r>
      <w:r w:rsidR="00BA2965">
        <w:rPr>
          <w:rFonts w:hint="eastAsia"/>
          <w:lang w:eastAsia="zh-CN"/>
        </w:rPr>
        <w:t xml:space="preserve"> </w:t>
      </w:r>
      <w:r w:rsidR="00BA2965">
        <w:rPr>
          <w:lang w:eastAsia="zh-CN"/>
        </w:rPr>
        <w:t xml:space="preserve">FLASH </w:t>
      </w:r>
      <w:r w:rsidR="00BA2965">
        <w:rPr>
          <w:rFonts w:hint="eastAsia"/>
          <w:lang w:eastAsia="zh-CN"/>
        </w:rPr>
        <w:t>中跑</w:t>
      </w:r>
      <w:r w:rsidR="00BA2965">
        <w:rPr>
          <w:rFonts w:hint="eastAsia"/>
          <w:lang w:eastAsia="zh-CN"/>
        </w:rPr>
        <w:t xml:space="preserve"> </w:t>
      </w:r>
      <w:r w:rsidR="00BA2965">
        <w:rPr>
          <w:lang w:eastAsia="zh-CN"/>
        </w:rPr>
        <w:t xml:space="preserve">BL1 </w:t>
      </w:r>
      <w:r w:rsidR="00BA2965">
        <w:rPr>
          <w:rFonts w:hint="eastAsia"/>
          <w:lang w:eastAsia="zh-CN"/>
        </w:rPr>
        <w:t>类似</w:t>
      </w:r>
      <w:r w:rsidR="008C7126">
        <w:rPr>
          <w:rFonts w:hint="eastAsia"/>
          <w:lang w:eastAsia="zh-CN"/>
        </w:rPr>
        <w:t>。不同点是，</w:t>
      </w:r>
      <w:r w:rsidR="008C7126">
        <w:rPr>
          <w:rFonts w:hint="eastAsia"/>
          <w:lang w:eastAsia="zh-CN"/>
        </w:rPr>
        <w:t>F</w:t>
      </w:r>
      <w:r w:rsidR="008C7126">
        <w:rPr>
          <w:lang w:eastAsia="zh-CN"/>
        </w:rPr>
        <w:t xml:space="preserve">LASH </w:t>
      </w:r>
      <w:r w:rsidR="008C7126">
        <w:rPr>
          <w:rFonts w:hint="eastAsia"/>
          <w:lang w:eastAsia="zh-CN"/>
        </w:rPr>
        <w:t>中</w:t>
      </w:r>
      <w:r w:rsidR="008C7126">
        <w:rPr>
          <w:rFonts w:hint="eastAsia"/>
          <w:lang w:eastAsia="zh-CN"/>
        </w:rPr>
        <w:t xml:space="preserve"> </w:t>
      </w:r>
      <w:r w:rsidR="008C7126">
        <w:rPr>
          <w:lang w:eastAsia="zh-CN"/>
        </w:rPr>
        <w:t xml:space="preserve">BL1 </w:t>
      </w:r>
      <w:r w:rsidR="008C7126">
        <w:rPr>
          <w:rFonts w:hint="eastAsia"/>
          <w:lang w:eastAsia="zh-CN"/>
        </w:rPr>
        <w:t>验签的</w:t>
      </w:r>
      <w:r w:rsidR="008C7126">
        <w:rPr>
          <w:rFonts w:hint="eastAsia"/>
          <w:lang w:eastAsia="zh-CN"/>
        </w:rPr>
        <w:t xml:space="preserve"> </w:t>
      </w:r>
      <w:r w:rsidR="008C7126">
        <w:rPr>
          <w:lang w:eastAsia="zh-CN"/>
        </w:rPr>
        <w:t xml:space="preserve">BIN </w:t>
      </w:r>
      <w:r w:rsidR="008C7126">
        <w:rPr>
          <w:rFonts w:hint="eastAsia"/>
          <w:lang w:eastAsia="zh-CN"/>
        </w:rPr>
        <w:t>为要在内存中跑的</w:t>
      </w:r>
      <w:r w:rsidR="008C7126">
        <w:rPr>
          <w:rFonts w:hint="eastAsia"/>
          <w:lang w:eastAsia="zh-CN"/>
        </w:rPr>
        <w:t xml:space="preserve"> </w:t>
      </w:r>
      <w:r w:rsidR="008C7126">
        <w:rPr>
          <w:lang w:eastAsia="zh-CN"/>
        </w:rPr>
        <w:t>BL1</w:t>
      </w:r>
      <w:r w:rsidR="008C7126">
        <w:rPr>
          <w:rFonts w:hint="eastAsia"/>
          <w:lang w:eastAsia="zh-CN"/>
        </w:rPr>
        <w:t>，然后将</w:t>
      </w:r>
      <w:r w:rsidR="008C7126">
        <w:rPr>
          <w:rFonts w:hint="eastAsia"/>
          <w:lang w:eastAsia="zh-CN"/>
        </w:rPr>
        <w:t xml:space="preserve"> </w:t>
      </w:r>
      <w:r w:rsidR="008C7126">
        <w:rPr>
          <w:lang w:eastAsia="zh-CN"/>
        </w:rPr>
        <w:t xml:space="preserve">manifest </w:t>
      </w:r>
      <w:r w:rsidR="008C7126">
        <w:rPr>
          <w:rFonts w:hint="eastAsia"/>
          <w:lang w:eastAsia="zh-CN"/>
        </w:rPr>
        <w:t>的</w:t>
      </w:r>
      <w:r w:rsidR="008C7126">
        <w:rPr>
          <w:rFonts w:hint="eastAsia"/>
          <w:lang w:eastAsia="zh-CN"/>
        </w:rPr>
        <w:t xml:space="preserve"> </w:t>
      </w:r>
      <w:r w:rsidR="008C7126">
        <w:rPr>
          <w:lang w:eastAsia="zh-CN"/>
        </w:rPr>
        <w:t xml:space="preserve">load address </w:t>
      </w:r>
      <w:r w:rsidR="008C7126">
        <w:rPr>
          <w:rFonts w:hint="eastAsia"/>
          <w:lang w:eastAsia="zh-CN"/>
        </w:rPr>
        <w:t>设置成内存地址</w:t>
      </w:r>
      <w:r w:rsidR="00C812FA">
        <w:rPr>
          <w:rFonts w:hint="eastAsia"/>
          <w:lang w:eastAsia="zh-CN"/>
        </w:rPr>
        <w:t>即可。这样，启动流程如下：</w:t>
      </w:r>
    </w:p>
    <w:p w14:paraId="2BD7D7D1" w14:textId="155FF720" w:rsidR="00C812FA" w:rsidRDefault="00C812FA" w:rsidP="00D31233">
      <w:pPr>
        <w:pStyle w:val="a0"/>
        <w:numPr>
          <w:ilvl w:val="0"/>
          <w:numId w:val="28"/>
        </w:numPr>
        <w:rPr>
          <w:lang w:eastAsia="zh-CN"/>
        </w:rPr>
      </w:pPr>
      <w:r>
        <w:rPr>
          <w:rFonts w:hint="eastAsia"/>
          <w:lang w:eastAsia="zh-CN"/>
        </w:rPr>
        <w:t>固化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BootROM </w:t>
      </w:r>
      <w:r>
        <w:rPr>
          <w:rFonts w:hint="eastAsia"/>
          <w:lang w:eastAsia="zh-CN"/>
        </w:rPr>
        <w:t>走传统下载模式，跳转到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FLASH 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BL1</w:t>
      </w:r>
      <w:r>
        <w:rPr>
          <w:rFonts w:hint="eastAsia"/>
          <w:lang w:eastAsia="zh-CN"/>
        </w:rPr>
        <w:t>。</w:t>
      </w:r>
    </w:p>
    <w:p w14:paraId="1D984BA4" w14:textId="3CFB27F0" w:rsidR="00C812FA" w:rsidRDefault="00C812FA" w:rsidP="00D31233">
      <w:pPr>
        <w:pStyle w:val="a0"/>
        <w:numPr>
          <w:ilvl w:val="0"/>
          <w:numId w:val="28"/>
        </w:numPr>
        <w:rPr>
          <w:lang w:eastAsia="zh-CN"/>
        </w:rPr>
      </w:pPr>
      <w:r>
        <w:rPr>
          <w:rFonts w:hint="eastAsia"/>
          <w:lang w:eastAsia="zh-CN"/>
        </w:rPr>
        <w:t>F</w:t>
      </w:r>
      <w:r>
        <w:rPr>
          <w:lang w:eastAsia="zh-CN"/>
        </w:rPr>
        <w:t xml:space="preserve">LASH 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BL1 </w:t>
      </w:r>
      <w:r>
        <w:rPr>
          <w:rFonts w:hint="eastAsia"/>
          <w:lang w:eastAsia="zh-CN"/>
        </w:rPr>
        <w:t>进行验签，通过之后将被验证的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BL1 </w:t>
      </w:r>
      <w:r>
        <w:rPr>
          <w:rFonts w:hint="eastAsia"/>
          <w:lang w:eastAsia="zh-CN"/>
        </w:rPr>
        <w:t>搬到内存中，然后跳转到内存中的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BL1</w:t>
      </w:r>
      <w:r>
        <w:rPr>
          <w:rFonts w:hint="eastAsia"/>
          <w:lang w:eastAsia="zh-CN"/>
        </w:rPr>
        <w:t>。</w:t>
      </w:r>
    </w:p>
    <w:p w14:paraId="0EC4E94A" w14:textId="258D4423" w:rsidR="008D12E3" w:rsidRDefault="00C812FA" w:rsidP="00D31233">
      <w:pPr>
        <w:pStyle w:val="a0"/>
        <w:numPr>
          <w:ilvl w:val="0"/>
          <w:numId w:val="28"/>
        </w:numPr>
        <w:rPr>
          <w:lang w:eastAsia="zh-CN"/>
        </w:rPr>
      </w:pPr>
      <w:r>
        <w:rPr>
          <w:rFonts w:hint="eastAsia"/>
          <w:lang w:eastAsia="zh-CN"/>
        </w:rPr>
        <w:t>执行内存中的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BL1</w:t>
      </w:r>
      <w:r w:rsidR="008D12E3">
        <w:rPr>
          <w:rFonts w:hint="eastAsia"/>
          <w:lang w:eastAsia="zh-CN"/>
        </w:rPr>
        <w:t>，内存中的</w:t>
      </w:r>
      <w:r w:rsidR="008D12E3">
        <w:rPr>
          <w:rFonts w:hint="eastAsia"/>
          <w:lang w:eastAsia="zh-CN"/>
        </w:rPr>
        <w:t xml:space="preserve"> </w:t>
      </w:r>
      <w:r w:rsidR="008D12E3">
        <w:rPr>
          <w:lang w:eastAsia="zh-CN"/>
        </w:rPr>
        <w:t xml:space="preserve">BL1 </w:t>
      </w:r>
      <w:r w:rsidR="008D12E3">
        <w:rPr>
          <w:rFonts w:hint="eastAsia"/>
          <w:lang w:eastAsia="zh-CN"/>
        </w:rPr>
        <w:t>对自身进行验签。</w:t>
      </w:r>
    </w:p>
    <w:p w14:paraId="73322DD5" w14:textId="6977E7AA" w:rsidR="0080581E" w:rsidRDefault="0080581E" w:rsidP="00554D02">
      <w:pPr>
        <w:pStyle w:val="a0"/>
        <w:rPr>
          <w:lang w:eastAsia="zh-CN"/>
        </w:rPr>
      </w:pPr>
    </w:p>
    <w:p w14:paraId="37FF469D" w14:textId="7E9B79A7" w:rsidR="003B03FD" w:rsidRDefault="003B03FD" w:rsidP="00554D02">
      <w:pPr>
        <w:pStyle w:val="a0"/>
        <w:rPr>
          <w:lang w:eastAsia="zh-CN"/>
        </w:rPr>
      </w:pPr>
      <w:r>
        <w:rPr>
          <w:rFonts w:hint="eastAsia"/>
          <w:lang w:eastAsia="zh-CN"/>
        </w:rPr>
        <w:t>当然，</w:t>
      </w:r>
      <w:r w:rsidR="004E296E">
        <w:rPr>
          <w:rFonts w:hint="eastAsia"/>
          <w:lang w:eastAsia="zh-CN"/>
        </w:rPr>
        <w:t>U</w:t>
      </w:r>
      <w:r w:rsidR="004E296E">
        <w:rPr>
          <w:lang w:eastAsia="zh-CN"/>
        </w:rPr>
        <w:t xml:space="preserve">ART </w:t>
      </w:r>
      <w:r w:rsidR="004E296E">
        <w:rPr>
          <w:rFonts w:hint="eastAsia"/>
          <w:lang w:eastAsia="zh-CN"/>
        </w:rPr>
        <w:t>下可只下载一个简单的程序，这个程序要做的事情就是将</w:t>
      </w:r>
      <w:r w:rsidR="004E296E">
        <w:rPr>
          <w:rFonts w:hint="eastAsia"/>
          <w:lang w:eastAsia="zh-CN"/>
        </w:rPr>
        <w:t xml:space="preserve"> </w:t>
      </w:r>
      <w:r w:rsidR="004E296E">
        <w:rPr>
          <w:lang w:eastAsia="zh-CN"/>
        </w:rPr>
        <w:t xml:space="preserve">BL1 </w:t>
      </w:r>
      <w:r w:rsidR="004E296E">
        <w:rPr>
          <w:rFonts w:hint="eastAsia"/>
          <w:lang w:eastAsia="zh-CN"/>
        </w:rPr>
        <w:t>搬到内存中然后再跑。</w:t>
      </w:r>
    </w:p>
    <w:p w14:paraId="4C7D470F" w14:textId="77777777" w:rsidR="003B03FD" w:rsidRDefault="003B03FD" w:rsidP="00554D02">
      <w:pPr>
        <w:pStyle w:val="a0"/>
        <w:rPr>
          <w:lang w:eastAsia="zh-CN"/>
        </w:rPr>
      </w:pPr>
    </w:p>
    <w:p w14:paraId="55735D48" w14:textId="7E2D690A" w:rsidR="00496266" w:rsidRDefault="00496266" w:rsidP="008157EC">
      <w:pPr>
        <w:pStyle w:val="4"/>
        <w:rPr>
          <w:lang w:eastAsia="zh-CN"/>
        </w:rPr>
      </w:pPr>
      <w:r>
        <w:rPr>
          <w:rFonts w:hint="eastAsia"/>
          <w:lang w:eastAsia="zh-CN"/>
        </w:rPr>
        <w:t>芯片安全启动使能</w:t>
      </w:r>
    </w:p>
    <w:p w14:paraId="2F23A968" w14:textId="7335479F" w:rsidR="008157EC" w:rsidRPr="008157EC" w:rsidRDefault="008157EC" w:rsidP="008157EC">
      <w:pPr>
        <w:pStyle w:val="a0"/>
        <w:rPr>
          <w:lang w:eastAsia="zh-CN"/>
        </w:rPr>
      </w:pPr>
      <w:r>
        <w:rPr>
          <w:rFonts w:hint="eastAsia"/>
          <w:lang w:eastAsia="zh-CN"/>
        </w:rPr>
        <w:t>安全启动使能时会更简单，直接将固化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BL1 </w:t>
      </w:r>
      <w:r>
        <w:rPr>
          <w:rFonts w:hint="eastAsia"/>
          <w:lang w:eastAsia="zh-CN"/>
        </w:rPr>
        <w:t>验签的对象设置为要调试的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BL1 </w:t>
      </w:r>
      <w:r>
        <w:rPr>
          <w:rFonts w:hint="eastAsia"/>
          <w:lang w:eastAsia="zh-CN"/>
        </w:rPr>
        <w:t>即可，固化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BootROM </w:t>
      </w:r>
      <w:r>
        <w:rPr>
          <w:rFonts w:hint="eastAsia"/>
          <w:lang w:eastAsia="zh-CN"/>
        </w:rPr>
        <w:t>与</w:t>
      </w:r>
      <w:r w:rsidR="000350B1">
        <w:rPr>
          <w:rFonts w:hint="eastAsia"/>
          <w:lang w:eastAsia="zh-CN"/>
        </w:rPr>
        <w:t>要调试的</w:t>
      </w:r>
      <w:r w:rsidR="000350B1">
        <w:rPr>
          <w:rFonts w:hint="eastAsia"/>
          <w:lang w:eastAsia="zh-CN"/>
        </w:rPr>
        <w:t xml:space="preserve"> </w:t>
      </w:r>
      <w:r w:rsidR="000350B1">
        <w:rPr>
          <w:lang w:eastAsia="zh-CN"/>
        </w:rPr>
        <w:t xml:space="preserve">BootROM </w:t>
      </w:r>
      <w:r w:rsidR="000350B1">
        <w:rPr>
          <w:rFonts w:hint="eastAsia"/>
          <w:lang w:eastAsia="zh-CN"/>
        </w:rPr>
        <w:t>验同一个对象。但这会有</w:t>
      </w:r>
      <w:r w:rsidR="000350B1">
        <w:rPr>
          <w:rFonts w:hint="eastAsia"/>
          <w:lang w:eastAsia="zh-CN"/>
        </w:rPr>
        <w:t xml:space="preserve"> </w:t>
      </w:r>
      <w:r w:rsidR="000350B1">
        <w:rPr>
          <w:lang w:eastAsia="zh-CN"/>
        </w:rPr>
        <w:t xml:space="preserve">Manifest Firmware </w:t>
      </w:r>
      <w:r w:rsidR="000350B1">
        <w:rPr>
          <w:rFonts w:hint="eastAsia"/>
          <w:lang w:eastAsia="zh-CN"/>
        </w:rPr>
        <w:t>麻烦，因此仅当不需要验证</w:t>
      </w:r>
      <w:r w:rsidR="000350B1">
        <w:rPr>
          <w:rFonts w:hint="eastAsia"/>
          <w:lang w:eastAsia="zh-CN"/>
        </w:rPr>
        <w:t xml:space="preserve"> </w:t>
      </w:r>
      <w:r w:rsidR="000350B1">
        <w:rPr>
          <w:lang w:eastAsia="zh-CN"/>
        </w:rPr>
        <w:t>Manifest Firmware</w:t>
      </w:r>
      <w:r w:rsidR="000350B1">
        <w:rPr>
          <w:rFonts w:hint="eastAsia"/>
          <w:lang w:eastAsia="zh-CN"/>
        </w:rPr>
        <w:t>才可选择这种方法。</w:t>
      </w:r>
    </w:p>
    <w:p w14:paraId="244515D4" w14:textId="4EB102DC" w:rsidR="00D43930" w:rsidRDefault="0093503D" w:rsidP="00654BD3">
      <w:pPr>
        <w:pStyle w:val="3"/>
        <w:rPr>
          <w:lang w:eastAsia="zh-CN"/>
        </w:rPr>
      </w:pPr>
      <w:bookmarkStart w:id="110" w:name="_FPGA_上跑_BL1"/>
      <w:bookmarkStart w:id="111" w:name="_Toc127460160"/>
      <w:bookmarkEnd w:id="110"/>
      <w:r>
        <w:rPr>
          <w:rFonts w:hint="eastAsia"/>
          <w:lang w:eastAsia="zh-CN"/>
        </w:rPr>
        <w:t>仿真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BL1</w:t>
      </w:r>
      <w:bookmarkEnd w:id="111"/>
    </w:p>
    <w:p w14:paraId="1A598A0F" w14:textId="031BB901" w:rsidR="00556A7A" w:rsidRPr="008051D9" w:rsidRDefault="00812055" w:rsidP="008051D9">
      <w:pPr>
        <w:pStyle w:val="a0"/>
        <w:rPr>
          <w:lang w:eastAsia="zh-CN"/>
        </w:rPr>
      </w:pPr>
      <w:r>
        <w:rPr>
          <w:rFonts w:hint="eastAsia"/>
          <w:lang w:eastAsia="zh-CN"/>
        </w:rPr>
        <w:t>编译仿真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BL1 </w:t>
      </w:r>
      <w:r>
        <w:rPr>
          <w:rFonts w:hint="eastAsia"/>
          <w:lang w:eastAsia="zh-CN"/>
        </w:rPr>
        <w:t>版本时，</w:t>
      </w:r>
      <w:r>
        <w:rPr>
          <w:rFonts w:hint="eastAsia"/>
          <w:lang w:eastAsia="zh-CN"/>
        </w:rPr>
        <w:t>F</w:t>
      </w:r>
      <w:r>
        <w:rPr>
          <w:lang w:eastAsia="zh-CN"/>
        </w:rPr>
        <w:t xml:space="preserve">PGA </w:t>
      </w:r>
      <w:r>
        <w:rPr>
          <w:rFonts w:hint="eastAsia"/>
          <w:lang w:eastAsia="zh-CN"/>
        </w:rPr>
        <w:t>置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N</w:t>
      </w:r>
      <w:r>
        <w:rPr>
          <w:rFonts w:hint="eastAsia"/>
          <w:lang w:eastAsia="zh-CN"/>
        </w:rPr>
        <w:t>，这也是默认值，</w:t>
      </w:r>
      <w:r w:rsidR="00B7201F">
        <w:rPr>
          <w:rFonts w:hint="eastAsia"/>
          <w:lang w:eastAsia="zh-CN"/>
        </w:rPr>
        <w:t>也是</w:t>
      </w:r>
      <w:r w:rsidR="00B7201F">
        <w:rPr>
          <w:rFonts w:hint="eastAsia"/>
          <w:lang w:eastAsia="zh-CN"/>
        </w:rPr>
        <w:t xml:space="preserve"> </w:t>
      </w:r>
      <w:r w:rsidR="00B7201F">
        <w:rPr>
          <w:lang w:eastAsia="zh-CN"/>
        </w:rPr>
        <w:t xml:space="preserve">FPGA </w:t>
      </w:r>
      <w:r w:rsidR="00B7201F">
        <w:rPr>
          <w:rFonts w:hint="eastAsia"/>
          <w:lang w:eastAsia="zh-CN"/>
        </w:rPr>
        <w:t>唯一置</w:t>
      </w:r>
      <w:r w:rsidR="00B7201F">
        <w:rPr>
          <w:rFonts w:hint="eastAsia"/>
          <w:lang w:eastAsia="zh-CN"/>
        </w:rPr>
        <w:t xml:space="preserve"> </w:t>
      </w:r>
      <w:r w:rsidR="00B7201F">
        <w:rPr>
          <w:lang w:eastAsia="zh-CN"/>
        </w:rPr>
        <w:t xml:space="preserve">N </w:t>
      </w:r>
      <w:r w:rsidR="00B7201F">
        <w:rPr>
          <w:rFonts w:hint="eastAsia"/>
          <w:lang w:eastAsia="zh-CN"/>
        </w:rPr>
        <w:t>的场景。</w:t>
      </w:r>
      <w:r w:rsidR="009900F0">
        <w:rPr>
          <w:rFonts w:hint="eastAsia"/>
          <w:lang w:eastAsia="zh-CN"/>
        </w:rPr>
        <w:t>与芯片不同的点在于，它必须使用真实的</w:t>
      </w:r>
      <w:r w:rsidR="009900F0">
        <w:rPr>
          <w:rFonts w:hint="eastAsia"/>
          <w:lang w:eastAsia="zh-CN"/>
        </w:rPr>
        <w:t xml:space="preserve"> </w:t>
      </w:r>
      <w:r w:rsidR="009900F0">
        <w:rPr>
          <w:lang w:eastAsia="zh-CN"/>
        </w:rPr>
        <w:t>OTP</w:t>
      </w:r>
      <w:r w:rsidR="009900F0">
        <w:rPr>
          <w:rFonts w:hint="eastAsia"/>
          <w:lang w:eastAsia="zh-CN"/>
        </w:rPr>
        <w:t>（与</w:t>
      </w:r>
      <w:r w:rsidR="009900F0">
        <w:rPr>
          <w:rFonts w:hint="eastAsia"/>
          <w:lang w:eastAsia="zh-CN"/>
        </w:rPr>
        <w:t xml:space="preserve"> </w:t>
      </w:r>
      <w:r w:rsidR="009900F0">
        <w:rPr>
          <w:lang w:eastAsia="zh-CN"/>
        </w:rPr>
        <w:t xml:space="preserve">FPGA </w:t>
      </w:r>
      <w:r w:rsidR="009900F0">
        <w:rPr>
          <w:rFonts w:hint="eastAsia"/>
          <w:lang w:eastAsia="zh-CN"/>
        </w:rPr>
        <w:t>相反），但</w:t>
      </w:r>
      <w:r w:rsidR="009900F0">
        <w:rPr>
          <w:rFonts w:hint="eastAsia"/>
          <w:lang w:eastAsia="zh-CN"/>
        </w:rPr>
        <w:t xml:space="preserve"> </w:t>
      </w:r>
      <w:r w:rsidR="009900F0">
        <w:rPr>
          <w:lang w:eastAsia="zh-CN"/>
        </w:rPr>
        <w:t xml:space="preserve">OTP </w:t>
      </w:r>
      <w:r w:rsidR="009900F0">
        <w:rPr>
          <w:rFonts w:hint="eastAsia"/>
          <w:lang w:eastAsia="zh-CN"/>
        </w:rPr>
        <w:t>配置与芯片</w:t>
      </w:r>
      <w:r w:rsidR="009900F0">
        <w:rPr>
          <w:rFonts w:hint="eastAsia"/>
          <w:lang w:eastAsia="zh-CN"/>
        </w:rPr>
        <w:t xml:space="preserve"> </w:t>
      </w:r>
      <w:r w:rsidR="009900F0">
        <w:rPr>
          <w:lang w:eastAsia="zh-CN"/>
        </w:rPr>
        <w:t xml:space="preserve">OTP </w:t>
      </w:r>
      <w:r w:rsidR="009900F0">
        <w:rPr>
          <w:rFonts w:hint="eastAsia"/>
          <w:lang w:eastAsia="zh-CN"/>
        </w:rPr>
        <w:t>配置不同。</w:t>
      </w:r>
    </w:p>
    <w:p w14:paraId="386087FB" w14:textId="46EE4B08" w:rsidR="004B227B" w:rsidRDefault="00B201DC" w:rsidP="005C651F">
      <w:pPr>
        <w:pStyle w:val="4"/>
        <w:rPr>
          <w:lang w:eastAsia="zh-CN"/>
        </w:rPr>
      </w:pPr>
      <w:r>
        <w:rPr>
          <w:rFonts w:hint="eastAsia"/>
          <w:lang w:eastAsia="zh-CN"/>
        </w:rPr>
        <w:t>O</w:t>
      </w:r>
      <w:r>
        <w:rPr>
          <w:lang w:eastAsia="zh-CN"/>
        </w:rPr>
        <w:t xml:space="preserve">TP </w:t>
      </w:r>
      <w:r>
        <w:rPr>
          <w:rFonts w:hint="eastAsia"/>
          <w:lang w:eastAsia="zh-CN"/>
        </w:rPr>
        <w:t>配置</w:t>
      </w:r>
    </w:p>
    <w:p w14:paraId="6F993024" w14:textId="77777777" w:rsidR="00CA2AA1" w:rsidRDefault="00CA2AA1" w:rsidP="004B227B">
      <w:pPr>
        <w:pStyle w:val="a0"/>
        <w:rPr>
          <w:lang w:eastAsia="zh-CN"/>
        </w:rPr>
      </w:pPr>
    </w:p>
    <w:p w14:paraId="3EC14082" w14:textId="28FC3C11" w:rsidR="00B201DC" w:rsidRDefault="00B201DC" w:rsidP="005C651F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编译</w:t>
      </w:r>
    </w:p>
    <w:p w14:paraId="13BA284C" w14:textId="77777777" w:rsidR="00B201DC" w:rsidRPr="004B227B" w:rsidRDefault="00B201DC" w:rsidP="004B227B">
      <w:pPr>
        <w:pStyle w:val="a0"/>
        <w:rPr>
          <w:lang w:eastAsia="zh-CN"/>
        </w:rPr>
      </w:pPr>
    </w:p>
    <w:p w14:paraId="59465607" w14:textId="76EC8354" w:rsidR="00293CD0" w:rsidRDefault="00293CD0" w:rsidP="00B3248D">
      <w:pPr>
        <w:pStyle w:val="3"/>
        <w:rPr>
          <w:lang w:eastAsia="zh-CN"/>
        </w:rPr>
      </w:pPr>
      <w:bookmarkStart w:id="112" w:name="_Toc127460161"/>
      <w:r>
        <w:rPr>
          <w:rFonts w:hint="eastAsia"/>
          <w:lang w:eastAsia="zh-CN"/>
        </w:rPr>
        <w:t>T</w:t>
      </w:r>
      <w:r>
        <w:rPr>
          <w:lang w:eastAsia="zh-CN"/>
        </w:rPr>
        <w:t xml:space="preserve">RNG </w:t>
      </w:r>
      <w:r>
        <w:rPr>
          <w:rFonts w:hint="eastAsia"/>
          <w:lang w:eastAsia="zh-CN"/>
        </w:rPr>
        <w:t>测试</w:t>
      </w:r>
      <w:bookmarkEnd w:id="112"/>
    </w:p>
    <w:p w14:paraId="6A772B8B" w14:textId="68FE9739" w:rsidR="00402763" w:rsidRDefault="00402763" w:rsidP="00402763">
      <w:pPr>
        <w:pStyle w:val="a0"/>
        <w:rPr>
          <w:lang w:eastAsia="zh-CN"/>
        </w:rPr>
      </w:pPr>
    </w:p>
    <w:p w14:paraId="09FC58F3" w14:textId="4325A83E" w:rsidR="003D5810" w:rsidRDefault="003D5810" w:rsidP="00F854E2"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移植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trng_calibration</w:t>
      </w:r>
    </w:p>
    <w:p w14:paraId="490CA1BE" w14:textId="735BAE07" w:rsidR="00232164" w:rsidRDefault="00232164" w:rsidP="00402763">
      <w:pPr>
        <w:pStyle w:val="a0"/>
        <w:rPr>
          <w:rFonts w:ascii="Arial" w:hAnsi="Arial" w:cs="Arial"/>
          <w:color w:val="404040"/>
          <w:shd w:val="clear" w:color="auto" w:fill="FCFCFC"/>
          <w:lang w:eastAsia="zh-CN"/>
        </w:rPr>
      </w:pPr>
      <w:r>
        <w:rPr>
          <w:rFonts w:ascii="Arial" w:hAnsi="Arial" w:cs="Arial"/>
          <w:color w:val="404040"/>
          <w:shd w:val="clear" w:color="auto" w:fill="FCFCFC"/>
        </w:rPr>
        <w:t xml:space="preserve">trng calibration </w:t>
      </w:r>
      <w:r>
        <w:rPr>
          <w:rFonts w:ascii="Arial" w:hAnsi="Arial" w:cs="Arial"/>
          <w:color w:val="404040"/>
          <w:shd w:val="clear" w:color="auto" w:fill="FCFCFC"/>
        </w:rPr>
        <w:t>测试时，设备其他功能需要关闭。</w:t>
      </w:r>
      <w:r>
        <w:rPr>
          <w:rFonts w:ascii="Arial" w:hAnsi="Arial" w:cs="Arial"/>
          <w:color w:val="404040"/>
          <w:shd w:val="clear" w:color="auto" w:fill="FCFCFC"/>
        </w:rPr>
        <w:t xml:space="preserve">BK7236 </w:t>
      </w:r>
      <w:r>
        <w:rPr>
          <w:rFonts w:ascii="Arial" w:hAnsi="Arial" w:cs="Arial"/>
          <w:color w:val="404040"/>
          <w:shd w:val="clear" w:color="auto" w:fill="FCFCFC"/>
        </w:rPr>
        <w:t>的做法是将</w:t>
      </w:r>
      <w:r>
        <w:rPr>
          <w:rFonts w:ascii="Arial" w:hAnsi="Arial" w:cs="Arial"/>
          <w:color w:val="404040"/>
          <w:shd w:val="clear" w:color="auto" w:fill="FCFCFC"/>
        </w:rPr>
        <w:t xml:space="preserve"> Shanhai-CB-SW-r1p2-00eac0 </w:t>
      </w:r>
      <w:r>
        <w:rPr>
          <w:rFonts w:ascii="Arial" w:hAnsi="Arial" w:cs="Arial"/>
          <w:color w:val="404040"/>
          <w:shd w:val="clear" w:color="auto" w:fill="FCFCFC"/>
        </w:rPr>
        <w:t>中</w:t>
      </w:r>
      <w:r>
        <w:rPr>
          <w:rFonts w:ascii="Arial" w:hAnsi="Arial" w:cs="Arial"/>
          <w:color w:val="404040"/>
          <w:shd w:val="clear" w:color="auto" w:fill="FCFCFC"/>
        </w:rPr>
        <w:t xml:space="preserve"> Bootloader/trng_calibration </w:t>
      </w:r>
      <w:r>
        <w:rPr>
          <w:rFonts w:ascii="Arial" w:hAnsi="Arial" w:cs="Arial"/>
          <w:color w:val="404040"/>
          <w:shd w:val="clear" w:color="auto" w:fill="FCFCFC"/>
        </w:rPr>
        <w:t>移植到</w:t>
      </w:r>
      <w:r>
        <w:rPr>
          <w:rFonts w:ascii="Arial" w:hAnsi="Arial" w:cs="Arial"/>
          <w:color w:val="404040"/>
          <w:shd w:val="clear" w:color="auto" w:fill="FCFCFC"/>
        </w:rPr>
        <w:t xml:space="preserve"> BootROM</w:t>
      </w:r>
      <w:r w:rsidR="000E0AEB">
        <w:rPr>
          <w:rFonts w:ascii="Arial" w:hAnsi="Arial" w:cs="Arial" w:hint="eastAsia"/>
          <w:color w:val="404040"/>
          <w:shd w:val="clear" w:color="auto" w:fill="FCFCFC"/>
          <w:lang w:eastAsia="zh-CN"/>
        </w:rPr>
        <w:t>。</w:t>
      </w:r>
    </w:p>
    <w:p w14:paraId="1F304A2A" w14:textId="77777777" w:rsidR="004504C4" w:rsidRDefault="004504C4" w:rsidP="00402763">
      <w:pPr>
        <w:pStyle w:val="a0"/>
        <w:rPr>
          <w:rFonts w:ascii="Arial" w:hAnsi="Arial" w:cs="Arial" w:hint="eastAsia"/>
          <w:color w:val="404040"/>
          <w:shd w:val="clear" w:color="auto" w:fill="FCFCFC"/>
        </w:rPr>
      </w:pPr>
    </w:p>
    <w:p w14:paraId="440881C3" w14:textId="10877227" w:rsidR="000E0AEB" w:rsidRPr="00ED6992" w:rsidRDefault="000E0AEB" w:rsidP="00ED6992">
      <w:pPr>
        <w:pStyle w:val="a0"/>
        <w:rPr>
          <w:rStyle w:val="n"/>
          <w:rFonts w:ascii="Arial" w:hAnsi="Arial" w:cs="Arial"/>
          <w:color w:val="404040"/>
          <w:shd w:val="clear" w:color="auto" w:fill="FCFCFC"/>
          <w:lang w:eastAsia="zh-CN"/>
        </w:rPr>
      </w:pPr>
      <w:r>
        <w:rPr>
          <w:rFonts w:ascii="Arial" w:hAnsi="Arial" w:cs="Arial" w:hint="eastAsia"/>
          <w:color w:val="404040"/>
          <w:shd w:val="clear" w:color="auto" w:fill="FCFCFC"/>
          <w:lang w:eastAsia="zh-CN"/>
        </w:rPr>
        <w:t>可用于</w:t>
      </w:r>
      <w:r>
        <w:rPr>
          <w:rFonts w:ascii="Arial" w:hAnsi="Arial" w:cs="Arial" w:hint="eastAsia"/>
          <w:color w:val="404040"/>
          <w:shd w:val="clear" w:color="auto" w:fill="FCFCFC"/>
          <w:lang w:eastAsia="zh-CN"/>
        </w:rPr>
        <w:t xml:space="preserve"> </w:t>
      </w:r>
      <w:r>
        <w:rPr>
          <w:rFonts w:ascii="Arial" w:hAnsi="Arial" w:cs="Arial"/>
          <w:color w:val="404040"/>
          <w:shd w:val="clear" w:color="auto" w:fill="FCFCFC"/>
          <w:lang w:eastAsia="zh-CN"/>
        </w:rPr>
        <w:t xml:space="preserve">TRNG </w:t>
      </w:r>
      <w:r>
        <w:rPr>
          <w:rFonts w:ascii="Arial" w:hAnsi="Arial" w:cs="Arial" w:hint="eastAsia"/>
          <w:color w:val="404040"/>
          <w:shd w:val="clear" w:color="auto" w:fill="FCFCFC"/>
          <w:lang w:eastAsia="zh-CN"/>
        </w:rPr>
        <w:t>校准的代码：</w:t>
      </w:r>
      <w:hyperlink r:id="rId57" w:history="1">
        <w:r w:rsidR="00ED6992" w:rsidRPr="00AA4D5B">
          <w:rPr>
            <w:rStyle w:val="af4"/>
            <w:rFonts w:ascii="Consolas" w:hAnsi="Consolas"/>
            <w:sz w:val="18"/>
            <w:szCs w:val="18"/>
          </w:rPr>
          <w:t>http://192.168.0.6/wangzhilei/bk7236_bootrom_s/-/tree/stable/verify_mpw_trng</w:t>
        </w:r>
      </w:hyperlink>
    </w:p>
    <w:p w14:paraId="23125528" w14:textId="77777777" w:rsidR="00ED6992" w:rsidRPr="000E0AEB" w:rsidRDefault="00ED6992" w:rsidP="000E0AEB">
      <w:pPr>
        <w:pStyle w:val="HTML"/>
        <w:rPr>
          <w:rFonts w:ascii="Consolas" w:hAnsi="Consolas" w:hint="eastAsia"/>
          <w:color w:val="404040"/>
          <w:sz w:val="18"/>
          <w:szCs w:val="18"/>
        </w:rPr>
      </w:pPr>
    </w:p>
    <w:p w14:paraId="273653D4" w14:textId="6F1EAF1A" w:rsidR="00232164" w:rsidRDefault="00C41BEC" w:rsidP="00402763">
      <w:pPr>
        <w:pStyle w:val="a0"/>
        <w:rPr>
          <w:lang w:eastAsia="zh-CN"/>
        </w:rPr>
      </w:pPr>
      <w:r>
        <w:rPr>
          <w:rFonts w:ascii="Arial" w:hAnsi="Arial" w:cs="Arial"/>
          <w:color w:val="404040"/>
          <w:shd w:val="clear" w:color="auto" w:fill="FCFCFC"/>
        </w:rPr>
        <w:t>官方版本不好</w:t>
      </w:r>
      <w:r>
        <w:rPr>
          <w:rFonts w:ascii="Arial" w:hAnsi="Arial" w:cs="Arial"/>
          <w:color w:val="404040"/>
          <w:shd w:val="clear" w:color="auto" w:fill="FCFCFC"/>
        </w:rPr>
        <w:t xml:space="preserve"> debug</w:t>
      </w:r>
      <w:r>
        <w:rPr>
          <w:rFonts w:ascii="Arial" w:hAnsi="Arial" w:cs="Arial"/>
          <w:color w:val="404040"/>
          <w:shd w:val="clear" w:color="auto" w:fill="FCFCFC"/>
        </w:rPr>
        <w:t>，因为</w:t>
      </w:r>
      <w:r>
        <w:rPr>
          <w:rFonts w:ascii="Arial" w:hAnsi="Arial" w:cs="Arial"/>
          <w:color w:val="404040"/>
          <w:shd w:val="clear" w:color="auto" w:fill="FCFCFC"/>
        </w:rPr>
        <w:t xml:space="preserve"> trng calibration </w:t>
      </w:r>
      <w:r>
        <w:rPr>
          <w:rFonts w:ascii="Arial" w:hAnsi="Arial" w:cs="Arial"/>
          <w:color w:val="404040"/>
          <w:shd w:val="clear" w:color="auto" w:fill="FCFCFC"/>
        </w:rPr>
        <w:t>代码为加扰代码，而</w:t>
      </w:r>
      <w:r>
        <w:rPr>
          <w:rFonts w:ascii="Arial" w:hAnsi="Arial" w:cs="Arial"/>
          <w:color w:val="404040"/>
          <w:shd w:val="clear" w:color="auto" w:fill="FCFCFC"/>
        </w:rPr>
        <w:t xml:space="preserve"> trng_tool </w:t>
      </w:r>
      <w:r>
        <w:rPr>
          <w:rFonts w:ascii="Arial" w:hAnsi="Arial" w:cs="Arial"/>
          <w:color w:val="404040"/>
          <w:shd w:val="clear" w:color="auto" w:fill="FCFCFC"/>
        </w:rPr>
        <w:t>也是以二进制提供，</w:t>
      </w:r>
      <w:r>
        <w:rPr>
          <w:rFonts w:ascii="Arial" w:hAnsi="Arial" w:cs="Arial"/>
          <w:color w:val="404040"/>
          <w:shd w:val="clear" w:color="auto" w:fill="FCFCFC"/>
        </w:rPr>
        <w:t xml:space="preserve"> </w:t>
      </w:r>
      <w:r>
        <w:rPr>
          <w:rFonts w:ascii="Arial" w:hAnsi="Arial" w:cs="Arial"/>
          <w:color w:val="404040"/>
          <w:shd w:val="clear" w:color="auto" w:fill="FCFCFC"/>
        </w:rPr>
        <w:t>再加上测试时会占掉</w:t>
      </w:r>
      <w:r>
        <w:rPr>
          <w:rFonts w:ascii="Arial" w:hAnsi="Arial" w:cs="Arial"/>
          <w:color w:val="404040"/>
          <w:shd w:val="clear" w:color="auto" w:fill="FCFCFC"/>
        </w:rPr>
        <w:t xml:space="preserve"> uart0 </w:t>
      </w:r>
      <w:r>
        <w:rPr>
          <w:rFonts w:ascii="Arial" w:hAnsi="Arial" w:cs="Arial"/>
          <w:color w:val="404040"/>
          <w:shd w:val="clear" w:color="auto" w:fill="FCFCFC"/>
        </w:rPr>
        <w:t>口，整个过程没有任何打印。</w:t>
      </w:r>
      <w:r>
        <w:rPr>
          <w:rFonts w:ascii="Arial" w:hAnsi="Arial" w:cs="Arial"/>
          <w:color w:val="404040"/>
          <w:shd w:val="clear" w:color="auto" w:fill="FCFCFC"/>
        </w:rPr>
        <w:t xml:space="preserve">verify_mpw_trng </w:t>
      </w:r>
      <w:r>
        <w:rPr>
          <w:rFonts w:ascii="Arial" w:hAnsi="Arial" w:cs="Arial"/>
          <w:color w:val="404040"/>
          <w:shd w:val="clear" w:color="auto" w:fill="FCFCFC"/>
        </w:rPr>
        <w:t>版本增加了相应的</w:t>
      </w:r>
      <w:r>
        <w:rPr>
          <w:rFonts w:ascii="Arial" w:hAnsi="Arial" w:cs="Arial"/>
          <w:color w:val="404040"/>
          <w:shd w:val="clear" w:color="auto" w:fill="FCFCFC"/>
        </w:rPr>
        <w:t xml:space="preserve"> debug </w:t>
      </w:r>
      <w:r>
        <w:rPr>
          <w:rFonts w:ascii="Arial" w:hAnsi="Arial" w:cs="Arial"/>
          <w:color w:val="404040"/>
          <w:shd w:val="clear" w:color="auto" w:fill="FCFCFC"/>
        </w:rPr>
        <w:t>机制，可通过</w:t>
      </w:r>
      <w:r>
        <w:rPr>
          <w:rFonts w:ascii="Arial" w:hAnsi="Arial" w:cs="Arial"/>
          <w:color w:val="404040"/>
          <w:shd w:val="clear" w:color="auto" w:fill="FCFCFC"/>
        </w:rPr>
        <w:t xml:space="preserve"> build/mk/config.mk </w:t>
      </w:r>
      <w:r>
        <w:rPr>
          <w:rFonts w:ascii="Arial" w:hAnsi="Arial" w:cs="Arial"/>
          <w:color w:val="404040"/>
          <w:shd w:val="clear" w:color="auto" w:fill="FCFCFC"/>
        </w:rPr>
        <w:t>中的</w:t>
      </w:r>
      <w:r>
        <w:rPr>
          <w:rFonts w:ascii="Arial" w:hAnsi="Arial" w:cs="Arial"/>
          <w:color w:val="404040"/>
          <w:shd w:val="clear" w:color="auto" w:fill="FCFCFC"/>
        </w:rPr>
        <w:t xml:space="preserve"> LOG_UART1 </w:t>
      </w:r>
      <w:r>
        <w:rPr>
          <w:rFonts w:ascii="Arial" w:hAnsi="Arial" w:cs="Arial"/>
          <w:color w:val="404040"/>
          <w:shd w:val="clear" w:color="auto" w:fill="FCFCFC"/>
        </w:rPr>
        <w:t>与</w:t>
      </w:r>
      <w:r>
        <w:rPr>
          <w:rFonts w:ascii="Arial" w:hAnsi="Arial" w:cs="Arial"/>
          <w:color w:val="404040"/>
          <w:shd w:val="clear" w:color="auto" w:fill="FCFCFC"/>
        </w:rPr>
        <w:t xml:space="preserve"> TRNG_CAL_DEBUG </w:t>
      </w:r>
      <w:r>
        <w:rPr>
          <w:rFonts w:ascii="Arial" w:hAnsi="Arial" w:cs="Arial"/>
          <w:color w:val="404040"/>
          <w:shd w:val="clear" w:color="auto" w:fill="FCFCFC"/>
        </w:rPr>
        <w:t>来开关</w:t>
      </w:r>
    </w:p>
    <w:p w14:paraId="397188A1" w14:textId="04F468CB" w:rsidR="00232164" w:rsidRDefault="00232164" w:rsidP="00402763">
      <w:pPr>
        <w:pStyle w:val="a0"/>
        <w:rPr>
          <w:lang w:eastAsia="zh-CN"/>
        </w:rPr>
      </w:pPr>
    </w:p>
    <w:p w14:paraId="2F64F0BD" w14:textId="560B5E79" w:rsidR="00782C6E" w:rsidRDefault="00782C6E" w:rsidP="000B1F81">
      <w:pPr>
        <w:pStyle w:val="4"/>
        <w:rPr>
          <w:lang w:eastAsia="zh-CN"/>
        </w:rPr>
      </w:pPr>
      <w:r>
        <w:rPr>
          <w:rFonts w:hint="eastAsia"/>
          <w:lang w:eastAsia="zh-CN"/>
        </w:rPr>
        <w:t>编译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trng_tool</w:t>
      </w:r>
    </w:p>
    <w:p w14:paraId="0D342073" w14:textId="3C2231BE" w:rsidR="00782C6E" w:rsidRDefault="00782C6E" w:rsidP="00402763">
      <w:pPr>
        <w:pStyle w:val="a0"/>
        <w:rPr>
          <w:lang w:eastAsia="zh-CN"/>
        </w:rPr>
      </w:pPr>
    </w:p>
    <w:p w14:paraId="06DB2D21" w14:textId="2EC1E338" w:rsidR="000B1F81" w:rsidRDefault="000B1F81" w:rsidP="00402763">
      <w:pPr>
        <w:pStyle w:val="a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/>
          <w:color w:val="404040"/>
          <w:shd w:val="clear" w:color="auto" w:fill="FCFCFC"/>
        </w:rPr>
        <w:t>成功执行下述步骤之后，</w:t>
      </w:r>
      <w:r>
        <w:rPr>
          <w:rFonts w:ascii="Arial" w:hAnsi="Arial" w:cs="Arial"/>
          <w:color w:val="404040"/>
          <w:shd w:val="clear" w:color="auto" w:fill="FCFCFC"/>
        </w:rPr>
        <w:t xml:space="preserve">trng_tool </w:t>
      </w:r>
      <w:r>
        <w:rPr>
          <w:rFonts w:ascii="Arial" w:hAnsi="Arial" w:cs="Arial"/>
          <w:color w:val="404040"/>
          <w:shd w:val="clear" w:color="auto" w:fill="FCFCFC"/>
        </w:rPr>
        <w:t>就可以在</w:t>
      </w:r>
      <w:r>
        <w:rPr>
          <w:rFonts w:ascii="Arial" w:hAnsi="Arial" w:cs="Arial"/>
          <w:color w:val="404040"/>
          <w:shd w:val="clear" w:color="auto" w:fill="FCFCFC"/>
        </w:rPr>
        <w:t xml:space="preserve"> ubuntu </w:t>
      </w:r>
      <w:r>
        <w:rPr>
          <w:rFonts w:ascii="Arial" w:hAnsi="Arial" w:cs="Arial"/>
          <w:color w:val="404040"/>
          <w:shd w:val="clear" w:color="auto" w:fill="FCFCFC"/>
        </w:rPr>
        <w:t>上使用了</w:t>
      </w:r>
      <w:r>
        <w:rPr>
          <w:rFonts w:ascii="Arial" w:hAnsi="Arial" w:cs="Arial"/>
          <w:color w:val="404040"/>
          <w:shd w:val="clear" w:color="auto" w:fill="FCFCFC"/>
        </w:rPr>
        <w:t>:</w:t>
      </w:r>
    </w:p>
    <w:p w14:paraId="69281591" w14:textId="77777777" w:rsidR="00010E42" w:rsidRDefault="00010E42" w:rsidP="00D31233">
      <w:pPr>
        <w:pStyle w:val="a0"/>
        <w:numPr>
          <w:ilvl w:val="0"/>
          <w:numId w:val="36"/>
        </w:numPr>
        <w:rPr>
          <w:lang w:eastAsia="zh-CN"/>
        </w:rPr>
      </w:pPr>
      <w:r>
        <w:rPr>
          <w:lang w:eastAsia="zh-CN"/>
        </w:rPr>
        <w:t>sudo apt install libdivsufsort-dev libbz2-dev</w:t>
      </w:r>
    </w:p>
    <w:p w14:paraId="41D0579B" w14:textId="77777777" w:rsidR="00010E42" w:rsidRDefault="00010E42" w:rsidP="00D31233">
      <w:pPr>
        <w:pStyle w:val="a0"/>
        <w:numPr>
          <w:ilvl w:val="0"/>
          <w:numId w:val="3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 xml:space="preserve"> Shanhai-CB-SW-r1p2-00eac0 copy </w:t>
      </w:r>
      <w:r>
        <w:rPr>
          <w:rFonts w:hint="eastAsia"/>
          <w:lang w:eastAsia="zh-CN"/>
        </w:rPr>
        <w:t>到</w:t>
      </w:r>
      <w:r>
        <w:rPr>
          <w:rFonts w:hint="eastAsia"/>
          <w:lang w:eastAsia="zh-CN"/>
        </w:rPr>
        <w:t xml:space="preserve"> ubuntu</w:t>
      </w:r>
    </w:p>
    <w:p w14:paraId="70BDBFC7" w14:textId="77777777" w:rsidR="00010E42" w:rsidRDefault="00010E42" w:rsidP="00D31233">
      <w:pPr>
        <w:pStyle w:val="a0"/>
        <w:numPr>
          <w:ilvl w:val="0"/>
          <w:numId w:val="36"/>
        </w:numPr>
        <w:rPr>
          <w:lang w:eastAsia="zh-CN"/>
        </w:rPr>
      </w:pPr>
      <w:r>
        <w:rPr>
          <w:lang w:eastAsia="zh-CN"/>
        </w:rPr>
        <w:t>cd Shanhai-CB-SW-r1p2-00eac0</w:t>
      </w:r>
    </w:p>
    <w:p w14:paraId="3A7339C4" w14:textId="77777777" w:rsidR="00010E42" w:rsidRDefault="00010E42" w:rsidP="00D31233">
      <w:pPr>
        <w:pStyle w:val="a0"/>
        <w:numPr>
          <w:ilvl w:val="0"/>
          <w:numId w:val="3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./build.sh -t libassessment - </w:t>
      </w:r>
      <w:r>
        <w:rPr>
          <w:rFonts w:hint="eastAsia"/>
          <w:lang w:eastAsia="zh-CN"/>
        </w:rPr>
        <w:t>编译</w:t>
      </w:r>
      <w:r>
        <w:rPr>
          <w:rFonts w:hint="eastAsia"/>
          <w:lang w:eastAsia="zh-CN"/>
        </w:rPr>
        <w:t xml:space="preserve"> libassessment.so</w:t>
      </w:r>
    </w:p>
    <w:p w14:paraId="717BF36F" w14:textId="77777777" w:rsidR="00010E42" w:rsidRDefault="00010E42" w:rsidP="00D31233">
      <w:pPr>
        <w:pStyle w:val="a0"/>
        <w:numPr>
          <w:ilvl w:val="0"/>
          <w:numId w:val="3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./build.sh -t tools - </w:t>
      </w:r>
      <w:r>
        <w:rPr>
          <w:rFonts w:hint="eastAsia"/>
          <w:lang w:eastAsia="zh-CN"/>
        </w:rPr>
        <w:t>编译</w:t>
      </w:r>
      <w:r>
        <w:rPr>
          <w:rFonts w:hint="eastAsia"/>
          <w:lang w:eastAsia="zh-CN"/>
        </w:rPr>
        <w:t xml:space="preserve"> trng_tool</w:t>
      </w:r>
    </w:p>
    <w:p w14:paraId="5F36A453" w14:textId="3B36E45B" w:rsidR="007D6799" w:rsidRDefault="00010E42" w:rsidP="00D31233">
      <w:pPr>
        <w:pStyle w:val="a0"/>
        <w:numPr>
          <w:ilvl w:val="0"/>
          <w:numId w:val="36"/>
        </w:numPr>
        <w:rPr>
          <w:rFonts w:hint="eastAsia"/>
          <w:lang w:eastAsia="zh-CN"/>
        </w:rPr>
      </w:pPr>
      <w:r>
        <w:rPr>
          <w:lang w:eastAsia="zh-CN"/>
        </w:rPr>
        <w:t>sudo LD_LIBRARY_PATH=./ ./trng_tool -c trng_gather.json</w:t>
      </w:r>
    </w:p>
    <w:p w14:paraId="0B616394" w14:textId="5AFBDCD3" w:rsidR="000B1F81" w:rsidRDefault="000B1F81" w:rsidP="00402763">
      <w:pPr>
        <w:pStyle w:val="a0"/>
        <w:rPr>
          <w:lang w:eastAsia="zh-CN"/>
        </w:rPr>
      </w:pPr>
    </w:p>
    <w:p w14:paraId="0B536458" w14:textId="399536DB" w:rsidR="00750B55" w:rsidRDefault="00750B55" w:rsidP="00402763">
      <w:pPr>
        <w:pStyle w:val="a0"/>
        <w:rPr>
          <w:rFonts w:hint="eastAsia"/>
          <w:lang w:eastAsia="zh-CN"/>
        </w:rPr>
      </w:pPr>
      <w:r w:rsidRPr="00E55A5A">
        <w:rPr>
          <w:rFonts w:ascii="Arial" w:hAnsi="Arial" w:cs="Arial"/>
          <w:color w:val="404040"/>
          <w:highlight w:val="yellow"/>
          <w:shd w:val="clear" w:color="auto" w:fill="E7F2FA"/>
        </w:rPr>
        <w:t>编译</w:t>
      </w:r>
      <w:r w:rsidRPr="00E55A5A">
        <w:rPr>
          <w:rFonts w:ascii="Arial" w:hAnsi="Arial" w:cs="Arial"/>
          <w:color w:val="404040"/>
          <w:highlight w:val="yellow"/>
          <w:shd w:val="clear" w:color="auto" w:fill="E7F2FA"/>
        </w:rPr>
        <w:t xml:space="preserve"> libassessment </w:t>
      </w:r>
      <w:r w:rsidRPr="00E55A5A">
        <w:rPr>
          <w:rFonts w:ascii="Arial" w:hAnsi="Arial" w:cs="Arial"/>
          <w:color w:val="404040"/>
          <w:highlight w:val="yellow"/>
          <w:shd w:val="clear" w:color="auto" w:fill="E7F2FA"/>
        </w:rPr>
        <w:t>时会遇到</w:t>
      </w:r>
      <w:r w:rsidRPr="00E55A5A">
        <w:rPr>
          <w:rFonts w:ascii="Arial" w:hAnsi="Arial" w:cs="Arial"/>
          <w:color w:val="404040"/>
          <w:highlight w:val="yellow"/>
          <w:shd w:val="clear" w:color="auto" w:fill="E7F2FA"/>
        </w:rPr>
        <w:t xml:space="preserve"> “FOTA Download Agent Customer Configuration Failed” </w:t>
      </w:r>
      <w:r w:rsidRPr="00E55A5A">
        <w:rPr>
          <w:rFonts w:ascii="Arial" w:hAnsi="Arial" w:cs="Arial"/>
          <w:color w:val="404040"/>
          <w:highlight w:val="yellow"/>
          <w:shd w:val="clear" w:color="auto" w:fill="E7F2FA"/>
        </w:rPr>
        <w:t>错误</w:t>
      </w:r>
      <w:r w:rsidRPr="00E55A5A">
        <w:rPr>
          <w:rFonts w:ascii="Arial" w:hAnsi="Arial" w:cs="Arial"/>
          <w:color w:val="404040"/>
          <w:highlight w:val="yellow"/>
          <w:shd w:val="clear" w:color="auto" w:fill="E7F2FA"/>
        </w:rPr>
        <w:t xml:space="preserve">, </w:t>
      </w:r>
      <w:r w:rsidRPr="00E55A5A">
        <w:rPr>
          <w:rFonts w:ascii="Arial" w:hAnsi="Arial" w:cs="Arial"/>
          <w:color w:val="404040"/>
          <w:highlight w:val="yellow"/>
          <w:shd w:val="clear" w:color="auto" w:fill="E7F2FA"/>
        </w:rPr>
        <w:t>咱们没有</w:t>
      </w:r>
      <w:r w:rsidRPr="00E55A5A">
        <w:rPr>
          <w:rFonts w:ascii="Arial" w:hAnsi="Arial" w:cs="Arial"/>
          <w:color w:val="404040"/>
          <w:highlight w:val="yellow"/>
          <w:shd w:val="clear" w:color="auto" w:fill="E7F2FA"/>
        </w:rPr>
        <w:t xml:space="preserve"> FOTA</w:t>
      </w:r>
      <w:r w:rsidRPr="00E55A5A">
        <w:rPr>
          <w:rFonts w:ascii="Arial" w:hAnsi="Arial" w:cs="Arial"/>
          <w:color w:val="404040"/>
          <w:highlight w:val="yellow"/>
          <w:shd w:val="clear" w:color="auto" w:fill="E7F2FA"/>
        </w:rPr>
        <w:t>，依据提示随便配置一下就好。</w:t>
      </w:r>
    </w:p>
    <w:p w14:paraId="0F73D2A3" w14:textId="12A9FC96" w:rsidR="00232164" w:rsidRDefault="00232164" w:rsidP="00402763">
      <w:pPr>
        <w:pStyle w:val="a0"/>
        <w:rPr>
          <w:lang w:eastAsia="zh-CN"/>
        </w:rPr>
      </w:pPr>
    </w:p>
    <w:p w14:paraId="1E4BD458" w14:textId="29B64715" w:rsidR="00C1743F" w:rsidRDefault="00C1743F" w:rsidP="005D3ED6">
      <w:pPr>
        <w:pStyle w:val="4"/>
        <w:rPr>
          <w:lang w:eastAsia="zh-CN"/>
        </w:rPr>
      </w:pPr>
      <w:r>
        <w:rPr>
          <w:rFonts w:hint="eastAsia"/>
          <w:lang w:eastAsia="zh-CN"/>
        </w:rPr>
        <w:t>测试概述</w:t>
      </w:r>
    </w:p>
    <w:p w14:paraId="79179BE7" w14:textId="77777777" w:rsidR="005D3ED6" w:rsidRDefault="005D3ED6" w:rsidP="005D3ED6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测试分三大步，由博通集成与</w:t>
      </w:r>
      <w:r>
        <w:rPr>
          <w:rFonts w:hint="eastAsia"/>
          <w:lang w:eastAsia="zh-CN"/>
        </w:rPr>
        <w:t xml:space="preserve"> Arm </w:t>
      </w:r>
      <w:r>
        <w:rPr>
          <w:rFonts w:hint="eastAsia"/>
          <w:lang w:eastAsia="zh-CN"/>
        </w:rPr>
        <w:t>一起完成</w:t>
      </w:r>
      <w:r>
        <w:rPr>
          <w:rFonts w:hint="eastAsia"/>
          <w:lang w:eastAsia="zh-CN"/>
        </w:rPr>
        <w:t>:</w:t>
      </w:r>
    </w:p>
    <w:p w14:paraId="19C4E87A" w14:textId="77777777" w:rsidR="005D3ED6" w:rsidRDefault="005D3ED6" w:rsidP="00D31233">
      <w:pPr>
        <w:pStyle w:val="a0"/>
        <w:numPr>
          <w:ilvl w:val="0"/>
          <w:numId w:val="3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S1 - Search Test - </w:t>
      </w:r>
      <w:r>
        <w:rPr>
          <w:rFonts w:hint="eastAsia"/>
          <w:lang w:eastAsia="zh-CN"/>
        </w:rPr>
        <w:t>找出最小</w:t>
      </w:r>
      <w:r>
        <w:rPr>
          <w:rFonts w:hint="eastAsia"/>
          <w:lang w:eastAsia="zh-CN"/>
        </w:rPr>
        <w:t xml:space="preserve"> sample clock divider</w:t>
      </w:r>
      <w:r>
        <w:rPr>
          <w:rFonts w:hint="eastAsia"/>
          <w:lang w:eastAsia="zh-CN"/>
        </w:rPr>
        <w:t>。</w:t>
      </w:r>
    </w:p>
    <w:p w14:paraId="32175807" w14:textId="77777777" w:rsidR="005D3ED6" w:rsidRDefault="005D3ED6" w:rsidP="00D31233">
      <w:pPr>
        <w:pStyle w:val="a0"/>
        <w:numPr>
          <w:ilvl w:val="0"/>
          <w:numId w:val="3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S2 - Base Test - </w:t>
      </w:r>
      <w:r>
        <w:rPr>
          <w:rFonts w:hint="eastAsia"/>
          <w:lang w:eastAsia="zh-CN"/>
        </w:rPr>
        <w:t>测试在各种条件下随机数质量</w:t>
      </w:r>
    </w:p>
    <w:p w14:paraId="4498D7DD" w14:textId="77777777" w:rsidR="005D3ED6" w:rsidRDefault="005D3ED6" w:rsidP="00D31233">
      <w:pPr>
        <w:pStyle w:val="a0"/>
        <w:numPr>
          <w:ilvl w:val="0"/>
          <w:numId w:val="3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S3 - Normal Test - </w:t>
      </w:r>
      <w:r>
        <w:rPr>
          <w:rFonts w:hint="eastAsia"/>
          <w:lang w:eastAsia="zh-CN"/>
        </w:rPr>
        <w:t>极端条件下完整随机数质量</w:t>
      </w:r>
    </w:p>
    <w:p w14:paraId="369E1287" w14:textId="77777777" w:rsidR="005D3ED6" w:rsidRDefault="005D3ED6" w:rsidP="005D3ED6">
      <w:pPr>
        <w:pStyle w:val="a0"/>
        <w:rPr>
          <w:lang w:eastAsia="zh-CN"/>
        </w:rPr>
      </w:pPr>
    </w:p>
    <w:p w14:paraId="69398554" w14:textId="77777777" w:rsidR="005D3ED6" w:rsidRDefault="005D3ED6" w:rsidP="005D3ED6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不同的测试主要依据下述条件归类</w:t>
      </w:r>
      <w:r>
        <w:rPr>
          <w:rFonts w:hint="eastAsia"/>
          <w:lang w:eastAsia="zh-CN"/>
        </w:rPr>
        <w:t>:</w:t>
      </w:r>
    </w:p>
    <w:p w14:paraId="5EBCE1DF" w14:textId="77777777" w:rsidR="005D3ED6" w:rsidRDefault="005D3ED6" w:rsidP="00D31233">
      <w:pPr>
        <w:pStyle w:val="a0"/>
        <w:numPr>
          <w:ilvl w:val="0"/>
          <w:numId w:val="3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 xml:space="preserve">Inverter chain group selection - </w:t>
      </w:r>
      <w:r>
        <w:rPr>
          <w:rFonts w:hint="eastAsia"/>
          <w:lang w:eastAsia="zh-CN"/>
        </w:rPr>
        <w:t>取</w:t>
      </w:r>
      <w:r>
        <w:rPr>
          <w:rFonts w:hint="eastAsia"/>
          <w:lang w:eastAsia="zh-CN"/>
        </w:rPr>
        <w:t xml:space="preserve"> 1~15</w:t>
      </w:r>
    </w:p>
    <w:p w14:paraId="0F32199B" w14:textId="77777777" w:rsidR="005D3ED6" w:rsidRDefault="005D3ED6" w:rsidP="00D31233">
      <w:pPr>
        <w:pStyle w:val="a0"/>
        <w:numPr>
          <w:ilvl w:val="0"/>
          <w:numId w:val="3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电压</w:t>
      </w:r>
      <w:r>
        <w:rPr>
          <w:rFonts w:hint="eastAsia"/>
          <w:lang w:eastAsia="zh-CN"/>
        </w:rPr>
        <w:t xml:space="preserve"> - </w:t>
      </w:r>
      <w:r>
        <w:rPr>
          <w:rFonts w:hint="eastAsia"/>
          <w:lang w:eastAsia="zh-CN"/>
        </w:rPr>
        <w:t>可取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高，常压，低</w:t>
      </w:r>
    </w:p>
    <w:p w14:paraId="100D10E0" w14:textId="77777777" w:rsidR="005D3ED6" w:rsidRDefault="005D3ED6" w:rsidP="00D31233">
      <w:pPr>
        <w:pStyle w:val="a0"/>
        <w:numPr>
          <w:ilvl w:val="0"/>
          <w:numId w:val="3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温度</w:t>
      </w:r>
      <w:r>
        <w:rPr>
          <w:rFonts w:hint="eastAsia"/>
          <w:lang w:eastAsia="zh-CN"/>
        </w:rPr>
        <w:t xml:space="preserve"> - </w:t>
      </w:r>
      <w:r>
        <w:rPr>
          <w:rFonts w:hint="eastAsia"/>
          <w:lang w:eastAsia="zh-CN"/>
        </w:rPr>
        <w:t>可取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高，常温，低</w:t>
      </w:r>
    </w:p>
    <w:p w14:paraId="604D1260" w14:textId="77777777" w:rsidR="005D3ED6" w:rsidRDefault="005D3ED6" w:rsidP="00D31233">
      <w:pPr>
        <w:pStyle w:val="a0"/>
        <w:numPr>
          <w:ilvl w:val="0"/>
          <w:numId w:val="3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Process corner - </w:t>
      </w:r>
      <w:r>
        <w:rPr>
          <w:rFonts w:hint="eastAsia"/>
          <w:lang w:eastAsia="zh-CN"/>
        </w:rPr>
        <w:t>可取</w:t>
      </w:r>
      <w:r>
        <w:rPr>
          <w:rFonts w:hint="eastAsia"/>
          <w:lang w:eastAsia="zh-CN"/>
        </w:rPr>
        <w:t xml:space="preserve"> Fast(FF), Typical(TT), Slow(SS)</w:t>
      </w:r>
    </w:p>
    <w:p w14:paraId="07C6E523" w14:textId="77777777" w:rsidR="005D3ED6" w:rsidRDefault="005D3ED6" w:rsidP="005D3ED6">
      <w:pPr>
        <w:pStyle w:val="a0"/>
        <w:rPr>
          <w:lang w:eastAsia="zh-CN"/>
        </w:rPr>
      </w:pPr>
    </w:p>
    <w:p w14:paraId="50D1C200" w14:textId="660DBF82" w:rsidR="00C1743F" w:rsidRDefault="005D3ED6" w:rsidP="005D3ED6">
      <w:pPr>
        <w:pStyle w:val="a0"/>
        <w:rPr>
          <w:lang w:eastAsia="zh-CN"/>
        </w:rPr>
      </w:pPr>
      <w:r>
        <w:rPr>
          <w:rFonts w:hint="eastAsia"/>
          <w:lang w:eastAsia="zh-CN"/>
        </w:rPr>
        <w:t>参考下图，图中</w:t>
      </w:r>
      <w:r>
        <w:rPr>
          <w:rFonts w:hint="eastAsia"/>
          <w:lang w:eastAsia="zh-CN"/>
        </w:rPr>
        <w:t xml:space="preserve"> stage1/2 </w:t>
      </w:r>
      <w:r>
        <w:rPr>
          <w:rFonts w:hint="eastAsia"/>
          <w:lang w:eastAsia="zh-CN"/>
        </w:rPr>
        <w:t>对应</w:t>
      </w:r>
      <w:r>
        <w:rPr>
          <w:rFonts w:hint="eastAsia"/>
          <w:lang w:eastAsia="zh-CN"/>
        </w:rPr>
        <w:t xml:space="preserve"> S1</w:t>
      </w:r>
      <w:r>
        <w:rPr>
          <w:rFonts w:hint="eastAsia"/>
          <w:lang w:eastAsia="zh-CN"/>
        </w:rPr>
        <w:t>。</w:t>
      </w:r>
    </w:p>
    <w:p w14:paraId="3878BF1C" w14:textId="44204347" w:rsidR="00D20142" w:rsidRDefault="00AE1C6D" w:rsidP="00AE1C6D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2201C6D" wp14:editId="57D2B20A">
            <wp:extent cx="4371741" cy="2196935"/>
            <wp:effectExtent l="0" t="0" r="0" b="0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928" cy="220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1C220" w14:textId="1D8EB4DE" w:rsidR="00AE1C6D" w:rsidRDefault="00AE1C6D" w:rsidP="00AE1C6D">
      <w:pPr>
        <w:pStyle w:val="a0"/>
        <w:rPr>
          <w:lang w:eastAsia="zh-CN"/>
        </w:rPr>
      </w:pPr>
    </w:p>
    <w:p w14:paraId="58FE79AD" w14:textId="77777777" w:rsidR="00B63AB0" w:rsidRDefault="00B63AB0" w:rsidP="00B63AB0">
      <w:pPr>
        <w:pStyle w:val="4"/>
        <w:rPr>
          <w:lang w:eastAsia="zh-CN"/>
        </w:rPr>
      </w:pPr>
      <w:r>
        <w:rPr>
          <w:lang w:eastAsia="zh-CN"/>
        </w:rPr>
        <w:t>S1 - Search Test</w:t>
      </w:r>
    </w:p>
    <w:p w14:paraId="358EC56E" w14:textId="77777777" w:rsidR="00B63AB0" w:rsidRDefault="00B63AB0" w:rsidP="00B63AB0">
      <w:pPr>
        <w:pStyle w:val="a0"/>
        <w:rPr>
          <w:lang w:eastAsia="zh-CN"/>
        </w:rPr>
      </w:pPr>
    </w:p>
    <w:p w14:paraId="4138CFCC" w14:textId="77777777" w:rsidR="00B63AB0" w:rsidRDefault="00B63AB0" w:rsidP="00B63AB0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目的</w:t>
      </w:r>
      <w:r>
        <w:rPr>
          <w:rFonts w:hint="eastAsia"/>
          <w:lang w:eastAsia="zh-CN"/>
        </w:rPr>
        <w:t xml:space="preserve">: </w:t>
      </w:r>
      <w:r>
        <w:rPr>
          <w:rFonts w:hint="eastAsia"/>
          <w:lang w:eastAsia="zh-CN"/>
        </w:rPr>
        <w:t>找出最小</w:t>
      </w:r>
      <w:r>
        <w:rPr>
          <w:rFonts w:hint="eastAsia"/>
          <w:lang w:eastAsia="zh-CN"/>
        </w:rPr>
        <w:t xml:space="preserve"> sample clock divider</w:t>
      </w:r>
      <w:r>
        <w:rPr>
          <w:rFonts w:hint="eastAsia"/>
          <w:lang w:eastAsia="zh-CN"/>
        </w:rPr>
        <w:t>。</w:t>
      </w:r>
    </w:p>
    <w:p w14:paraId="3B889FD9" w14:textId="019C2A93" w:rsidR="00B63AB0" w:rsidRDefault="00B63AB0" w:rsidP="00B63AB0">
      <w:pPr>
        <w:pStyle w:val="a0"/>
        <w:rPr>
          <w:lang w:eastAsia="zh-CN"/>
        </w:rPr>
      </w:pPr>
      <w:r>
        <w:rPr>
          <w:rFonts w:hint="eastAsia"/>
          <w:lang w:eastAsia="zh-CN"/>
        </w:rPr>
        <w:t>测试条件</w:t>
      </w:r>
      <w:r>
        <w:rPr>
          <w:rFonts w:hint="eastAsia"/>
          <w:lang w:eastAsia="zh-CN"/>
        </w:rPr>
        <w:t xml:space="preserve">: </w:t>
      </w:r>
      <w:r>
        <w:rPr>
          <w:rFonts w:hint="eastAsia"/>
          <w:lang w:eastAsia="zh-CN"/>
        </w:rPr>
        <w:t>常温</w:t>
      </w:r>
      <w:r>
        <w:rPr>
          <w:rFonts w:hint="eastAsia"/>
          <w:lang w:eastAsia="zh-CN"/>
        </w:rPr>
        <w:t xml:space="preserve">, </w:t>
      </w:r>
      <w:r>
        <w:rPr>
          <w:rFonts w:hint="eastAsia"/>
          <w:lang w:eastAsia="zh-CN"/>
        </w:rPr>
        <w:t>常压</w:t>
      </w:r>
      <w:r>
        <w:rPr>
          <w:rFonts w:hint="eastAsia"/>
          <w:lang w:eastAsia="zh-CN"/>
        </w:rPr>
        <w:t>, typical process corners</w:t>
      </w:r>
    </w:p>
    <w:p w14:paraId="5F19F156" w14:textId="77777777" w:rsidR="00B63AB0" w:rsidRDefault="00B63AB0" w:rsidP="00B63AB0">
      <w:pPr>
        <w:pStyle w:val="a0"/>
        <w:rPr>
          <w:rFonts w:hint="eastAsia"/>
          <w:lang w:eastAsia="zh-CN"/>
        </w:rPr>
      </w:pPr>
    </w:p>
    <w:p w14:paraId="03692067" w14:textId="77777777" w:rsidR="00B63AB0" w:rsidRDefault="00B63AB0" w:rsidP="00B63AB0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依据</w:t>
      </w:r>
      <w:r>
        <w:rPr>
          <w:rFonts w:hint="eastAsia"/>
          <w:lang w:eastAsia="zh-CN"/>
        </w:rPr>
        <w:t xml:space="preserve"> sample clok divider </w:t>
      </w:r>
      <w:r>
        <w:rPr>
          <w:rFonts w:hint="eastAsia"/>
          <w:lang w:eastAsia="zh-CN"/>
        </w:rPr>
        <w:t>可细三个模式</w:t>
      </w:r>
      <w:r>
        <w:rPr>
          <w:rFonts w:hint="eastAsia"/>
          <w:lang w:eastAsia="zh-CN"/>
        </w:rPr>
        <w:t>:</w:t>
      </w:r>
    </w:p>
    <w:p w14:paraId="730CB75A" w14:textId="77777777" w:rsidR="00B63AB0" w:rsidRDefault="00B63AB0" w:rsidP="00D31233">
      <w:pPr>
        <w:pStyle w:val="a0"/>
        <w:numPr>
          <w:ilvl w:val="0"/>
          <w:numId w:val="39"/>
        </w:numPr>
        <w:rPr>
          <w:lang w:eastAsia="zh-CN"/>
        </w:rPr>
      </w:pPr>
      <w:r>
        <w:rPr>
          <w:lang w:eastAsia="zh-CN"/>
        </w:rPr>
        <w:t>default (mode 0) -</w:t>
      </w:r>
    </w:p>
    <w:p w14:paraId="49E2F0C7" w14:textId="77777777" w:rsidR="00B63AB0" w:rsidRDefault="00B63AB0" w:rsidP="00D31233">
      <w:pPr>
        <w:pStyle w:val="a0"/>
        <w:numPr>
          <w:ilvl w:val="0"/>
          <w:numId w:val="3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EXP - divider step </w:t>
      </w:r>
      <w:r>
        <w:rPr>
          <w:rFonts w:hint="eastAsia"/>
          <w:lang w:eastAsia="zh-CN"/>
        </w:rPr>
        <w:t>为指数递增</w:t>
      </w:r>
    </w:p>
    <w:p w14:paraId="223BF084" w14:textId="77777777" w:rsidR="00B63AB0" w:rsidRDefault="00B63AB0" w:rsidP="00D31233">
      <w:pPr>
        <w:pStyle w:val="a0"/>
        <w:numPr>
          <w:ilvl w:val="0"/>
          <w:numId w:val="3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MUTI - divider step </w:t>
      </w:r>
      <w:r>
        <w:rPr>
          <w:rFonts w:hint="eastAsia"/>
          <w:lang w:eastAsia="zh-CN"/>
        </w:rPr>
        <w:t>线性递增</w:t>
      </w:r>
    </w:p>
    <w:p w14:paraId="7086B2D8" w14:textId="77777777" w:rsidR="00B63AB0" w:rsidRDefault="00B63AB0" w:rsidP="00B63AB0">
      <w:pPr>
        <w:pStyle w:val="a0"/>
        <w:rPr>
          <w:lang w:eastAsia="zh-CN"/>
        </w:rPr>
      </w:pPr>
    </w:p>
    <w:p w14:paraId="4E6E4F7E" w14:textId="56DF68C4" w:rsidR="00B63AB0" w:rsidRDefault="00B63AB0" w:rsidP="00B63AB0">
      <w:pPr>
        <w:pStyle w:val="a0"/>
        <w:rPr>
          <w:lang w:eastAsia="zh-CN"/>
        </w:rPr>
      </w:pPr>
      <w:r>
        <w:rPr>
          <w:rFonts w:hint="eastAsia"/>
          <w:lang w:eastAsia="zh-CN"/>
        </w:rPr>
        <w:t>测试命令</w:t>
      </w:r>
      <w:r>
        <w:rPr>
          <w:rFonts w:hint="eastAsia"/>
          <w:lang w:eastAsia="zh-CN"/>
        </w:rPr>
        <w:t xml:space="preserve">: </w:t>
      </w:r>
      <w:r>
        <w:rPr>
          <w:lang w:eastAsia="zh-CN"/>
        </w:rPr>
        <w:t>sudo LD_LIBRARY_PATH=./ ./trng_tool -c trng_search.json</w:t>
      </w:r>
    </w:p>
    <w:p w14:paraId="78EC68C4" w14:textId="77777777" w:rsidR="00B63AB0" w:rsidRDefault="00B63AB0" w:rsidP="00B63AB0">
      <w:pPr>
        <w:pStyle w:val="a0"/>
        <w:rPr>
          <w:lang w:eastAsia="zh-CN"/>
        </w:rPr>
      </w:pPr>
    </w:p>
    <w:p w14:paraId="53D00BAC" w14:textId="53F04E6F" w:rsidR="00B63AB0" w:rsidRDefault="00B63AB0" w:rsidP="00B63AB0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S1 </w:t>
      </w:r>
      <w:r>
        <w:rPr>
          <w:rFonts w:hint="eastAsia"/>
          <w:lang w:eastAsia="zh-CN"/>
        </w:rPr>
        <w:t>要做两轮测试，先依据</w:t>
      </w:r>
      <w:r>
        <w:rPr>
          <w:rFonts w:hint="eastAsia"/>
          <w:lang w:eastAsia="zh-CN"/>
        </w:rPr>
        <w:t xml:space="preserve"> Arm </w:t>
      </w:r>
      <w:r>
        <w:rPr>
          <w:rFonts w:hint="eastAsia"/>
          <w:lang w:eastAsia="zh-CN"/>
        </w:rPr>
        <w:t>给的配置文件做第一轮，拿到数据之后给</w:t>
      </w:r>
      <w:r>
        <w:rPr>
          <w:rFonts w:hint="eastAsia"/>
          <w:lang w:eastAsia="zh-CN"/>
        </w:rPr>
        <w:t xml:space="preserve"> ARM </w:t>
      </w:r>
      <w:r>
        <w:rPr>
          <w:rFonts w:hint="eastAsia"/>
          <w:lang w:eastAsia="zh-CN"/>
        </w:rPr>
        <w:t>分析，</w:t>
      </w:r>
      <w:r>
        <w:rPr>
          <w:rFonts w:hint="eastAsia"/>
          <w:lang w:eastAsia="zh-CN"/>
        </w:rPr>
        <w:t xml:space="preserve"> ARM </w:t>
      </w:r>
      <w:r>
        <w:rPr>
          <w:rFonts w:hint="eastAsia"/>
          <w:lang w:eastAsia="zh-CN"/>
        </w:rPr>
        <w:t>基于分析给出第二份</w:t>
      </w:r>
      <w:r>
        <w:rPr>
          <w:rFonts w:hint="eastAsia"/>
          <w:lang w:eastAsia="zh-CN"/>
        </w:rPr>
        <w:t xml:space="preserve"> json </w:t>
      </w:r>
      <w:r>
        <w:rPr>
          <w:rFonts w:hint="eastAsia"/>
          <w:lang w:eastAsia="zh-CN"/>
        </w:rPr>
        <w:t>配置，同样的方法测试，测完之后反馈数据到</w:t>
      </w:r>
      <w:r>
        <w:rPr>
          <w:rFonts w:hint="eastAsia"/>
          <w:lang w:eastAsia="zh-CN"/>
        </w:rPr>
        <w:t xml:space="preserve"> ARM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 xml:space="preserve">ARM </w:t>
      </w:r>
      <w:r>
        <w:rPr>
          <w:rFonts w:hint="eastAsia"/>
          <w:lang w:eastAsia="zh-CN"/>
        </w:rPr>
        <w:t>基于这两轮数据，得到</w:t>
      </w:r>
      <w:r>
        <w:rPr>
          <w:rFonts w:hint="eastAsia"/>
          <w:lang w:eastAsia="zh-CN"/>
        </w:rPr>
        <w:t xml:space="preserve"> divider </w:t>
      </w:r>
      <w:r>
        <w:rPr>
          <w:rFonts w:hint="eastAsia"/>
          <w:lang w:eastAsia="zh-CN"/>
        </w:rPr>
        <w:t>值。</w:t>
      </w:r>
    </w:p>
    <w:p w14:paraId="6F5C9CD9" w14:textId="77777777" w:rsidR="00B63AB0" w:rsidRDefault="00B63AB0" w:rsidP="00B63AB0">
      <w:pPr>
        <w:pStyle w:val="a0"/>
        <w:rPr>
          <w:lang w:eastAsia="zh-CN"/>
        </w:rPr>
      </w:pPr>
    </w:p>
    <w:p w14:paraId="06BD650B" w14:textId="26D421F1" w:rsidR="00AE1C6D" w:rsidRDefault="00B63AB0" w:rsidP="00B63AB0">
      <w:pPr>
        <w:pStyle w:val="a0"/>
        <w:rPr>
          <w:lang w:eastAsia="zh-CN"/>
        </w:rPr>
      </w:pPr>
      <w:r w:rsidRPr="004F0B51">
        <w:rPr>
          <w:rFonts w:hint="eastAsia"/>
          <w:highlight w:val="yellow"/>
          <w:lang w:eastAsia="zh-CN"/>
        </w:rPr>
        <w:t>据</w:t>
      </w:r>
      <w:r w:rsidRPr="004F0B51">
        <w:rPr>
          <w:rFonts w:hint="eastAsia"/>
          <w:highlight w:val="yellow"/>
          <w:lang w:eastAsia="zh-CN"/>
        </w:rPr>
        <w:t xml:space="preserve"> ARM </w:t>
      </w:r>
      <w:r w:rsidRPr="004F0B51">
        <w:rPr>
          <w:rFonts w:hint="eastAsia"/>
          <w:highlight w:val="yellow"/>
          <w:lang w:eastAsia="zh-CN"/>
        </w:rPr>
        <w:t>反馈，</w:t>
      </w:r>
      <w:r w:rsidRPr="004F0B51">
        <w:rPr>
          <w:rFonts w:hint="eastAsia"/>
          <w:highlight w:val="yellow"/>
          <w:lang w:eastAsia="zh-CN"/>
        </w:rPr>
        <w:t xml:space="preserve">bk7236 </w:t>
      </w:r>
      <w:r w:rsidRPr="004F0B51">
        <w:rPr>
          <w:rFonts w:hint="eastAsia"/>
          <w:highlight w:val="yellow"/>
          <w:lang w:eastAsia="zh-CN"/>
        </w:rPr>
        <w:t>的</w:t>
      </w:r>
      <w:r w:rsidRPr="004F0B51">
        <w:rPr>
          <w:rFonts w:hint="eastAsia"/>
          <w:highlight w:val="yellow"/>
          <w:lang w:eastAsia="zh-CN"/>
        </w:rPr>
        <w:t xml:space="preserve"> TRNG Entropy </w:t>
      </w:r>
      <w:r w:rsidRPr="004F0B51">
        <w:rPr>
          <w:rFonts w:hint="eastAsia"/>
          <w:highlight w:val="yellow"/>
          <w:lang w:eastAsia="zh-CN"/>
        </w:rPr>
        <w:t>挺好的，</w:t>
      </w:r>
      <w:r w:rsidRPr="004F0B51">
        <w:rPr>
          <w:rFonts w:hint="eastAsia"/>
          <w:highlight w:val="yellow"/>
          <w:lang w:eastAsia="zh-CN"/>
        </w:rPr>
        <w:t xml:space="preserve">divider </w:t>
      </w:r>
      <w:r w:rsidRPr="004F0B51">
        <w:rPr>
          <w:rFonts w:hint="eastAsia"/>
          <w:highlight w:val="yellow"/>
          <w:lang w:eastAsia="zh-CN"/>
        </w:rPr>
        <w:t>为</w:t>
      </w:r>
      <w:r w:rsidRPr="004F0B51">
        <w:rPr>
          <w:rFonts w:hint="eastAsia"/>
          <w:highlight w:val="yellow"/>
          <w:lang w:eastAsia="zh-CN"/>
        </w:rPr>
        <w:t xml:space="preserve"> 10</w:t>
      </w:r>
      <w:r w:rsidRPr="004F0B51">
        <w:rPr>
          <w:rFonts w:hint="eastAsia"/>
          <w:highlight w:val="yellow"/>
          <w:lang w:eastAsia="zh-CN"/>
        </w:rPr>
        <w:t>。</w:t>
      </w:r>
    </w:p>
    <w:p w14:paraId="45C8948F" w14:textId="4681AE23" w:rsidR="00352CB2" w:rsidRDefault="00536307" w:rsidP="00352CB2">
      <w:pPr>
        <w:pStyle w:val="4"/>
        <w:rPr>
          <w:lang w:eastAsia="zh-CN"/>
        </w:rPr>
      </w:pPr>
      <w:r>
        <w:rPr>
          <w:lang w:eastAsia="zh-CN"/>
        </w:rPr>
        <w:lastRenderedPageBreak/>
        <w:t>S2 - Base Test</w:t>
      </w:r>
    </w:p>
    <w:p w14:paraId="3AF8092B" w14:textId="77777777" w:rsidR="00352CB2" w:rsidRDefault="00352CB2" w:rsidP="00352CB2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这轮主要基于电压</w:t>
      </w:r>
      <w:r>
        <w:rPr>
          <w:rFonts w:hint="eastAsia"/>
          <w:lang w:eastAsia="zh-CN"/>
        </w:rPr>
        <w:t>(H/L/T)</w:t>
      </w:r>
      <w:r>
        <w:rPr>
          <w:rFonts w:hint="eastAsia"/>
          <w:lang w:eastAsia="zh-CN"/>
        </w:rPr>
        <w:t>，温度</w:t>
      </w:r>
      <w:r>
        <w:rPr>
          <w:rFonts w:hint="eastAsia"/>
          <w:lang w:eastAsia="zh-CN"/>
        </w:rPr>
        <w:t xml:space="preserve"> (H/L/T)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 xml:space="preserve">process corner (FF/SS/TT) </w:t>
      </w:r>
      <w:r>
        <w:rPr>
          <w:rFonts w:hint="eastAsia"/>
          <w:lang w:eastAsia="zh-CN"/>
        </w:rPr>
        <w:t>以及三组</w:t>
      </w:r>
      <w:r>
        <w:rPr>
          <w:rFonts w:hint="eastAsia"/>
          <w:lang w:eastAsia="zh-CN"/>
        </w:rPr>
        <w:t xml:space="preserve"> div (10/15/23)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来测试，一共有</w:t>
      </w:r>
      <w:r>
        <w:rPr>
          <w:rFonts w:hint="eastAsia"/>
          <w:lang w:eastAsia="zh-CN"/>
        </w:rPr>
        <w:t xml:space="preserve"> 3*3*3*3 = 81 </w:t>
      </w:r>
      <w:r>
        <w:rPr>
          <w:rFonts w:hint="eastAsia"/>
          <w:lang w:eastAsia="zh-CN"/>
        </w:rPr>
        <w:t>不同的配置，每个配置需要在指定的条件下进行测试。</w:t>
      </w:r>
    </w:p>
    <w:p w14:paraId="58847A94" w14:textId="77777777" w:rsidR="00352CB2" w:rsidRDefault="00352CB2" w:rsidP="00352CB2">
      <w:pPr>
        <w:pStyle w:val="a0"/>
        <w:rPr>
          <w:lang w:eastAsia="zh-CN"/>
        </w:rPr>
      </w:pPr>
    </w:p>
    <w:p w14:paraId="6D5F764D" w14:textId="77777777" w:rsidR="00352CB2" w:rsidRDefault="00352CB2" w:rsidP="00352CB2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最后将测得的数据反馈到</w:t>
      </w:r>
      <w:r>
        <w:rPr>
          <w:rFonts w:hint="eastAsia"/>
          <w:lang w:eastAsia="zh-CN"/>
        </w:rPr>
        <w:t xml:space="preserve"> ARM</w:t>
      </w:r>
      <w:r>
        <w:rPr>
          <w:rFonts w:hint="eastAsia"/>
          <w:lang w:eastAsia="zh-CN"/>
        </w:rPr>
        <w:t>，他们进行分析。</w:t>
      </w:r>
    </w:p>
    <w:p w14:paraId="024A4F74" w14:textId="77777777" w:rsidR="00352CB2" w:rsidRDefault="00352CB2" w:rsidP="00352CB2">
      <w:pPr>
        <w:pStyle w:val="a0"/>
        <w:rPr>
          <w:lang w:eastAsia="zh-CN"/>
        </w:rPr>
      </w:pPr>
    </w:p>
    <w:p w14:paraId="77D6C2C5" w14:textId="77777777" w:rsidR="00352CB2" w:rsidRDefault="00352CB2" w:rsidP="00352CB2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温度：</w:t>
      </w:r>
      <w:r>
        <w:rPr>
          <w:rFonts w:hint="eastAsia"/>
          <w:lang w:eastAsia="zh-CN"/>
        </w:rPr>
        <w:t xml:space="preserve"> [-40, 125] </w:t>
      </w:r>
      <w:r>
        <w:rPr>
          <w:rFonts w:hint="eastAsia"/>
          <w:lang w:eastAsia="zh-CN"/>
        </w:rPr>
        <w:t>电压：</w:t>
      </w:r>
      <w:r>
        <w:rPr>
          <w:rFonts w:hint="eastAsia"/>
          <w:lang w:eastAsia="zh-CN"/>
        </w:rPr>
        <w:t>[0.7, 1.0] (</w:t>
      </w:r>
      <w:r>
        <w:rPr>
          <w:rFonts w:hint="eastAsia"/>
          <w:lang w:eastAsia="zh-CN"/>
        </w:rPr>
        <w:t>正常</w:t>
      </w:r>
      <w:r>
        <w:rPr>
          <w:rFonts w:hint="eastAsia"/>
          <w:lang w:eastAsia="zh-CN"/>
        </w:rPr>
        <w:t xml:space="preserve"> 0.8, 0.9)</w:t>
      </w:r>
    </w:p>
    <w:p w14:paraId="04FAF12A" w14:textId="77777777" w:rsidR="00352CB2" w:rsidRDefault="00352CB2" w:rsidP="00352CB2">
      <w:pPr>
        <w:pStyle w:val="a0"/>
        <w:rPr>
          <w:lang w:eastAsia="zh-CN"/>
        </w:rPr>
      </w:pPr>
    </w:p>
    <w:p w14:paraId="2A028A89" w14:textId="77777777" w:rsidR="00352CB2" w:rsidRDefault="00352CB2" w:rsidP="00352CB2">
      <w:pPr>
        <w:pStyle w:val="4"/>
        <w:rPr>
          <w:lang w:eastAsia="zh-CN"/>
        </w:rPr>
      </w:pPr>
      <w:r>
        <w:rPr>
          <w:lang w:eastAsia="zh-CN"/>
        </w:rPr>
        <w:t>S3 - Normal Test</w:t>
      </w:r>
    </w:p>
    <w:p w14:paraId="3E897F0A" w14:textId="77777777" w:rsidR="00352CB2" w:rsidRDefault="00352CB2" w:rsidP="00352CB2">
      <w:pPr>
        <w:pStyle w:val="a0"/>
        <w:rPr>
          <w:lang w:eastAsia="zh-CN"/>
        </w:rPr>
      </w:pPr>
    </w:p>
    <w:p w14:paraId="3BDB713C" w14:textId="77777777" w:rsidR="00352CB2" w:rsidRDefault="00352CB2" w:rsidP="00352CB2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主要是在</w:t>
      </w:r>
      <w:r>
        <w:rPr>
          <w:rFonts w:hint="eastAsia"/>
          <w:lang w:eastAsia="zh-CN"/>
        </w:rPr>
        <w:t xml:space="preserve"> T_T_TT </w:t>
      </w:r>
      <w:r>
        <w:rPr>
          <w:rFonts w:hint="eastAsia"/>
          <w:lang w:eastAsia="zh-CN"/>
        </w:rPr>
        <w:t>条件下选择多块（</w:t>
      </w:r>
      <w:r>
        <w:rPr>
          <w:rFonts w:hint="eastAsia"/>
          <w:lang w:eastAsia="zh-CN"/>
        </w:rPr>
        <w:t xml:space="preserve">3 </w:t>
      </w:r>
      <w:r>
        <w:rPr>
          <w:rFonts w:hint="eastAsia"/>
          <w:lang w:eastAsia="zh-CN"/>
        </w:rPr>
        <w:t>块以上）板子做不同的测试。</w:t>
      </w:r>
    </w:p>
    <w:p w14:paraId="6C93D306" w14:textId="77777777" w:rsidR="00352CB2" w:rsidRDefault="00352CB2" w:rsidP="00352CB2">
      <w:pPr>
        <w:pStyle w:val="a0"/>
        <w:rPr>
          <w:lang w:eastAsia="zh-CN"/>
        </w:rPr>
      </w:pPr>
    </w:p>
    <w:p w14:paraId="0E7B4C69" w14:textId="6C460FDF" w:rsidR="00536307" w:rsidRDefault="00352CB2" w:rsidP="00536307">
      <w:pPr>
        <w:pStyle w:val="4"/>
        <w:rPr>
          <w:lang w:eastAsia="zh-CN"/>
        </w:rPr>
      </w:pPr>
      <w:r>
        <w:rPr>
          <w:rFonts w:hint="eastAsia"/>
          <w:lang w:eastAsia="zh-CN"/>
        </w:rPr>
        <w:t>结论</w:t>
      </w:r>
    </w:p>
    <w:p w14:paraId="56DBD42C" w14:textId="3EE683C7" w:rsidR="00536307" w:rsidRDefault="00536307" w:rsidP="00536307">
      <w:pPr>
        <w:pStyle w:val="a0"/>
        <w:rPr>
          <w:lang w:eastAsia="zh-CN"/>
        </w:rPr>
      </w:pPr>
    </w:p>
    <w:p w14:paraId="2C5A39B1" w14:textId="6A2ACC18" w:rsidR="00536307" w:rsidRPr="00536307" w:rsidRDefault="00536307" w:rsidP="00536307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 xml:space="preserve">RM </w:t>
      </w:r>
      <w:r>
        <w:rPr>
          <w:rFonts w:hint="eastAsia"/>
          <w:lang w:eastAsia="zh-CN"/>
        </w:rPr>
        <w:t>反馈的结论如下：</w:t>
      </w:r>
    </w:p>
    <w:p w14:paraId="4FB9339F" w14:textId="533D40A3" w:rsidR="00352CB2" w:rsidRDefault="00352CB2" w:rsidP="00D31233">
      <w:pPr>
        <w:pStyle w:val="a0"/>
        <w:numPr>
          <w:ilvl w:val="0"/>
          <w:numId w:val="4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entropy </w:t>
      </w:r>
      <w:r>
        <w:rPr>
          <w:rFonts w:hint="eastAsia"/>
          <w:lang w:eastAsia="zh-CN"/>
        </w:rPr>
        <w:t>很好</w:t>
      </w:r>
    </w:p>
    <w:p w14:paraId="0EFE4B15" w14:textId="77777777" w:rsidR="00352CB2" w:rsidRDefault="00352CB2" w:rsidP="00D31233">
      <w:pPr>
        <w:pStyle w:val="a0"/>
        <w:numPr>
          <w:ilvl w:val="0"/>
          <w:numId w:val="4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分频配置为</w:t>
      </w:r>
      <w:r>
        <w:rPr>
          <w:rFonts w:hint="eastAsia"/>
          <w:lang w:eastAsia="zh-CN"/>
        </w:rPr>
        <w:t xml:space="preserve"> div10</w:t>
      </w:r>
    </w:p>
    <w:p w14:paraId="4C9322D2" w14:textId="77777777" w:rsidR="00352CB2" w:rsidRDefault="00352CB2" w:rsidP="00352CB2">
      <w:pPr>
        <w:pStyle w:val="a0"/>
        <w:rPr>
          <w:lang w:eastAsia="zh-CN"/>
        </w:rPr>
      </w:pPr>
    </w:p>
    <w:p w14:paraId="43ABA2FD" w14:textId="77777777" w:rsidR="00352CB2" w:rsidRDefault="00352CB2" w:rsidP="00352CB2"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相关资料</w:t>
      </w:r>
    </w:p>
    <w:p w14:paraId="2A988F71" w14:textId="77777777" w:rsidR="00352CB2" w:rsidRDefault="00352CB2" w:rsidP="00352CB2">
      <w:pPr>
        <w:pStyle w:val="a0"/>
        <w:rPr>
          <w:lang w:eastAsia="zh-CN"/>
        </w:rPr>
      </w:pPr>
    </w:p>
    <w:p w14:paraId="39C39920" w14:textId="77777777" w:rsidR="00352CB2" w:rsidRDefault="00352CB2" w:rsidP="00352CB2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TRNG </w:t>
      </w:r>
      <w:r>
        <w:rPr>
          <w:rFonts w:hint="eastAsia"/>
          <w:lang w:eastAsia="zh-CN"/>
        </w:rPr>
        <w:t>相关的资料可参考</w:t>
      </w:r>
      <w:r>
        <w:rPr>
          <w:rFonts w:hint="eastAsia"/>
          <w:lang w:eastAsia="zh-CN"/>
        </w:rPr>
        <w:t>:</w:t>
      </w:r>
    </w:p>
    <w:p w14:paraId="1FD62782" w14:textId="77777777" w:rsidR="00352CB2" w:rsidRDefault="00352CB2" w:rsidP="00D31233">
      <w:pPr>
        <w:pStyle w:val="a0"/>
        <w:numPr>
          <w:ilvl w:val="0"/>
          <w:numId w:val="41"/>
        </w:numPr>
        <w:rPr>
          <w:lang w:eastAsia="zh-CN"/>
        </w:rPr>
      </w:pPr>
      <w:r>
        <w:rPr>
          <w:lang w:eastAsia="zh-CN"/>
        </w:rPr>
        <w:t>&lt;Shanhai-CB-HW-r1p1-00eac0/Shanhai_Hardware_Application_Note_10103005_004_en.pdf&gt;</w:t>
      </w:r>
    </w:p>
    <w:p w14:paraId="75B6799E" w14:textId="77777777" w:rsidR="00352CB2" w:rsidRDefault="00352CB2" w:rsidP="00D31233">
      <w:pPr>
        <w:pStyle w:val="a0"/>
        <w:numPr>
          <w:ilvl w:val="0"/>
          <w:numId w:val="4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&lt;Shanhai-CB-SW-r1p2-00eac0/IPSS_Class_B_Software_Integration_Manual_10370047_0102_00_en.pdf&gt; 3.8.2 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 xml:space="preserve"> 4.4</w:t>
      </w:r>
    </w:p>
    <w:p w14:paraId="3326D179" w14:textId="7464A8F7" w:rsidR="00C10796" w:rsidRDefault="00352CB2" w:rsidP="00D31233">
      <w:pPr>
        <w:pStyle w:val="a0"/>
        <w:numPr>
          <w:ilvl w:val="0"/>
          <w:numId w:val="41"/>
        </w:numPr>
        <w:rPr>
          <w:lang w:eastAsia="zh-CN"/>
        </w:rPr>
      </w:pPr>
      <w:r>
        <w:rPr>
          <w:rFonts w:hint="eastAsia"/>
          <w:lang w:eastAsia="zh-CN"/>
        </w:rPr>
        <w:t xml:space="preserve">Shanhai-CB-SW-r1p2-00eac0/README - </w:t>
      </w:r>
      <w:r>
        <w:rPr>
          <w:rFonts w:hint="eastAsia"/>
          <w:lang w:eastAsia="zh-CN"/>
        </w:rPr>
        <w:t>里面有编译方法介绍</w:t>
      </w:r>
    </w:p>
    <w:p w14:paraId="417ABCBC" w14:textId="7F54A06B" w:rsidR="00C10796" w:rsidRDefault="00C10796" w:rsidP="00B63AB0">
      <w:pPr>
        <w:pStyle w:val="a0"/>
        <w:rPr>
          <w:lang w:eastAsia="zh-CN"/>
        </w:rPr>
      </w:pPr>
    </w:p>
    <w:p w14:paraId="6C9B30CA" w14:textId="71EDCA0D" w:rsidR="003466DD" w:rsidRDefault="00FE66A6" w:rsidP="009C4884">
      <w:pPr>
        <w:pStyle w:val="4"/>
        <w:rPr>
          <w:lang w:eastAsia="zh-CN"/>
        </w:rPr>
      </w:pPr>
      <w:r>
        <w:rPr>
          <w:rFonts w:hint="eastAsia"/>
          <w:lang w:eastAsia="zh-CN"/>
        </w:rPr>
        <w:t>B</w:t>
      </w:r>
      <w:r>
        <w:rPr>
          <w:lang w:eastAsia="zh-CN"/>
        </w:rPr>
        <w:t>L1</w:t>
      </w:r>
      <w:r w:rsidR="003466DD">
        <w:rPr>
          <w:lang w:eastAsia="zh-CN"/>
        </w:rPr>
        <w:t xml:space="preserve"> </w:t>
      </w:r>
      <w:r w:rsidR="003466DD">
        <w:rPr>
          <w:rFonts w:hint="eastAsia"/>
          <w:lang w:eastAsia="zh-CN"/>
        </w:rPr>
        <w:t>中配置</w:t>
      </w:r>
    </w:p>
    <w:p w14:paraId="77A7B429" w14:textId="1936B0A5" w:rsidR="003466DD" w:rsidRDefault="003466DD" w:rsidP="00B63AB0">
      <w:pPr>
        <w:pStyle w:val="a0"/>
        <w:rPr>
          <w:lang w:eastAsia="zh-CN"/>
        </w:rPr>
      </w:pPr>
    </w:p>
    <w:p w14:paraId="62237C36" w14:textId="077641C8" w:rsidR="009C4884" w:rsidRDefault="009C4884" w:rsidP="00B63AB0">
      <w:pPr>
        <w:pStyle w:val="a0"/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 xml:space="preserve">RM </w:t>
      </w:r>
      <w:r>
        <w:rPr>
          <w:rFonts w:hint="eastAsia"/>
          <w:lang w:eastAsia="zh-CN"/>
        </w:rPr>
        <w:t>测试得到最佳值为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10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B</w:t>
      </w:r>
      <w:r>
        <w:rPr>
          <w:lang w:eastAsia="zh-CN"/>
        </w:rPr>
        <w:t xml:space="preserve">ootROM </w:t>
      </w:r>
      <w:r>
        <w:rPr>
          <w:rFonts w:hint="eastAsia"/>
          <w:lang w:eastAsia="zh-CN"/>
        </w:rPr>
        <w:t>中当前值为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100</w:t>
      </w:r>
      <w:r>
        <w:rPr>
          <w:rFonts w:hint="eastAsia"/>
          <w:lang w:eastAsia="zh-CN"/>
        </w:rPr>
        <w:t>，关于是否要修改成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10</w:t>
      </w:r>
      <w:r>
        <w:rPr>
          <w:rFonts w:hint="eastAsia"/>
          <w:lang w:eastAsia="zh-CN"/>
        </w:rPr>
        <w:t>，下面是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ARM </w:t>
      </w:r>
      <w:r>
        <w:rPr>
          <w:rFonts w:hint="eastAsia"/>
          <w:lang w:eastAsia="zh-CN"/>
        </w:rPr>
        <w:t>工程师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Sawyer </w:t>
      </w:r>
      <w:r>
        <w:rPr>
          <w:rFonts w:hint="eastAsia"/>
          <w:lang w:eastAsia="zh-CN"/>
        </w:rPr>
        <w:t>反馈：</w:t>
      </w:r>
    </w:p>
    <w:p w14:paraId="5EC65964" w14:textId="77777777" w:rsidR="009C4884" w:rsidRDefault="009C4884" w:rsidP="00B63AB0">
      <w:pPr>
        <w:pStyle w:val="a0"/>
        <w:rPr>
          <w:rFonts w:hint="eastAsia"/>
          <w:lang w:eastAsia="zh-CN"/>
        </w:rPr>
      </w:pPr>
    </w:p>
    <w:p w14:paraId="44685C55" w14:textId="6643517F" w:rsidR="009C4884" w:rsidRDefault="00C278E2" w:rsidP="00C278E2">
      <w:pPr>
        <w:pStyle w:val="a0"/>
        <w:jc w:val="center"/>
        <w:rPr>
          <w:rFonts w:hint="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F9A7364" wp14:editId="38AC5EC4">
            <wp:extent cx="4037610" cy="883227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53524" cy="8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03E0" w14:textId="77777777" w:rsidR="003466DD" w:rsidRPr="00402763" w:rsidRDefault="003466DD" w:rsidP="00B63AB0">
      <w:pPr>
        <w:pStyle w:val="a0"/>
        <w:rPr>
          <w:rFonts w:hint="eastAsia"/>
          <w:lang w:eastAsia="zh-CN"/>
        </w:rPr>
      </w:pPr>
    </w:p>
    <w:p w14:paraId="3B7C7B3F" w14:textId="5C0DC42A" w:rsidR="00147B7E" w:rsidRDefault="00147B7E" w:rsidP="002D2B45">
      <w:pPr>
        <w:pStyle w:val="2"/>
        <w:rPr>
          <w:lang w:eastAsia="zh-CN"/>
        </w:rPr>
      </w:pPr>
      <w:bookmarkStart w:id="113" w:name="_BL2_用例"/>
      <w:bookmarkStart w:id="114" w:name="_Toc127460162"/>
      <w:bookmarkEnd w:id="113"/>
      <w:r>
        <w:rPr>
          <w:rFonts w:hint="eastAsia"/>
          <w:lang w:eastAsia="zh-CN"/>
        </w:rPr>
        <w:t>B</w:t>
      </w:r>
      <w:r>
        <w:rPr>
          <w:lang w:eastAsia="zh-CN"/>
        </w:rPr>
        <w:t xml:space="preserve">L2 </w:t>
      </w:r>
      <w:r>
        <w:rPr>
          <w:rFonts w:hint="eastAsia"/>
          <w:lang w:eastAsia="zh-CN"/>
        </w:rPr>
        <w:t>用例</w:t>
      </w:r>
      <w:bookmarkEnd w:id="114"/>
    </w:p>
    <w:p w14:paraId="172B5F3E" w14:textId="0470D5C0" w:rsidR="00147B7E" w:rsidRPr="00147B7E" w:rsidRDefault="00147B7E" w:rsidP="00147B7E">
      <w:pPr>
        <w:pStyle w:val="a0"/>
        <w:rPr>
          <w:lang w:eastAsia="zh-CN"/>
        </w:rPr>
      </w:pPr>
      <w:r>
        <w:rPr>
          <w:rFonts w:hint="eastAsia"/>
          <w:lang w:eastAsia="zh-CN"/>
        </w:rPr>
        <w:t>T</w:t>
      </w:r>
      <w:r>
        <w:rPr>
          <w:lang w:eastAsia="zh-CN"/>
        </w:rPr>
        <w:t xml:space="preserve">BC by </w:t>
      </w:r>
      <w:r>
        <w:rPr>
          <w:rFonts w:hint="eastAsia"/>
          <w:lang w:eastAsia="zh-CN"/>
        </w:rPr>
        <w:t>曾鑫。</w:t>
      </w:r>
    </w:p>
    <w:p w14:paraId="1275B03D" w14:textId="1DAAC60C" w:rsidR="00C86975" w:rsidRDefault="00C86975" w:rsidP="002D2B45">
      <w:pPr>
        <w:pStyle w:val="2"/>
        <w:rPr>
          <w:lang w:eastAsia="zh-CN"/>
        </w:rPr>
      </w:pPr>
      <w:bookmarkStart w:id="115" w:name="_Toc127460163"/>
      <w:r>
        <w:rPr>
          <w:rFonts w:hint="eastAsia"/>
          <w:lang w:eastAsia="zh-CN"/>
        </w:rPr>
        <w:t>B</w:t>
      </w:r>
      <w:r>
        <w:rPr>
          <w:lang w:eastAsia="zh-CN"/>
        </w:rPr>
        <w:t xml:space="preserve">L2 </w:t>
      </w:r>
      <w:r>
        <w:rPr>
          <w:rFonts w:hint="eastAsia"/>
          <w:lang w:eastAsia="zh-CN"/>
        </w:rPr>
        <w:t>测试示例</w:t>
      </w:r>
      <w:bookmarkEnd w:id="115"/>
    </w:p>
    <w:p w14:paraId="48595CB9" w14:textId="0A6F05A1" w:rsidR="00C86975" w:rsidRDefault="00452028" w:rsidP="00B3248D">
      <w:pPr>
        <w:pStyle w:val="a0"/>
        <w:rPr>
          <w:lang w:eastAsia="zh-CN"/>
        </w:rPr>
      </w:pPr>
      <w:r>
        <w:rPr>
          <w:rFonts w:hint="eastAsia"/>
          <w:lang w:eastAsia="zh-CN"/>
        </w:rPr>
        <w:t>T</w:t>
      </w:r>
      <w:r>
        <w:rPr>
          <w:lang w:eastAsia="zh-CN"/>
        </w:rPr>
        <w:t xml:space="preserve">BC by </w:t>
      </w:r>
      <w:r>
        <w:rPr>
          <w:rFonts w:hint="eastAsia"/>
          <w:lang w:eastAsia="zh-CN"/>
        </w:rPr>
        <w:t>曾鑫。</w:t>
      </w:r>
    </w:p>
    <w:p w14:paraId="524ADCD3" w14:textId="54982ADD" w:rsidR="004707A2" w:rsidRDefault="00FA0E06" w:rsidP="00F50105">
      <w:pPr>
        <w:pStyle w:val="3"/>
        <w:rPr>
          <w:lang w:eastAsia="zh-CN"/>
        </w:rPr>
      </w:pPr>
      <w:bookmarkStart w:id="116" w:name="_Toc127460164"/>
      <w:r>
        <w:rPr>
          <w:lang w:eastAsia="zh-CN"/>
        </w:rPr>
        <w:t>BL1 -&gt; Armino S</w:t>
      </w:r>
      <w:bookmarkEnd w:id="116"/>
    </w:p>
    <w:p w14:paraId="7E141D8D" w14:textId="7A388E0F" w:rsidR="00FA0E06" w:rsidRDefault="00FA0E06" w:rsidP="00F50105">
      <w:pPr>
        <w:pStyle w:val="3"/>
        <w:rPr>
          <w:lang w:eastAsia="zh-CN"/>
        </w:rPr>
      </w:pPr>
      <w:bookmarkStart w:id="117" w:name="_Toc127460165"/>
      <w:r>
        <w:rPr>
          <w:lang w:eastAsia="zh-CN"/>
        </w:rPr>
        <w:t>BL1 -&gt; TFM -&gt; Armino NS</w:t>
      </w:r>
      <w:bookmarkEnd w:id="117"/>
    </w:p>
    <w:p w14:paraId="66AEE0E4" w14:textId="692BD6D7" w:rsidR="00FA0E06" w:rsidRDefault="00FA0E06" w:rsidP="00F50105">
      <w:pPr>
        <w:pStyle w:val="3"/>
        <w:rPr>
          <w:lang w:eastAsia="zh-CN"/>
        </w:rPr>
      </w:pPr>
      <w:bookmarkStart w:id="118" w:name="_Toc127460166"/>
      <w:r>
        <w:rPr>
          <w:lang w:eastAsia="zh-CN"/>
        </w:rPr>
        <w:t>BL1 -&gt; BL2 -&gt; TFM</w:t>
      </w:r>
      <w:bookmarkEnd w:id="118"/>
    </w:p>
    <w:p w14:paraId="51DDE3CD" w14:textId="568F76D1" w:rsidR="00FA0E06" w:rsidRDefault="00FA0E06" w:rsidP="00F50105">
      <w:pPr>
        <w:pStyle w:val="3"/>
        <w:rPr>
          <w:lang w:eastAsia="zh-CN"/>
        </w:rPr>
      </w:pPr>
      <w:bookmarkStart w:id="119" w:name="_Toc127460167"/>
      <w:r>
        <w:rPr>
          <w:rFonts w:hint="eastAsia"/>
          <w:lang w:eastAsia="zh-CN"/>
        </w:rPr>
        <w:t>BL</w:t>
      </w:r>
      <w:r>
        <w:rPr>
          <w:lang w:eastAsia="zh-CN"/>
        </w:rPr>
        <w:t>1 -&gt; BL2 -&gt; TFM -&gt; Armino NS</w:t>
      </w:r>
      <w:bookmarkEnd w:id="119"/>
    </w:p>
    <w:p w14:paraId="58CE1C59" w14:textId="5B7EE576" w:rsidR="00FA0E06" w:rsidRDefault="00FA0E06" w:rsidP="00F50105">
      <w:pPr>
        <w:pStyle w:val="3"/>
        <w:rPr>
          <w:lang w:eastAsia="zh-CN"/>
        </w:rPr>
      </w:pPr>
      <w:bookmarkStart w:id="120" w:name="_Toc127460168"/>
      <w:r>
        <w:rPr>
          <w:lang w:eastAsia="zh-CN"/>
        </w:rPr>
        <w:t xml:space="preserve">BL1 -&gt; BL2 -&gt; TFM -&gt; </w:t>
      </w:r>
      <w:r w:rsidR="00075157">
        <w:rPr>
          <w:lang w:eastAsia="zh-CN"/>
        </w:rPr>
        <w:t>Armino NS -&gt; CPU1</w:t>
      </w:r>
      <w:bookmarkEnd w:id="120"/>
    </w:p>
    <w:p w14:paraId="2E35D92D" w14:textId="32ECDDD0" w:rsidR="00075157" w:rsidRDefault="002C3A18" w:rsidP="00F50105">
      <w:pPr>
        <w:pStyle w:val="3"/>
        <w:rPr>
          <w:lang w:eastAsia="zh-CN"/>
        </w:rPr>
      </w:pPr>
      <w:bookmarkStart w:id="121" w:name="_Toc127460169"/>
      <w:r>
        <w:rPr>
          <w:lang w:eastAsia="zh-CN"/>
        </w:rPr>
        <w:t>OTA – Armino</w:t>
      </w:r>
      <w:bookmarkEnd w:id="121"/>
    </w:p>
    <w:p w14:paraId="44063FA4" w14:textId="6CC8E061" w:rsidR="002C3A18" w:rsidRDefault="002C3A18" w:rsidP="00F50105">
      <w:pPr>
        <w:pStyle w:val="3"/>
        <w:rPr>
          <w:lang w:eastAsia="zh-CN"/>
        </w:rPr>
      </w:pPr>
      <w:bookmarkStart w:id="122" w:name="_Toc127460170"/>
      <w:r>
        <w:rPr>
          <w:lang w:eastAsia="zh-CN"/>
        </w:rPr>
        <w:t>OTA – Armino + TFM + CPU1</w:t>
      </w:r>
      <w:bookmarkEnd w:id="122"/>
    </w:p>
    <w:p w14:paraId="7154CBB1" w14:textId="35894B48" w:rsidR="00644C93" w:rsidRDefault="00644C93" w:rsidP="00F50105">
      <w:pPr>
        <w:pStyle w:val="3"/>
        <w:rPr>
          <w:lang w:eastAsia="zh-CN"/>
        </w:rPr>
      </w:pPr>
      <w:bookmarkStart w:id="123" w:name="_Toc127460171"/>
      <w:r>
        <w:rPr>
          <w:lang w:eastAsia="zh-CN"/>
        </w:rPr>
        <w:t>OTA -&gt; BL2 + Armino + TFM + CPU1</w:t>
      </w:r>
      <w:bookmarkEnd w:id="123"/>
    </w:p>
    <w:p w14:paraId="212948CB" w14:textId="32818E11" w:rsidR="002C3A18" w:rsidRDefault="002C3A18" w:rsidP="00F50105">
      <w:pPr>
        <w:pStyle w:val="3"/>
        <w:rPr>
          <w:lang w:eastAsia="zh-CN"/>
        </w:rPr>
      </w:pPr>
      <w:bookmarkStart w:id="124" w:name="_Toc127460172"/>
      <w:r>
        <w:rPr>
          <w:lang w:eastAsia="zh-CN"/>
        </w:rPr>
        <w:t>OTA – CPU1</w:t>
      </w:r>
      <w:bookmarkEnd w:id="124"/>
    </w:p>
    <w:p w14:paraId="2F33FA55" w14:textId="27056968" w:rsidR="002C3A18" w:rsidRPr="004707A2" w:rsidRDefault="002C3A18" w:rsidP="00F50105">
      <w:pPr>
        <w:pStyle w:val="3"/>
        <w:rPr>
          <w:lang w:eastAsia="zh-CN"/>
        </w:rPr>
      </w:pPr>
      <w:bookmarkStart w:id="125" w:name="_Toc127460173"/>
      <w:r>
        <w:rPr>
          <w:lang w:eastAsia="zh-CN"/>
        </w:rPr>
        <w:t>OTA – BL2</w:t>
      </w:r>
      <w:bookmarkEnd w:id="125"/>
    </w:p>
    <w:p w14:paraId="2A67067C" w14:textId="3746F71C" w:rsidR="00E96204" w:rsidRDefault="00F77CF1" w:rsidP="00F77CF1">
      <w:pPr>
        <w:pStyle w:val="3"/>
        <w:rPr>
          <w:lang w:eastAsia="zh-CN"/>
        </w:rPr>
      </w:pPr>
      <w:bookmarkStart w:id="126" w:name="_Toc127460174"/>
      <w:r>
        <w:rPr>
          <w:rFonts w:hint="eastAsia"/>
          <w:lang w:eastAsia="zh-CN"/>
        </w:rPr>
        <w:t>D</w:t>
      </w:r>
      <w:r>
        <w:rPr>
          <w:lang w:eastAsia="zh-CN"/>
        </w:rPr>
        <w:t>ebug</w:t>
      </w:r>
      <w:bookmarkEnd w:id="126"/>
    </w:p>
    <w:p w14:paraId="3882CC1B" w14:textId="43EA2FF9" w:rsidR="009C4C82" w:rsidRDefault="009C4C82" w:rsidP="004944B9">
      <w:pPr>
        <w:pStyle w:val="3"/>
        <w:rPr>
          <w:lang w:eastAsia="zh-CN"/>
        </w:rPr>
      </w:pPr>
      <w:bookmarkStart w:id="127" w:name="_Toc127460175"/>
      <w:r>
        <w:rPr>
          <w:rFonts w:hint="eastAsia"/>
          <w:lang w:eastAsia="zh-CN"/>
        </w:rPr>
        <w:t>量产版本部署</w:t>
      </w:r>
      <w:bookmarkEnd w:id="127"/>
    </w:p>
    <w:p w14:paraId="0A3F44DE" w14:textId="77777777" w:rsidR="004944B9" w:rsidRPr="009C4C82" w:rsidRDefault="004944B9" w:rsidP="009C4C82">
      <w:pPr>
        <w:pStyle w:val="a0"/>
        <w:rPr>
          <w:lang w:eastAsia="zh-CN"/>
        </w:rPr>
      </w:pPr>
    </w:p>
    <w:p w14:paraId="716F48ED" w14:textId="41FDAAE5" w:rsidR="00C42944" w:rsidRPr="00C42944" w:rsidRDefault="00ED1788" w:rsidP="00C42944">
      <w:pPr>
        <w:pStyle w:val="1"/>
        <w:rPr>
          <w:lang w:eastAsia="zh-CN"/>
        </w:rPr>
      </w:pPr>
      <w:bookmarkStart w:id="128" w:name="_Toc127460176"/>
      <w:r>
        <w:rPr>
          <w:rFonts w:hint="eastAsia"/>
          <w:lang w:eastAsia="zh-CN"/>
        </w:rPr>
        <w:t>成本</w:t>
      </w:r>
      <w:bookmarkEnd w:id="128"/>
    </w:p>
    <w:p w14:paraId="2BD17390" w14:textId="6FE650D0" w:rsidR="006D372E" w:rsidRDefault="006D372E" w:rsidP="00FA2CD8">
      <w:pPr>
        <w:pStyle w:val="1"/>
        <w:rPr>
          <w:lang w:eastAsia="zh-CN"/>
        </w:rPr>
      </w:pPr>
      <w:bookmarkStart w:id="129" w:name="_Toc127460177"/>
      <w:r>
        <w:rPr>
          <w:rFonts w:hint="eastAsia"/>
          <w:lang w:eastAsia="zh-CN"/>
        </w:rPr>
        <w:t>可移植性</w:t>
      </w:r>
      <w:bookmarkEnd w:id="129"/>
    </w:p>
    <w:p w14:paraId="71B72FD9" w14:textId="564865FE" w:rsidR="00F3315D" w:rsidRDefault="00F3315D" w:rsidP="00FA2CD8">
      <w:pPr>
        <w:pStyle w:val="1"/>
        <w:rPr>
          <w:lang w:eastAsia="zh-CN"/>
        </w:rPr>
      </w:pPr>
      <w:bookmarkStart w:id="130" w:name="_Toc127460178"/>
      <w:r>
        <w:rPr>
          <w:rFonts w:hint="eastAsia"/>
          <w:lang w:eastAsia="zh-CN"/>
        </w:rPr>
        <w:t>风险，问题与优化</w:t>
      </w:r>
      <w:bookmarkEnd w:id="130"/>
    </w:p>
    <w:p w14:paraId="327DA5D4" w14:textId="298B3270" w:rsidR="00F3315D" w:rsidRDefault="00F3315D" w:rsidP="00FA2CD8">
      <w:pPr>
        <w:pStyle w:val="1"/>
        <w:rPr>
          <w:lang w:eastAsia="zh-CN"/>
        </w:rPr>
      </w:pPr>
      <w:bookmarkStart w:id="131" w:name="_Toc127460179"/>
      <w:r>
        <w:rPr>
          <w:rFonts w:hint="eastAsia"/>
          <w:lang w:eastAsia="zh-CN"/>
        </w:rPr>
        <w:t>其他</w:t>
      </w:r>
      <w:bookmarkEnd w:id="131"/>
    </w:p>
    <w:p w14:paraId="779B7A48" w14:textId="77777777" w:rsidR="00F8237D" w:rsidRPr="003221F5" w:rsidRDefault="00F8237D" w:rsidP="00022BC0">
      <w:pPr>
        <w:pStyle w:val="a0"/>
        <w:rPr>
          <w:lang w:eastAsia="zh-CN"/>
        </w:rPr>
      </w:pPr>
    </w:p>
    <w:sectPr w:rsidR="00F8237D" w:rsidRPr="003221F5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A017CE" w14:textId="77777777" w:rsidR="00D31233" w:rsidRDefault="00D31233">
      <w:r>
        <w:separator/>
      </w:r>
    </w:p>
  </w:endnote>
  <w:endnote w:type="continuationSeparator" w:id="0">
    <w:p w14:paraId="684ACDEC" w14:textId="77777777" w:rsidR="00D31233" w:rsidRDefault="00D312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AAB3A" w14:textId="504BF105" w:rsidR="00B545EF" w:rsidRDefault="00B545EF">
    <w:pPr>
      <w:pStyle w:val="a9"/>
      <w:rPr>
        <w:rFonts w:ascii="Arial" w:hAnsi="Arial" w:cs="Arial"/>
        <w:b/>
        <w:bCs/>
        <w:sz w:val="22"/>
        <w:szCs w:val="22"/>
      </w:rPr>
    </w:pPr>
    <w:r>
      <w:rPr>
        <w:rFonts w:ascii="Arial" w:hAnsi="Arial" w:cs="Arial"/>
        <w:b/>
        <w:bCs/>
        <w:noProof/>
        <w:sz w:val="22"/>
        <w:szCs w:val="22"/>
        <w:lang w:eastAsia="zh-C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1041377" wp14:editId="746B988A">
              <wp:simplePos x="0" y="0"/>
              <wp:positionH relativeFrom="column">
                <wp:posOffset>0</wp:posOffset>
              </wp:positionH>
              <wp:positionV relativeFrom="paragraph">
                <wp:posOffset>-53340</wp:posOffset>
              </wp:positionV>
              <wp:extent cx="5486400" cy="0"/>
              <wp:effectExtent l="28575" t="33655" r="28575" b="33020"/>
              <wp:wrapSquare wrapText="bothSides"/>
              <wp:docPr id="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psCustomData="http://www.wps.cn/officeDocument/2013/wpsCustomData">
          <w:pict>
            <v:line id="Line 7" o:spid="_x0000_s1026" o:spt="20" style="position:absolute;left:0pt;margin-left:0pt;margin-top:-4.2pt;height:0pt;width:432pt;mso-wrap-distance-bottom:0pt;mso-wrap-distance-left:9pt;mso-wrap-distance-right:9pt;mso-wrap-distance-top:0pt;z-index:251662336;mso-width-relative:page;mso-height-relative:page;" filled="f" stroked="t" coordsize="21600,21600" o:gfxdata="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IEkCZ3WAAAABgEAAA8AAAAAAAAAAQAgAAAA&#10;IgAAAGRycy9kb3ducmV2LnhtbFBLAQIUABQAAAAIAIdO4kBxEC1D1AEAALEDAAAOAAAAAAAAAAEA&#10;IAAAACUBAABkcnMvZTJvRG9jLnhtbFBLBQYAAAAABgAGAFkBAABrBQAAAAA=&#10;">
              <v:fill on="f" focussize="0,0"/>
              <v:stroke weight="4.5pt" color="#000000" linestyle="thinThick" joinstyle="round"/>
              <v:imagedata o:title=""/>
              <o:lock v:ext="edit" aspectratio="f"/>
              <w10:wrap type="square"/>
            </v:line>
          </w:pict>
        </mc:Fallback>
      </mc:AlternateContent>
    </w:r>
    <w:r>
      <w:rPr>
        <w:rFonts w:ascii="Arial" w:hAnsi="Arial" w:cs="Arial"/>
        <w:b/>
        <w:bCs/>
        <w:sz w:val="22"/>
        <w:szCs w:val="22"/>
      </w:rPr>
      <w:t>©</w:t>
    </w:r>
    <w:r>
      <w:rPr>
        <w:rFonts w:ascii="Arial" w:hAnsi="Arial" w:cs="Arial"/>
        <w:bCs/>
        <w:sz w:val="22"/>
        <w:szCs w:val="22"/>
      </w:rPr>
      <w:t xml:space="preserve"> 2023 Beken Corporation           Proprietary and Confidential</w:t>
    </w:r>
    <w:r>
      <w:rPr>
        <w:rFonts w:ascii="Arial" w:hAnsi="Arial" w:cs="Arial"/>
        <w:bCs/>
        <w:sz w:val="22"/>
        <w:szCs w:val="22"/>
      </w:rPr>
      <w:tab/>
      <w:t xml:space="preserve">Page </w:t>
    </w:r>
    <w:r>
      <w:rPr>
        <w:rFonts w:ascii="Arial" w:hAnsi="Arial" w:cs="Arial" w:hint="eastAsia"/>
        <w:bCs/>
        <w:sz w:val="22"/>
        <w:szCs w:val="22"/>
        <w:lang w:eastAsia="zh-CN"/>
      </w:rPr>
      <w:t>3</w:t>
    </w:r>
    <w:r>
      <w:rPr>
        <w:rFonts w:ascii="Arial" w:hAnsi="Arial" w:cs="Arial"/>
        <w:bCs/>
        <w:sz w:val="22"/>
        <w:szCs w:val="22"/>
      </w:rPr>
      <w:t xml:space="preserve"> of </w:t>
    </w:r>
    <w:r>
      <w:rPr>
        <w:rFonts w:ascii="Arial" w:hAnsi="Arial" w:cs="Arial"/>
        <w:bCs/>
        <w:sz w:val="22"/>
        <w:szCs w:val="22"/>
      </w:rPr>
      <w:fldChar w:fldCharType="begin"/>
    </w:r>
    <w:r>
      <w:rPr>
        <w:rFonts w:ascii="Arial" w:hAnsi="Arial" w:cs="Arial"/>
        <w:bCs/>
        <w:sz w:val="22"/>
        <w:szCs w:val="22"/>
      </w:rPr>
      <w:instrText xml:space="preserve"> NUMPAGES </w:instrText>
    </w:r>
    <w:r>
      <w:rPr>
        <w:rFonts w:ascii="Arial" w:hAnsi="Arial" w:cs="Arial"/>
        <w:bCs/>
        <w:sz w:val="22"/>
        <w:szCs w:val="22"/>
      </w:rPr>
      <w:fldChar w:fldCharType="separate"/>
    </w:r>
    <w:r w:rsidR="004C2C88">
      <w:rPr>
        <w:rFonts w:ascii="Arial" w:hAnsi="Arial" w:cs="Arial"/>
        <w:bCs/>
        <w:noProof/>
        <w:sz w:val="22"/>
        <w:szCs w:val="22"/>
      </w:rPr>
      <w:t>58</w:t>
    </w:r>
    <w:r>
      <w:rPr>
        <w:rFonts w:ascii="Arial" w:hAnsi="Arial" w:cs="Arial"/>
        <w:bCs/>
        <w:sz w:val="22"/>
        <w:szCs w:val="22"/>
      </w:rPr>
      <w:fldChar w:fldCharType="end"/>
    </w:r>
    <w:r>
      <w:rPr>
        <w:rFonts w:ascii="Arial" w:hAnsi="Arial" w:cs="Arial"/>
        <w:b/>
        <w:bCs/>
        <w:sz w:val="22"/>
        <w:szCs w:val="22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4880EF" w14:textId="50DC6211" w:rsidR="00B545EF" w:rsidRDefault="00B545EF">
    <w:pPr>
      <w:pStyle w:val="a9"/>
      <w:rPr>
        <w:rFonts w:ascii="微软雅黑" w:eastAsia="微软雅黑" w:hAnsi="微软雅黑" w:cs="Arial"/>
        <w:b/>
        <w:bCs/>
        <w:sz w:val="22"/>
        <w:szCs w:val="22"/>
      </w:rPr>
    </w:pPr>
    <w:r>
      <w:rPr>
        <w:rFonts w:ascii="微软雅黑" w:eastAsia="微软雅黑" w:hAnsi="微软雅黑" w:cs="Arial"/>
        <w:b/>
        <w:bCs/>
        <w:noProof/>
        <w:sz w:val="22"/>
        <w:szCs w:val="22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C7DDF1" wp14:editId="349A5179">
              <wp:simplePos x="0" y="0"/>
              <wp:positionH relativeFrom="column">
                <wp:posOffset>0</wp:posOffset>
              </wp:positionH>
              <wp:positionV relativeFrom="paragraph">
                <wp:posOffset>-53340</wp:posOffset>
              </wp:positionV>
              <wp:extent cx="5486400" cy="0"/>
              <wp:effectExtent l="28575" t="36830" r="28575" b="29845"/>
              <wp:wrapSquare wrapText="bothSides"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psCustomData="http://www.wps.cn/officeDocument/2013/wpsCustomData">
          <w:pict>
            <v:line id="Line 2" o:spid="_x0000_s1026" o:spt="20" style="position:absolute;left:0pt;margin-left:0pt;margin-top:-4.2pt;height:0pt;width:432pt;mso-wrap-distance-bottom:0pt;mso-wrap-distance-left:9pt;mso-wrap-distance-right:9pt;mso-wrap-distance-top:0pt;z-index:251659264;mso-width-relative:page;mso-height-relative:page;" filled="f" stroked="t" coordsize="21600,21600" o:gfxdata="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IEkCZ3WAAAABgEAAA8AAAAAAAAAAQAgAAAA&#10;IgAAAGRycy9kb3ducmV2LnhtbFBLAQIUABQAAAAIAIdO4kDVUgQa1AEAALEDAAAOAAAAAAAAAAEA&#10;IAAAACUBAABkcnMvZTJvRG9jLnhtbFBLBQYAAAAABgAGAFkBAABrBQAAAAA=&#10;">
              <v:fill on="f" focussize="0,0"/>
              <v:stroke weight="4.5pt" color="#000000" linestyle="thinThick" joinstyle="round"/>
              <v:imagedata o:title=""/>
              <o:lock v:ext="edit" aspectratio="f"/>
              <w10:wrap type="square"/>
            </v:line>
          </w:pict>
        </mc:Fallback>
      </mc:AlternateContent>
    </w:r>
    <w:r>
      <w:rPr>
        <w:rFonts w:ascii="微软雅黑" w:eastAsia="微软雅黑" w:hAnsi="微软雅黑" w:cs="Arial"/>
        <w:b/>
        <w:bCs/>
        <w:sz w:val="22"/>
        <w:szCs w:val="22"/>
      </w:rPr>
      <w:t>©</w:t>
    </w:r>
    <w:r>
      <w:rPr>
        <w:rFonts w:ascii="微软雅黑" w:eastAsia="微软雅黑" w:hAnsi="微软雅黑" w:cs="Arial"/>
        <w:bCs/>
        <w:sz w:val="22"/>
        <w:szCs w:val="22"/>
      </w:rPr>
      <w:t xml:space="preserve"> 20</w:t>
    </w:r>
    <w:r>
      <w:rPr>
        <w:rFonts w:ascii="微软雅黑" w:eastAsia="微软雅黑" w:hAnsi="微软雅黑" w:cs="Arial"/>
        <w:bCs/>
        <w:sz w:val="22"/>
        <w:szCs w:val="22"/>
        <w:lang w:eastAsia="zh-CN"/>
      </w:rPr>
      <w:t>23</w:t>
    </w:r>
    <w:r>
      <w:rPr>
        <w:rFonts w:ascii="微软雅黑" w:eastAsia="微软雅黑" w:hAnsi="微软雅黑" w:cs="Arial"/>
        <w:bCs/>
        <w:sz w:val="22"/>
        <w:szCs w:val="22"/>
      </w:rPr>
      <w:t xml:space="preserve"> Beken Corporation           Proprietary and Confidential</w:t>
    </w:r>
    <w:r>
      <w:rPr>
        <w:rFonts w:ascii="微软雅黑" w:eastAsia="微软雅黑" w:hAnsi="微软雅黑" w:cs="Arial"/>
        <w:bCs/>
        <w:sz w:val="22"/>
        <w:szCs w:val="22"/>
      </w:rPr>
      <w:tab/>
      <w:t xml:space="preserve">Page </w:t>
    </w:r>
    <w:r>
      <w:rPr>
        <w:rFonts w:ascii="微软雅黑" w:eastAsia="微软雅黑" w:hAnsi="微软雅黑" w:cs="Arial"/>
        <w:bCs/>
        <w:sz w:val="22"/>
        <w:szCs w:val="22"/>
      </w:rPr>
      <w:fldChar w:fldCharType="begin"/>
    </w:r>
    <w:r>
      <w:rPr>
        <w:rFonts w:ascii="微软雅黑" w:eastAsia="微软雅黑" w:hAnsi="微软雅黑" w:cs="Arial"/>
        <w:bCs/>
        <w:sz w:val="22"/>
        <w:szCs w:val="22"/>
      </w:rPr>
      <w:instrText xml:space="preserve"> PAGE </w:instrText>
    </w:r>
    <w:r>
      <w:rPr>
        <w:rFonts w:ascii="微软雅黑" w:eastAsia="微软雅黑" w:hAnsi="微软雅黑" w:cs="Arial"/>
        <w:bCs/>
        <w:sz w:val="22"/>
        <w:szCs w:val="22"/>
      </w:rPr>
      <w:fldChar w:fldCharType="separate"/>
    </w:r>
    <w:r w:rsidR="004C2C88">
      <w:rPr>
        <w:rFonts w:ascii="微软雅黑" w:eastAsia="微软雅黑" w:hAnsi="微软雅黑" w:cs="Arial"/>
        <w:bCs/>
        <w:noProof/>
        <w:sz w:val="22"/>
        <w:szCs w:val="22"/>
      </w:rPr>
      <w:t>3</w:t>
    </w:r>
    <w:r>
      <w:rPr>
        <w:rFonts w:ascii="微软雅黑" w:eastAsia="微软雅黑" w:hAnsi="微软雅黑" w:cs="Arial"/>
        <w:bCs/>
        <w:sz w:val="22"/>
        <w:szCs w:val="22"/>
      </w:rPr>
      <w:fldChar w:fldCharType="end"/>
    </w:r>
    <w:r>
      <w:rPr>
        <w:rFonts w:ascii="微软雅黑" w:eastAsia="微软雅黑" w:hAnsi="微软雅黑" w:cs="Arial"/>
        <w:bCs/>
        <w:sz w:val="22"/>
        <w:szCs w:val="22"/>
      </w:rPr>
      <w:t xml:space="preserve"> of </w:t>
    </w:r>
    <w:r>
      <w:rPr>
        <w:rFonts w:ascii="微软雅黑" w:eastAsia="微软雅黑" w:hAnsi="微软雅黑" w:cs="Arial"/>
        <w:bCs/>
        <w:sz w:val="22"/>
        <w:szCs w:val="22"/>
      </w:rPr>
      <w:fldChar w:fldCharType="begin"/>
    </w:r>
    <w:r>
      <w:rPr>
        <w:rFonts w:ascii="微软雅黑" w:eastAsia="微软雅黑" w:hAnsi="微软雅黑" w:cs="Arial"/>
        <w:bCs/>
        <w:sz w:val="22"/>
        <w:szCs w:val="22"/>
      </w:rPr>
      <w:instrText xml:space="preserve"> NUMPAGES </w:instrText>
    </w:r>
    <w:r>
      <w:rPr>
        <w:rFonts w:ascii="微软雅黑" w:eastAsia="微软雅黑" w:hAnsi="微软雅黑" w:cs="Arial"/>
        <w:bCs/>
        <w:sz w:val="22"/>
        <w:szCs w:val="22"/>
      </w:rPr>
      <w:fldChar w:fldCharType="separate"/>
    </w:r>
    <w:r w:rsidR="004C2C88">
      <w:rPr>
        <w:rFonts w:ascii="微软雅黑" w:eastAsia="微软雅黑" w:hAnsi="微软雅黑" w:cs="Arial"/>
        <w:bCs/>
        <w:noProof/>
        <w:sz w:val="22"/>
        <w:szCs w:val="22"/>
      </w:rPr>
      <w:t>58</w:t>
    </w:r>
    <w:r>
      <w:rPr>
        <w:rFonts w:ascii="微软雅黑" w:eastAsia="微软雅黑" w:hAnsi="微软雅黑" w:cs="Arial"/>
        <w:bCs/>
        <w:sz w:val="22"/>
        <w:szCs w:val="22"/>
      </w:rPr>
      <w:fldChar w:fldCharType="end"/>
    </w:r>
    <w:r>
      <w:rPr>
        <w:rFonts w:ascii="微软雅黑" w:eastAsia="微软雅黑" w:hAnsi="微软雅黑" w:cs="Arial"/>
        <w:b/>
        <w:bCs/>
        <w:sz w:val="22"/>
        <w:szCs w:val="22"/>
      </w:rPr>
      <w:tab/>
    </w:r>
  </w:p>
  <w:p w14:paraId="4E872112" w14:textId="77777777" w:rsidR="00B545EF" w:rsidRDefault="00B545E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B0D032" w14:textId="77777777" w:rsidR="00D31233" w:rsidRDefault="00D31233">
      <w:r>
        <w:separator/>
      </w:r>
    </w:p>
  </w:footnote>
  <w:footnote w:type="continuationSeparator" w:id="0">
    <w:p w14:paraId="0973CE10" w14:textId="77777777" w:rsidR="00D31233" w:rsidRDefault="00D312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789F7F" w14:textId="5524A18E" w:rsidR="00B545EF" w:rsidRDefault="00B545EF">
    <w:pPr>
      <w:pStyle w:val="aa"/>
      <w:jc w:val="both"/>
      <w:rPr>
        <w:rFonts w:ascii="微软雅黑" w:eastAsia="微软雅黑" w:hAnsi="微软雅黑" w:cs="Arial"/>
        <w:bCs/>
        <w:sz w:val="22"/>
        <w:szCs w:val="22"/>
        <w:lang w:eastAsia="zh-CN"/>
      </w:rPr>
    </w:pPr>
    <w:r>
      <w:rPr>
        <w:rFonts w:ascii="微软雅黑" w:eastAsia="微软雅黑" w:hAnsi="微软雅黑" w:cs="Arial"/>
        <w:bCs/>
        <w:noProof/>
        <w:sz w:val="22"/>
        <w:szCs w:val="22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1BC6F7" wp14:editId="68ACDA41">
              <wp:simplePos x="0" y="0"/>
              <wp:positionH relativeFrom="column">
                <wp:posOffset>30480</wp:posOffset>
              </wp:positionH>
              <wp:positionV relativeFrom="paragraph">
                <wp:posOffset>349250</wp:posOffset>
              </wp:positionV>
              <wp:extent cx="8017510" cy="0"/>
              <wp:effectExtent l="30480" t="34925" r="29210" b="31750"/>
              <wp:wrapSquare wrapText="bothSides"/>
              <wp:docPr id="6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01751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psCustomData="http://www.wps.cn/officeDocument/2013/wpsCustomData">
          <w:pict>
            <v:line id="Line 5" o:spid="_x0000_s1026" o:spt="20" style="position:absolute;left:0pt;margin-left:2.4pt;margin-top:27.5pt;height:0pt;width:631.3pt;mso-wrap-distance-bottom:0pt;mso-wrap-distance-left:9pt;mso-wrap-distance-right:9pt;mso-wrap-distance-top:0pt;z-index:251660288;mso-width-relative:page;mso-height-relative:page;" filled="f" stroked="t" coordsize="21600,21600" o:gfxdata="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LbH+jDUAAAACAEAAA8AAAAAAAAAAQAgAAAAIgAA&#10;AGRycy9kb3ducmV2LnhtbFBLAQIUABQAAAAIAIdO4kAzrdlu0wEAALEDAAAOAAAAAAAAAAEAIAAA&#10;ACMBAABkcnMvZTJvRG9jLnhtbFBLBQYAAAAABgAGAFkBAABoBQAAAAA=&#10;">
              <v:fill on="f" focussize="0,0"/>
              <v:stroke weight="4.5pt" color="#000000" linestyle="thickThin" joinstyle="round"/>
              <v:imagedata o:title=""/>
              <o:lock v:ext="edit" aspectratio="f"/>
              <w10:wrap type="square"/>
            </v:line>
          </w:pict>
        </mc:Fallback>
      </mc:AlternateContent>
    </w:r>
    <w:r>
      <w:rPr>
        <w:rFonts w:ascii="微软雅黑" w:eastAsia="微软雅黑" w:hAnsi="微软雅黑" w:cs="Arial"/>
        <w:bCs/>
        <w:noProof/>
        <w:sz w:val="22"/>
        <w:szCs w:val="22"/>
        <w:lang w:eastAsia="zh-CN"/>
      </w:rPr>
      <w:drawing>
        <wp:inline distT="0" distB="0" distL="0" distR="0" wp14:anchorId="4A3DD870" wp14:editId="41A51EF3">
          <wp:extent cx="474980" cy="260985"/>
          <wp:effectExtent l="0" t="0" r="0" b="0"/>
          <wp:docPr id="2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74980" cy="260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微软雅黑" w:eastAsia="微软雅黑" w:hAnsi="微软雅黑" w:cs="Arial"/>
        <w:bCs/>
        <w:sz w:val="22"/>
        <w:szCs w:val="22"/>
        <w:lang w:eastAsia="zh-CN"/>
      </w:rPr>
      <w:tab/>
    </w:r>
    <w:r>
      <w:rPr>
        <w:rFonts w:ascii="微软雅黑" w:eastAsia="微软雅黑" w:hAnsi="微软雅黑" w:cs="Arial"/>
        <w:bCs/>
        <w:sz w:val="22"/>
        <w:szCs w:val="22"/>
        <w:lang w:eastAsia="zh-CN"/>
      </w:rPr>
      <w:tab/>
    </w:r>
    <w:r>
      <w:rPr>
        <w:rFonts w:ascii="华文细黑" w:eastAsia="华文细黑" w:hAnsi="华文细黑" w:cs="Arial"/>
        <w:b/>
        <w:bCs/>
        <w:sz w:val="22"/>
        <w:szCs w:val="22"/>
        <w:lang w:eastAsia="zh-CN"/>
      </w:rPr>
      <w:t>BK7236</w:t>
    </w:r>
    <w:r w:rsidR="00B551CE">
      <w:rPr>
        <w:rFonts w:ascii="华文细黑" w:eastAsia="华文细黑" w:hAnsi="华文细黑" w:cs="Arial" w:hint="eastAsia"/>
        <w:b/>
        <w:bCs/>
        <w:sz w:val="22"/>
        <w:szCs w:val="22"/>
        <w:lang w:eastAsia="zh-CN"/>
      </w:rPr>
      <w:t>启动</w:t>
    </w:r>
    <w:r>
      <w:rPr>
        <w:rFonts w:ascii="华文细黑" w:eastAsia="华文细黑" w:hAnsi="华文细黑" w:cs="Arial" w:hint="eastAsia"/>
        <w:b/>
        <w:bCs/>
        <w:sz w:val="22"/>
        <w:szCs w:val="22"/>
        <w:lang w:eastAsia="zh-CN"/>
      </w:rPr>
      <w:t>分析与设计</w:t>
    </w:r>
    <w:r>
      <w:rPr>
        <w:rFonts w:ascii="微软雅黑" w:eastAsia="微软雅黑" w:hAnsi="微软雅黑" w:cs="Arial" w:hint="eastAsia"/>
        <w:bCs/>
        <w:sz w:val="22"/>
        <w:szCs w:val="22"/>
        <w:lang w:eastAsia="zh-CN"/>
      </w:rPr>
      <w:tab/>
    </w:r>
    <w:r>
      <w:rPr>
        <w:rFonts w:ascii="微软雅黑" w:eastAsia="微软雅黑" w:hAnsi="微软雅黑" w:cs="Arial"/>
        <w:bCs/>
        <w:sz w:val="22"/>
        <w:szCs w:val="22"/>
        <w:lang w:eastAsia="zh-CN"/>
      </w:rPr>
      <w:tab/>
    </w:r>
    <w:r>
      <w:rPr>
        <w:rFonts w:ascii="微软雅黑" w:eastAsia="微软雅黑" w:hAnsi="微软雅黑" w:cs="Arial"/>
        <w:bCs/>
        <w:sz w:val="22"/>
        <w:szCs w:val="22"/>
        <w:lang w:eastAsia="zh-CN"/>
      </w:rPr>
      <w:tab/>
    </w:r>
    <w:r>
      <w:rPr>
        <w:rFonts w:ascii="微软雅黑" w:eastAsia="微软雅黑" w:hAnsi="微软雅黑" w:cs="Arial"/>
        <w:bCs/>
        <w:sz w:val="22"/>
        <w:szCs w:val="22"/>
        <w:lang w:eastAsia="zh-CN"/>
      </w:rPr>
      <w:tab/>
      <w:t xml:space="preserve">         </w:t>
    </w:r>
    <w:r>
      <w:rPr>
        <w:rFonts w:ascii="微软雅黑" w:eastAsia="微软雅黑" w:hAnsi="微软雅黑" w:cs="Arial" w:hint="eastAsia"/>
        <w:bCs/>
        <w:sz w:val="22"/>
        <w:szCs w:val="22"/>
        <w:lang w:eastAsia="zh-CN"/>
      </w:rPr>
      <w:t>v 0.</w:t>
    </w:r>
    <w:r>
      <w:rPr>
        <w:rFonts w:ascii="微软雅黑" w:eastAsia="微软雅黑" w:hAnsi="微软雅黑" w:cs="Arial"/>
        <w:bCs/>
        <w:sz w:val="22"/>
        <w:szCs w:val="22"/>
        <w:lang w:eastAsia="zh-CN"/>
      </w:rPr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6CC3A8" w14:textId="446600F2" w:rsidR="00B545EF" w:rsidRDefault="00B545EF">
    <w:pPr>
      <w:pStyle w:val="aa"/>
      <w:jc w:val="both"/>
      <w:rPr>
        <w:rFonts w:ascii="华文细黑" w:eastAsia="华文细黑" w:hAnsi="华文细黑" w:cs="Arial"/>
        <w:bCs/>
        <w:sz w:val="22"/>
        <w:szCs w:val="22"/>
        <w:lang w:eastAsia="zh-CN"/>
      </w:rPr>
    </w:pPr>
    <w:r>
      <w:rPr>
        <w:rFonts w:ascii="微软雅黑" w:eastAsia="微软雅黑" w:hAnsi="微软雅黑" w:cs="Arial"/>
        <w:bCs/>
        <w:noProof/>
        <w:sz w:val="22"/>
        <w:szCs w:val="22"/>
        <w:lang w:eastAsia="zh-C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6A11715" wp14:editId="1CFF736C">
              <wp:simplePos x="0" y="0"/>
              <wp:positionH relativeFrom="column">
                <wp:posOffset>0</wp:posOffset>
              </wp:positionH>
              <wp:positionV relativeFrom="paragraph">
                <wp:posOffset>355600</wp:posOffset>
              </wp:positionV>
              <wp:extent cx="5486400" cy="0"/>
              <wp:effectExtent l="28575" t="31750" r="28575" b="34925"/>
              <wp:wrapSquare wrapText="bothSides"/>
              <wp:docPr id="5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psCustomData="http://www.wps.cn/officeDocument/2013/wpsCustomData">
          <w:pict>
            <v:line id="Line 6" o:spid="_x0000_s1026" o:spt="20" style="position:absolute;left:0pt;margin-left:0pt;margin-top:28pt;height:0pt;width:432pt;mso-wrap-distance-bottom:0pt;mso-wrap-distance-left:9pt;mso-wrap-distance-right:9pt;mso-wrap-distance-top:0pt;z-index:251661312;mso-width-relative:page;mso-height-relative:page;" filled="f" stroked="t" coordsize="21600,21600" o:gfxdata="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J8Cdi0gAAAAYBAAAPAAAAAAAAAAEAIAAAACIAAABk&#10;cnMvZG93bnJldi54bWxQSwECFAAUAAAACACHTuJAHSlFntMBAACxAwAADgAAAAAAAAABACAAAAAh&#10;AQAAZHJzL2Uyb0RvYy54bWxQSwUGAAAAAAYABgBZAQAAZgUAAAAA&#10;">
              <v:fill on="f" focussize="0,0"/>
              <v:stroke weight="4.5pt" color="#000000" linestyle="thickThin" joinstyle="round"/>
              <v:imagedata o:title=""/>
              <o:lock v:ext="edit" aspectratio="f"/>
              <w10:wrap type="square"/>
            </v:line>
          </w:pict>
        </mc:Fallback>
      </mc:AlternateContent>
    </w:r>
    <w:r>
      <w:rPr>
        <w:rFonts w:ascii="微软雅黑" w:eastAsia="微软雅黑" w:hAnsi="微软雅黑" w:cs="Arial"/>
        <w:bCs/>
        <w:noProof/>
        <w:sz w:val="22"/>
        <w:szCs w:val="22"/>
        <w:lang w:eastAsia="zh-CN"/>
      </w:rPr>
      <w:drawing>
        <wp:inline distT="0" distB="0" distL="0" distR="0" wp14:anchorId="0EFBB434" wp14:editId="693CEAAE">
          <wp:extent cx="474980" cy="260985"/>
          <wp:effectExtent l="0" t="0" r="0" b="0"/>
          <wp:docPr id="1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74980" cy="260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微软雅黑" w:eastAsia="微软雅黑" w:hAnsi="微软雅黑" w:cs="Arial" w:hint="eastAsia"/>
        <w:bCs/>
        <w:sz w:val="22"/>
        <w:szCs w:val="22"/>
        <w:lang w:eastAsia="zh-CN"/>
      </w:rPr>
      <w:t xml:space="preserve">          </w:t>
    </w:r>
    <w:r>
      <w:rPr>
        <w:rFonts w:ascii="微软雅黑" w:eastAsia="微软雅黑" w:hAnsi="微软雅黑" w:cs="Arial" w:hint="eastAsia"/>
        <w:bCs/>
        <w:sz w:val="22"/>
        <w:szCs w:val="22"/>
        <w:lang w:eastAsia="zh-CN"/>
      </w:rPr>
      <w:tab/>
    </w:r>
    <w:r>
      <w:rPr>
        <w:rFonts w:ascii="华文细黑" w:eastAsia="华文细黑" w:hAnsi="华文细黑" w:cs="Arial" w:hint="eastAsia"/>
        <w:b/>
        <w:bCs/>
        <w:sz w:val="22"/>
        <w:szCs w:val="22"/>
        <w:lang w:eastAsia="zh-CN"/>
      </w:rPr>
      <w:t>BK7236</w:t>
    </w:r>
    <w:r>
      <w:rPr>
        <w:rFonts w:ascii="华文细黑" w:eastAsia="华文细黑" w:hAnsi="华文细黑" w:cs="Arial"/>
        <w:b/>
        <w:bCs/>
        <w:sz w:val="22"/>
        <w:szCs w:val="22"/>
        <w:lang w:eastAsia="zh-CN"/>
      </w:rPr>
      <w:t xml:space="preserve"> </w:t>
    </w:r>
    <w:r>
      <w:rPr>
        <w:rFonts w:ascii="华文细黑" w:eastAsia="华文细黑" w:hAnsi="华文细黑" w:cs="Arial" w:hint="eastAsia"/>
        <w:b/>
        <w:bCs/>
        <w:sz w:val="22"/>
        <w:szCs w:val="22"/>
        <w:lang w:eastAsia="zh-CN"/>
      </w:rPr>
      <w:t>启动分析与设计</w:t>
    </w:r>
    <w:r>
      <w:rPr>
        <w:rFonts w:ascii="华文细黑" w:eastAsia="华文细黑" w:hAnsi="华文细黑" w:cs="Arial" w:hint="eastAsia"/>
        <w:bCs/>
        <w:sz w:val="22"/>
        <w:szCs w:val="22"/>
        <w:lang w:eastAsia="zh-CN"/>
      </w:rPr>
      <w:tab/>
      <w:t>v 0.</w:t>
    </w:r>
    <w:r>
      <w:rPr>
        <w:rFonts w:ascii="华文细黑" w:eastAsia="华文细黑" w:hAnsi="华文细黑" w:cs="Arial"/>
        <w:bCs/>
        <w:sz w:val="22"/>
        <w:szCs w:val="22"/>
        <w:lang w:eastAsia="zh-CN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36807"/>
    <w:multiLevelType w:val="multilevel"/>
    <w:tmpl w:val="01636807"/>
    <w:lvl w:ilvl="0">
      <w:start w:val="1"/>
      <w:numFmt w:val="decimal"/>
      <w:pStyle w:val="1"/>
      <w:lvlText w:val="%1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left" w:pos="720"/>
        </w:tabs>
        <w:ind w:left="720" w:hanging="720"/>
      </w:pPr>
      <w:rPr>
        <w:rFonts w:ascii="微软雅黑" w:eastAsia="微软雅黑" w:hAnsi="微软雅黑"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left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40"/>
        </w:tabs>
        <w:ind w:left="4320" w:hanging="1440"/>
      </w:pPr>
      <w:rPr>
        <w:rFonts w:hint="default"/>
      </w:rPr>
    </w:lvl>
  </w:abstractNum>
  <w:abstractNum w:abstractNumId="1" w15:restartNumberingAfterBreak="0">
    <w:nsid w:val="027030C9"/>
    <w:multiLevelType w:val="hybridMultilevel"/>
    <w:tmpl w:val="B3BEF0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7B467B"/>
    <w:multiLevelType w:val="hybridMultilevel"/>
    <w:tmpl w:val="1D442F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996D49"/>
    <w:multiLevelType w:val="multilevel"/>
    <w:tmpl w:val="296EE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6F3407D"/>
    <w:multiLevelType w:val="hybridMultilevel"/>
    <w:tmpl w:val="9266DB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532022"/>
    <w:multiLevelType w:val="hybridMultilevel"/>
    <w:tmpl w:val="D750C4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A5B04F9"/>
    <w:multiLevelType w:val="hybridMultilevel"/>
    <w:tmpl w:val="E2DA58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B08553E"/>
    <w:multiLevelType w:val="hybridMultilevel"/>
    <w:tmpl w:val="F5C63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BF60EFD"/>
    <w:multiLevelType w:val="hybridMultilevel"/>
    <w:tmpl w:val="554A84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C05569D"/>
    <w:multiLevelType w:val="hybridMultilevel"/>
    <w:tmpl w:val="00BA1F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C461BB8"/>
    <w:multiLevelType w:val="hybridMultilevel"/>
    <w:tmpl w:val="52E69C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FDE76D8"/>
    <w:multiLevelType w:val="hybridMultilevel"/>
    <w:tmpl w:val="83221DBE"/>
    <w:lvl w:ilvl="0" w:tplc="555290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0B10529"/>
    <w:multiLevelType w:val="hybridMultilevel"/>
    <w:tmpl w:val="326CB3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2D23089"/>
    <w:multiLevelType w:val="hybridMultilevel"/>
    <w:tmpl w:val="8CA882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54363C"/>
    <w:multiLevelType w:val="hybridMultilevel"/>
    <w:tmpl w:val="98BC1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4355D02"/>
    <w:multiLevelType w:val="multilevel"/>
    <w:tmpl w:val="9E6AB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5825A9C"/>
    <w:multiLevelType w:val="hybridMultilevel"/>
    <w:tmpl w:val="9EF48A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91875A2"/>
    <w:multiLevelType w:val="hybridMultilevel"/>
    <w:tmpl w:val="41F0DE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A8D419E"/>
    <w:multiLevelType w:val="hybridMultilevel"/>
    <w:tmpl w:val="1DF49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ABC42A7"/>
    <w:multiLevelType w:val="hybridMultilevel"/>
    <w:tmpl w:val="8FC4E2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B2C1452"/>
    <w:multiLevelType w:val="hybridMultilevel"/>
    <w:tmpl w:val="85B25E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14334F4"/>
    <w:multiLevelType w:val="hybridMultilevel"/>
    <w:tmpl w:val="98AC9DB2"/>
    <w:lvl w:ilvl="0" w:tplc="E3D270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68E5EE9"/>
    <w:multiLevelType w:val="hybridMultilevel"/>
    <w:tmpl w:val="AE8E31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73E351F"/>
    <w:multiLevelType w:val="hybridMultilevel"/>
    <w:tmpl w:val="4C0235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8947F88"/>
    <w:multiLevelType w:val="hybridMultilevel"/>
    <w:tmpl w:val="CBBC82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A581ACB"/>
    <w:multiLevelType w:val="hybridMultilevel"/>
    <w:tmpl w:val="039855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F3130A2"/>
    <w:multiLevelType w:val="hybridMultilevel"/>
    <w:tmpl w:val="C36EE3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21211BE"/>
    <w:multiLevelType w:val="hybridMultilevel"/>
    <w:tmpl w:val="A7AC05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40F7382"/>
    <w:multiLevelType w:val="hybridMultilevel"/>
    <w:tmpl w:val="35F217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9A53DE2"/>
    <w:multiLevelType w:val="hybridMultilevel"/>
    <w:tmpl w:val="B4D265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B3061D5"/>
    <w:multiLevelType w:val="multilevel"/>
    <w:tmpl w:val="3B3061D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B4C0A46"/>
    <w:multiLevelType w:val="hybridMultilevel"/>
    <w:tmpl w:val="83F4CF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B7D6193"/>
    <w:multiLevelType w:val="hybridMultilevel"/>
    <w:tmpl w:val="12CC9D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C1C3B01"/>
    <w:multiLevelType w:val="hybridMultilevel"/>
    <w:tmpl w:val="87EAA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292049F"/>
    <w:multiLevelType w:val="hybridMultilevel"/>
    <w:tmpl w:val="F0EA09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543671F6"/>
    <w:multiLevelType w:val="hybridMultilevel"/>
    <w:tmpl w:val="8D988F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53A4BB8"/>
    <w:multiLevelType w:val="hybridMultilevel"/>
    <w:tmpl w:val="22E88D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A3D16A2"/>
    <w:multiLevelType w:val="hybridMultilevel"/>
    <w:tmpl w:val="F3E0A0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AEC6A35"/>
    <w:multiLevelType w:val="hybridMultilevel"/>
    <w:tmpl w:val="7054E3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B2B4561"/>
    <w:multiLevelType w:val="hybridMultilevel"/>
    <w:tmpl w:val="C7DA74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D815D3B"/>
    <w:multiLevelType w:val="hybridMultilevel"/>
    <w:tmpl w:val="E76EF3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5E524CE5"/>
    <w:multiLevelType w:val="hybridMultilevel"/>
    <w:tmpl w:val="52341B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5F4D586B"/>
    <w:multiLevelType w:val="hybridMultilevel"/>
    <w:tmpl w:val="AD6C7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5F6850AA"/>
    <w:multiLevelType w:val="hybridMultilevel"/>
    <w:tmpl w:val="B114DF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60BC4A27"/>
    <w:multiLevelType w:val="hybridMultilevel"/>
    <w:tmpl w:val="E0629E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3870B8C"/>
    <w:multiLevelType w:val="hybridMultilevel"/>
    <w:tmpl w:val="330EEE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65A07CB2"/>
    <w:multiLevelType w:val="hybridMultilevel"/>
    <w:tmpl w:val="12905C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68A976F2"/>
    <w:multiLevelType w:val="multilevel"/>
    <w:tmpl w:val="602CE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9C621E0"/>
    <w:multiLevelType w:val="hybridMultilevel"/>
    <w:tmpl w:val="B2DC43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6AC66E25"/>
    <w:multiLevelType w:val="multilevel"/>
    <w:tmpl w:val="89E45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6D8C6673"/>
    <w:multiLevelType w:val="hybridMultilevel"/>
    <w:tmpl w:val="44C23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6E033CC2"/>
    <w:multiLevelType w:val="hybridMultilevel"/>
    <w:tmpl w:val="1E9A47A0"/>
    <w:lvl w:ilvl="0" w:tplc="555290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6E417210"/>
    <w:multiLevelType w:val="multilevel"/>
    <w:tmpl w:val="368AC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EFD27A9"/>
    <w:multiLevelType w:val="multilevel"/>
    <w:tmpl w:val="946EE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51A4757"/>
    <w:multiLevelType w:val="multilevel"/>
    <w:tmpl w:val="751A475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7619018D"/>
    <w:multiLevelType w:val="hybridMultilevel"/>
    <w:tmpl w:val="47DC10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770E2D7A"/>
    <w:multiLevelType w:val="hybridMultilevel"/>
    <w:tmpl w:val="98988A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7B3327B6"/>
    <w:multiLevelType w:val="hybridMultilevel"/>
    <w:tmpl w:val="376E03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7BFA66F1"/>
    <w:multiLevelType w:val="hybridMultilevel"/>
    <w:tmpl w:val="12E098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7FD97540"/>
    <w:multiLevelType w:val="hybridMultilevel"/>
    <w:tmpl w:val="B70822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4"/>
  </w:num>
  <w:num w:numId="3">
    <w:abstractNumId w:val="30"/>
  </w:num>
  <w:num w:numId="4">
    <w:abstractNumId w:val="41"/>
  </w:num>
  <w:num w:numId="5">
    <w:abstractNumId w:val="56"/>
  </w:num>
  <w:num w:numId="6">
    <w:abstractNumId w:val="40"/>
  </w:num>
  <w:num w:numId="7">
    <w:abstractNumId w:val="11"/>
  </w:num>
  <w:num w:numId="8">
    <w:abstractNumId w:val="51"/>
  </w:num>
  <w:num w:numId="9">
    <w:abstractNumId w:val="6"/>
  </w:num>
  <w:num w:numId="10">
    <w:abstractNumId w:val="31"/>
  </w:num>
  <w:num w:numId="11">
    <w:abstractNumId w:val="33"/>
  </w:num>
  <w:num w:numId="12">
    <w:abstractNumId w:val="35"/>
  </w:num>
  <w:num w:numId="13">
    <w:abstractNumId w:val="21"/>
  </w:num>
  <w:num w:numId="14">
    <w:abstractNumId w:val="10"/>
  </w:num>
  <w:num w:numId="15">
    <w:abstractNumId w:val="29"/>
  </w:num>
  <w:num w:numId="16">
    <w:abstractNumId w:val="19"/>
  </w:num>
  <w:num w:numId="17">
    <w:abstractNumId w:val="24"/>
  </w:num>
  <w:num w:numId="18">
    <w:abstractNumId w:val="50"/>
  </w:num>
  <w:num w:numId="19">
    <w:abstractNumId w:val="32"/>
  </w:num>
  <w:num w:numId="20">
    <w:abstractNumId w:val="53"/>
  </w:num>
  <w:num w:numId="21">
    <w:abstractNumId w:val="52"/>
  </w:num>
  <w:num w:numId="22">
    <w:abstractNumId w:val="49"/>
  </w:num>
  <w:num w:numId="23">
    <w:abstractNumId w:val="15"/>
  </w:num>
  <w:num w:numId="24">
    <w:abstractNumId w:val="3"/>
  </w:num>
  <w:num w:numId="25">
    <w:abstractNumId w:val="47"/>
  </w:num>
  <w:num w:numId="26">
    <w:abstractNumId w:val="43"/>
  </w:num>
  <w:num w:numId="27">
    <w:abstractNumId w:val="12"/>
  </w:num>
  <w:num w:numId="28">
    <w:abstractNumId w:val="27"/>
  </w:num>
  <w:num w:numId="29">
    <w:abstractNumId w:val="14"/>
  </w:num>
  <w:num w:numId="30">
    <w:abstractNumId w:val="34"/>
  </w:num>
  <w:num w:numId="31">
    <w:abstractNumId w:val="5"/>
  </w:num>
  <w:num w:numId="32">
    <w:abstractNumId w:val="42"/>
  </w:num>
  <w:num w:numId="33">
    <w:abstractNumId w:val="8"/>
  </w:num>
  <w:num w:numId="34">
    <w:abstractNumId w:val="1"/>
  </w:num>
  <w:num w:numId="35">
    <w:abstractNumId w:val="36"/>
  </w:num>
  <w:num w:numId="36">
    <w:abstractNumId w:val="44"/>
  </w:num>
  <w:num w:numId="37">
    <w:abstractNumId w:val="7"/>
  </w:num>
  <w:num w:numId="38">
    <w:abstractNumId w:val="59"/>
  </w:num>
  <w:num w:numId="39">
    <w:abstractNumId w:val="2"/>
  </w:num>
  <w:num w:numId="40">
    <w:abstractNumId w:val="13"/>
  </w:num>
  <w:num w:numId="41">
    <w:abstractNumId w:val="16"/>
  </w:num>
  <w:num w:numId="42">
    <w:abstractNumId w:val="37"/>
  </w:num>
  <w:num w:numId="43">
    <w:abstractNumId w:val="57"/>
  </w:num>
  <w:num w:numId="44">
    <w:abstractNumId w:val="26"/>
  </w:num>
  <w:num w:numId="45">
    <w:abstractNumId w:val="55"/>
  </w:num>
  <w:num w:numId="46">
    <w:abstractNumId w:val="20"/>
  </w:num>
  <w:num w:numId="47">
    <w:abstractNumId w:val="45"/>
  </w:num>
  <w:num w:numId="48">
    <w:abstractNumId w:val="25"/>
  </w:num>
  <w:num w:numId="49">
    <w:abstractNumId w:val="4"/>
  </w:num>
  <w:num w:numId="50">
    <w:abstractNumId w:val="46"/>
  </w:num>
  <w:num w:numId="51">
    <w:abstractNumId w:val="18"/>
  </w:num>
  <w:num w:numId="52">
    <w:abstractNumId w:val="38"/>
  </w:num>
  <w:num w:numId="53">
    <w:abstractNumId w:val="17"/>
  </w:num>
  <w:num w:numId="54">
    <w:abstractNumId w:val="58"/>
  </w:num>
  <w:num w:numId="55">
    <w:abstractNumId w:val="9"/>
  </w:num>
  <w:num w:numId="56">
    <w:abstractNumId w:val="22"/>
  </w:num>
  <w:num w:numId="57">
    <w:abstractNumId w:val="23"/>
  </w:num>
  <w:num w:numId="58">
    <w:abstractNumId w:val="39"/>
  </w:num>
  <w:num w:numId="59">
    <w:abstractNumId w:val="48"/>
  </w:num>
  <w:num w:numId="60">
    <w:abstractNumId w:val="28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isplayBackgroundShape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20"/>
  <w:noPunctuationKerning/>
  <w:characterSpacingControl w:val="doNotCompress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Q0MzNkNDFiNDE2MWNiMWQxZDg3ZGU1NzIxMDI1YzAifQ=="/>
  </w:docVars>
  <w:rsids>
    <w:rsidRoot w:val="00172A27"/>
    <w:rsid w:val="0000054F"/>
    <w:rsid w:val="00000663"/>
    <w:rsid w:val="00000E81"/>
    <w:rsid w:val="00000FAF"/>
    <w:rsid w:val="00001391"/>
    <w:rsid w:val="000017BD"/>
    <w:rsid w:val="00002146"/>
    <w:rsid w:val="0000243F"/>
    <w:rsid w:val="000028F9"/>
    <w:rsid w:val="00002A90"/>
    <w:rsid w:val="00002F06"/>
    <w:rsid w:val="00003B25"/>
    <w:rsid w:val="00004022"/>
    <w:rsid w:val="0000415C"/>
    <w:rsid w:val="00004422"/>
    <w:rsid w:val="00004770"/>
    <w:rsid w:val="00004E15"/>
    <w:rsid w:val="00005420"/>
    <w:rsid w:val="000058D9"/>
    <w:rsid w:val="00005F90"/>
    <w:rsid w:val="00005FC0"/>
    <w:rsid w:val="000067A4"/>
    <w:rsid w:val="00007056"/>
    <w:rsid w:val="000070C2"/>
    <w:rsid w:val="000072C8"/>
    <w:rsid w:val="00007D2E"/>
    <w:rsid w:val="00007FE7"/>
    <w:rsid w:val="000105BC"/>
    <w:rsid w:val="0001060C"/>
    <w:rsid w:val="00010E42"/>
    <w:rsid w:val="00010F4C"/>
    <w:rsid w:val="0001135C"/>
    <w:rsid w:val="0001145C"/>
    <w:rsid w:val="000118FE"/>
    <w:rsid w:val="000123B1"/>
    <w:rsid w:val="00012E30"/>
    <w:rsid w:val="00013167"/>
    <w:rsid w:val="0001395A"/>
    <w:rsid w:val="000148B7"/>
    <w:rsid w:val="00015520"/>
    <w:rsid w:val="000155F6"/>
    <w:rsid w:val="00015B35"/>
    <w:rsid w:val="00015C43"/>
    <w:rsid w:val="00015D15"/>
    <w:rsid w:val="000162FB"/>
    <w:rsid w:val="00016B19"/>
    <w:rsid w:val="000170B9"/>
    <w:rsid w:val="00017C9B"/>
    <w:rsid w:val="0002000B"/>
    <w:rsid w:val="00021093"/>
    <w:rsid w:val="00021297"/>
    <w:rsid w:val="0002197D"/>
    <w:rsid w:val="00021A5A"/>
    <w:rsid w:val="000220DC"/>
    <w:rsid w:val="00022352"/>
    <w:rsid w:val="000227A0"/>
    <w:rsid w:val="000228DF"/>
    <w:rsid w:val="00022BC0"/>
    <w:rsid w:val="00022C46"/>
    <w:rsid w:val="00022E00"/>
    <w:rsid w:val="000231BF"/>
    <w:rsid w:val="00023E34"/>
    <w:rsid w:val="000246C9"/>
    <w:rsid w:val="000254FD"/>
    <w:rsid w:val="000258EC"/>
    <w:rsid w:val="00025972"/>
    <w:rsid w:val="00025D07"/>
    <w:rsid w:val="00025F2B"/>
    <w:rsid w:val="000261FE"/>
    <w:rsid w:val="0002642B"/>
    <w:rsid w:val="00026609"/>
    <w:rsid w:val="000268FA"/>
    <w:rsid w:val="00027AE5"/>
    <w:rsid w:val="0003009D"/>
    <w:rsid w:val="00031129"/>
    <w:rsid w:val="00031C90"/>
    <w:rsid w:val="00032009"/>
    <w:rsid w:val="0003257A"/>
    <w:rsid w:val="0003300A"/>
    <w:rsid w:val="00033214"/>
    <w:rsid w:val="0003330B"/>
    <w:rsid w:val="00033591"/>
    <w:rsid w:val="000338B6"/>
    <w:rsid w:val="00034001"/>
    <w:rsid w:val="000340C5"/>
    <w:rsid w:val="00034567"/>
    <w:rsid w:val="00034945"/>
    <w:rsid w:val="00034CBA"/>
    <w:rsid w:val="000350B1"/>
    <w:rsid w:val="000350EA"/>
    <w:rsid w:val="00035561"/>
    <w:rsid w:val="00035636"/>
    <w:rsid w:val="00035E1B"/>
    <w:rsid w:val="00036564"/>
    <w:rsid w:val="000369E1"/>
    <w:rsid w:val="00036F55"/>
    <w:rsid w:val="00036F69"/>
    <w:rsid w:val="000373E6"/>
    <w:rsid w:val="000374D5"/>
    <w:rsid w:val="0003759B"/>
    <w:rsid w:val="00037F78"/>
    <w:rsid w:val="00040190"/>
    <w:rsid w:val="00040CD1"/>
    <w:rsid w:val="00040D80"/>
    <w:rsid w:val="00041188"/>
    <w:rsid w:val="000411DA"/>
    <w:rsid w:val="000412A0"/>
    <w:rsid w:val="00041774"/>
    <w:rsid w:val="00041A0D"/>
    <w:rsid w:val="00041A36"/>
    <w:rsid w:val="000429A4"/>
    <w:rsid w:val="00043AA4"/>
    <w:rsid w:val="00043D6F"/>
    <w:rsid w:val="00044038"/>
    <w:rsid w:val="00044288"/>
    <w:rsid w:val="000442BF"/>
    <w:rsid w:val="000446CA"/>
    <w:rsid w:val="00044A2C"/>
    <w:rsid w:val="00044E9B"/>
    <w:rsid w:val="000453DB"/>
    <w:rsid w:val="00045495"/>
    <w:rsid w:val="00045F0B"/>
    <w:rsid w:val="00045FF2"/>
    <w:rsid w:val="00046278"/>
    <w:rsid w:val="000463EB"/>
    <w:rsid w:val="00046699"/>
    <w:rsid w:val="00046AA4"/>
    <w:rsid w:val="00046AEC"/>
    <w:rsid w:val="00046CC5"/>
    <w:rsid w:val="00047043"/>
    <w:rsid w:val="00047370"/>
    <w:rsid w:val="0004773F"/>
    <w:rsid w:val="00047766"/>
    <w:rsid w:val="0004779B"/>
    <w:rsid w:val="00047CFA"/>
    <w:rsid w:val="00050119"/>
    <w:rsid w:val="00050248"/>
    <w:rsid w:val="0005067B"/>
    <w:rsid w:val="000508E9"/>
    <w:rsid w:val="00050AD2"/>
    <w:rsid w:val="00050B08"/>
    <w:rsid w:val="00050D25"/>
    <w:rsid w:val="000510F5"/>
    <w:rsid w:val="00051125"/>
    <w:rsid w:val="00051376"/>
    <w:rsid w:val="000520DB"/>
    <w:rsid w:val="000521FF"/>
    <w:rsid w:val="000529DF"/>
    <w:rsid w:val="00052C84"/>
    <w:rsid w:val="000538FB"/>
    <w:rsid w:val="00053C06"/>
    <w:rsid w:val="00053E4C"/>
    <w:rsid w:val="000541C7"/>
    <w:rsid w:val="000545CE"/>
    <w:rsid w:val="0005460B"/>
    <w:rsid w:val="00054884"/>
    <w:rsid w:val="00054AA4"/>
    <w:rsid w:val="00054DD4"/>
    <w:rsid w:val="00055AFC"/>
    <w:rsid w:val="00055F42"/>
    <w:rsid w:val="000564AB"/>
    <w:rsid w:val="0005762C"/>
    <w:rsid w:val="00057696"/>
    <w:rsid w:val="00057744"/>
    <w:rsid w:val="000577C2"/>
    <w:rsid w:val="00057912"/>
    <w:rsid w:val="00057999"/>
    <w:rsid w:val="00057CFA"/>
    <w:rsid w:val="0006079D"/>
    <w:rsid w:val="00060A0C"/>
    <w:rsid w:val="00062036"/>
    <w:rsid w:val="000629AC"/>
    <w:rsid w:val="00062D5D"/>
    <w:rsid w:val="00062F3D"/>
    <w:rsid w:val="000630C0"/>
    <w:rsid w:val="00063E74"/>
    <w:rsid w:val="0006405B"/>
    <w:rsid w:val="000644C2"/>
    <w:rsid w:val="000647AA"/>
    <w:rsid w:val="000651E2"/>
    <w:rsid w:val="00065549"/>
    <w:rsid w:val="00065BD0"/>
    <w:rsid w:val="00066663"/>
    <w:rsid w:val="000667C1"/>
    <w:rsid w:val="00066BA6"/>
    <w:rsid w:val="00066CF5"/>
    <w:rsid w:val="00066D82"/>
    <w:rsid w:val="00067104"/>
    <w:rsid w:val="0006722E"/>
    <w:rsid w:val="000676F1"/>
    <w:rsid w:val="0006781D"/>
    <w:rsid w:val="00070033"/>
    <w:rsid w:val="000700B8"/>
    <w:rsid w:val="000700CD"/>
    <w:rsid w:val="00070294"/>
    <w:rsid w:val="00070469"/>
    <w:rsid w:val="000704A5"/>
    <w:rsid w:val="000704A7"/>
    <w:rsid w:val="000708C4"/>
    <w:rsid w:val="00071387"/>
    <w:rsid w:val="0007174C"/>
    <w:rsid w:val="000724A5"/>
    <w:rsid w:val="000724F8"/>
    <w:rsid w:val="00072ADF"/>
    <w:rsid w:val="00072B77"/>
    <w:rsid w:val="00072E6A"/>
    <w:rsid w:val="00072E6F"/>
    <w:rsid w:val="00072E74"/>
    <w:rsid w:val="00072ED5"/>
    <w:rsid w:val="0007372C"/>
    <w:rsid w:val="00073EFE"/>
    <w:rsid w:val="0007416B"/>
    <w:rsid w:val="0007417F"/>
    <w:rsid w:val="0007471B"/>
    <w:rsid w:val="00075157"/>
    <w:rsid w:val="000753FE"/>
    <w:rsid w:val="00075F69"/>
    <w:rsid w:val="0007601D"/>
    <w:rsid w:val="000763CB"/>
    <w:rsid w:val="000764E4"/>
    <w:rsid w:val="000765B7"/>
    <w:rsid w:val="000766FC"/>
    <w:rsid w:val="00076913"/>
    <w:rsid w:val="00076F35"/>
    <w:rsid w:val="000772DE"/>
    <w:rsid w:val="00077368"/>
    <w:rsid w:val="000777CC"/>
    <w:rsid w:val="00077A91"/>
    <w:rsid w:val="00077CCD"/>
    <w:rsid w:val="000800C0"/>
    <w:rsid w:val="000802B9"/>
    <w:rsid w:val="00080554"/>
    <w:rsid w:val="00080B84"/>
    <w:rsid w:val="00080FF0"/>
    <w:rsid w:val="000810A7"/>
    <w:rsid w:val="0008137C"/>
    <w:rsid w:val="0008167A"/>
    <w:rsid w:val="000824E1"/>
    <w:rsid w:val="000824FD"/>
    <w:rsid w:val="00082603"/>
    <w:rsid w:val="000826BF"/>
    <w:rsid w:val="0008329E"/>
    <w:rsid w:val="00083789"/>
    <w:rsid w:val="00083939"/>
    <w:rsid w:val="00083BDF"/>
    <w:rsid w:val="0008404A"/>
    <w:rsid w:val="000840B4"/>
    <w:rsid w:val="0008425E"/>
    <w:rsid w:val="000845D4"/>
    <w:rsid w:val="00085266"/>
    <w:rsid w:val="00085AC7"/>
    <w:rsid w:val="00085B96"/>
    <w:rsid w:val="0008631D"/>
    <w:rsid w:val="0008678A"/>
    <w:rsid w:val="000867EA"/>
    <w:rsid w:val="0008692C"/>
    <w:rsid w:val="00086FB5"/>
    <w:rsid w:val="0008765C"/>
    <w:rsid w:val="00087D02"/>
    <w:rsid w:val="00090D2E"/>
    <w:rsid w:val="00090FB8"/>
    <w:rsid w:val="00091152"/>
    <w:rsid w:val="00091BF6"/>
    <w:rsid w:val="00091CA3"/>
    <w:rsid w:val="00091E74"/>
    <w:rsid w:val="000928A1"/>
    <w:rsid w:val="0009292D"/>
    <w:rsid w:val="0009305B"/>
    <w:rsid w:val="0009306B"/>
    <w:rsid w:val="00093F21"/>
    <w:rsid w:val="000940EE"/>
    <w:rsid w:val="000941D2"/>
    <w:rsid w:val="00094417"/>
    <w:rsid w:val="000946A5"/>
    <w:rsid w:val="0009471D"/>
    <w:rsid w:val="00095283"/>
    <w:rsid w:val="00095747"/>
    <w:rsid w:val="00095D68"/>
    <w:rsid w:val="0009608D"/>
    <w:rsid w:val="000964FE"/>
    <w:rsid w:val="00096EAB"/>
    <w:rsid w:val="00096FD6"/>
    <w:rsid w:val="0009734D"/>
    <w:rsid w:val="000973FE"/>
    <w:rsid w:val="00097C7A"/>
    <w:rsid w:val="00097D9C"/>
    <w:rsid w:val="00097E41"/>
    <w:rsid w:val="000A07F9"/>
    <w:rsid w:val="000A0C58"/>
    <w:rsid w:val="000A14F7"/>
    <w:rsid w:val="000A166F"/>
    <w:rsid w:val="000A193D"/>
    <w:rsid w:val="000A1D68"/>
    <w:rsid w:val="000A227A"/>
    <w:rsid w:val="000A2483"/>
    <w:rsid w:val="000A2A41"/>
    <w:rsid w:val="000A3003"/>
    <w:rsid w:val="000A3286"/>
    <w:rsid w:val="000A345F"/>
    <w:rsid w:val="000A352C"/>
    <w:rsid w:val="000A3701"/>
    <w:rsid w:val="000A3E31"/>
    <w:rsid w:val="000A422A"/>
    <w:rsid w:val="000A437C"/>
    <w:rsid w:val="000A45A9"/>
    <w:rsid w:val="000A4A48"/>
    <w:rsid w:val="000A4D9D"/>
    <w:rsid w:val="000A519F"/>
    <w:rsid w:val="000A56FA"/>
    <w:rsid w:val="000A5D49"/>
    <w:rsid w:val="000A617B"/>
    <w:rsid w:val="000A61FD"/>
    <w:rsid w:val="000A6730"/>
    <w:rsid w:val="000A67BC"/>
    <w:rsid w:val="000A6EEE"/>
    <w:rsid w:val="000A7013"/>
    <w:rsid w:val="000A7A4D"/>
    <w:rsid w:val="000A7A57"/>
    <w:rsid w:val="000B09C0"/>
    <w:rsid w:val="000B0A10"/>
    <w:rsid w:val="000B199B"/>
    <w:rsid w:val="000B19DE"/>
    <w:rsid w:val="000B1F81"/>
    <w:rsid w:val="000B21E1"/>
    <w:rsid w:val="000B2261"/>
    <w:rsid w:val="000B250A"/>
    <w:rsid w:val="000B2D14"/>
    <w:rsid w:val="000B2D64"/>
    <w:rsid w:val="000B2F1D"/>
    <w:rsid w:val="000B35E5"/>
    <w:rsid w:val="000B374E"/>
    <w:rsid w:val="000B3B63"/>
    <w:rsid w:val="000B451E"/>
    <w:rsid w:val="000B4736"/>
    <w:rsid w:val="000B4934"/>
    <w:rsid w:val="000B4A5B"/>
    <w:rsid w:val="000B50EF"/>
    <w:rsid w:val="000B5372"/>
    <w:rsid w:val="000B5428"/>
    <w:rsid w:val="000B5C53"/>
    <w:rsid w:val="000B63F9"/>
    <w:rsid w:val="000B648E"/>
    <w:rsid w:val="000B65DD"/>
    <w:rsid w:val="000B717C"/>
    <w:rsid w:val="000B74E8"/>
    <w:rsid w:val="000B78F8"/>
    <w:rsid w:val="000B7B87"/>
    <w:rsid w:val="000C112B"/>
    <w:rsid w:val="000C11FD"/>
    <w:rsid w:val="000C12F0"/>
    <w:rsid w:val="000C155B"/>
    <w:rsid w:val="000C23C4"/>
    <w:rsid w:val="000C2AF0"/>
    <w:rsid w:val="000C2D53"/>
    <w:rsid w:val="000C2E7C"/>
    <w:rsid w:val="000C30B5"/>
    <w:rsid w:val="000C3322"/>
    <w:rsid w:val="000C369B"/>
    <w:rsid w:val="000C38A0"/>
    <w:rsid w:val="000C4663"/>
    <w:rsid w:val="000C4746"/>
    <w:rsid w:val="000C4997"/>
    <w:rsid w:val="000C4AE9"/>
    <w:rsid w:val="000C5013"/>
    <w:rsid w:val="000C572F"/>
    <w:rsid w:val="000C6378"/>
    <w:rsid w:val="000C701E"/>
    <w:rsid w:val="000C7033"/>
    <w:rsid w:val="000C7220"/>
    <w:rsid w:val="000C735C"/>
    <w:rsid w:val="000C7D02"/>
    <w:rsid w:val="000D0C65"/>
    <w:rsid w:val="000D13AF"/>
    <w:rsid w:val="000D14A1"/>
    <w:rsid w:val="000D1607"/>
    <w:rsid w:val="000D1D47"/>
    <w:rsid w:val="000D2661"/>
    <w:rsid w:val="000D26A1"/>
    <w:rsid w:val="000D2DF0"/>
    <w:rsid w:val="000D3039"/>
    <w:rsid w:val="000D3252"/>
    <w:rsid w:val="000D3988"/>
    <w:rsid w:val="000D3A2A"/>
    <w:rsid w:val="000D3ACA"/>
    <w:rsid w:val="000D3C57"/>
    <w:rsid w:val="000D4572"/>
    <w:rsid w:val="000D48EA"/>
    <w:rsid w:val="000D4996"/>
    <w:rsid w:val="000D4F7B"/>
    <w:rsid w:val="000D52C9"/>
    <w:rsid w:val="000D5512"/>
    <w:rsid w:val="000D57AA"/>
    <w:rsid w:val="000D59FC"/>
    <w:rsid w:val="000D5B04"/>
    <w:rsid w:val="000D60AA"/>
    <w:rsid w:val="000D6208"/>
    <w:rsid w:val="000D6338"/>
    <w:rsid w:val="000D744B"/>
    <w:rsid w:val="000D7DF6"/>
    <w:rsid w:val="000E0449"/>
    <w:rsid w:val="000E0AEB"/>
    <w:rsid w:val="000E0C30"/>
    <w:rsid w:val="000E0CAE"/>
    <w:rsid w:val="000E172B"/>
    <w:rsid w:val="000E1D39"/>
    <w:rsid w:val="000E2507"/>
    <w:rsid w:val="000E29C6"/>
    <w:rsid w:val="000E2A32"/>
    <w:rsid w:val="000E37C7"/>
    <w:rsid w:val="000E391E"/>
    <w:rsid w:val="000E3F81"/>
    <w:rsid w:val="000E431D"/>
    <w:rsid w:val="000E4829"/>
    <w:rsid w:val="000E4E78"/>
    <w:rsid w:val="000E4EE5"/>
    <w:rsid w:val="000E50DA"/>
    <w:rsid w:val="000E51C6"/>
    <w:rsid w:val="000E571A"/>
    <w:rsid w:val="000E58B2"/>
    <w:rsid w:val="000E6790"/>
    <w:rsid w:val="000E6AFC"/>
    <w:rsid w:val="000E6BCD"/>
    <w:rsid w:val="000E6F5C"/>
    <w:rsid w:val="000E70E0"/>
    <w:rsid w:val="000E749D"/>
    <w:rsid w:val="000E776D"/>
    <w:rsid w:val="000E7CCC"/>
    <w:rsid w:val="000F04D9"/>
    <w:rsid w:val="000F056B"/>
    <w:rsid w:val="000F070C"/>
    <w:rsid w:val="000F0D3B"/>
    <w:rsid w:val="000F11B0"/>
    <w:rsid w:val="000F13E1"/>
    <w:rsid w:val="000F1760"/>
    <w:rsid w:val="000F1866"/>
    <w:rsid w:val="000F1973"/>
    <w:rsid w:val="000F2096"/>
    <w:rsid w:val="000F2B00"/>
    <w:rsid w:val="000F2D41"/>
    <w:rsid w:val="000F3775"/>
    <w:rsid w:val="000F39CD"/>
    <w:rsid w:val="000F3A51"/>
    <w:rsid w:val="000F3AE3"/>
    <w:rsid w:val="000F49CC"/>
    <w:rsid w:val="000F4EF4"/>
    <w:rsid w:val="000F5301"/>
    <w:rsid w:val="000F545D"/>
    <w:rsid w:val="000F5523"/>
    <w:rsid w:val="000F5B68"/>
    <w:rsid w:val="000F5C0E"/>
    <w:rsid w:val="000F6584"/>
    <w:rsid w:val="000F6B16"/>
    <w:rsid w:val="000F6B39"/>
    <w:rsid w:val="000F6C55"/>
    <w:rsid w:val="000F7221"/>
    <w:rsid w:val="000F7502"/>
    <w:rsid w:val="00100491"/>
    <w:rsid w:val="00100A6D"/>
    <w:rsid w:val="00100D49"/>
    <w:rsid w:val="001015B2"/>
    <w:rsid w:val="0010163F"/>
    <w:rsid w:val="001017BA"/>
    <w:rsid w:val="001018A6"/>
    <w:rsid w:val="00101B0B"/>
    <w:rsid w:val="00101B59"/>
    <w:rsid w:val="00101CF3"/>
    <w:rsid w:val="0010216A"/>
    <w:rsid w:val="00102B43"/>
    <w:rsid w:val="00103C36"/>
    <w:rsid w:val="00103EB6"/>
    <w:rsid w:val="00104037"/>
    <w:rsid w:val="00104A65"/>
    <w:rsid w:val="00104C9B"/>
    <w:rsid w:val="00104DF1"/>
    <w:rsid w:val="00104F50"/>
    <w:rsid w:val="001051E1"/>
    <w:rsid w:val="00105B9F"/>
    <w:rsid w:val="00106408"/>
    <w:rsid w:val="0010645D"/>
    <w:rsid w:val="00106CA7"/>
    <w:rsid w:val="001074E8"/>
    <w:rsid w:val="001077E5"/>
    <w:rsid w:val="00107D85"/>
    <w:rsid w:val="00110019"/>
    <w:rsid w:val="0011019D"/>
    <w:rsid w:val="00110395"/>
    <w:rsid w:val="00110989"/>
    <w:rsid w:val="0011098B"/>
    <w:rsid w:val="0011177E"/>
    <w:rsid w:val="001122F9"/>
    <w:rsid w:val="00112356"/>
    <w:rsid w:val="00112744"/>
    <w:rsid w:val="00112758"/>
    <w:rsid w:val="00112AB4"/>
    <w:rsid w:val="001134F7"/>
    <w:rsid w:val="00113611"/>
    <w:rsid w:val="001138BA"/>
    <w:rsid w:val="00113C8D"/>
    <w:rsid w:val="00113EC4"/>
    <w:rsid w:val="00113EE3"/>
    <w:rsid w:val="00114621"/>
    <w:rsid w:val="00114AB2"/>
    <w:rsid w:val="00114B34"/>
    <w:rsid w:val="00114B7A"/>
    <w:rsid w:val="00115A8A"/>
    <w:rsid w:val="00115AE5"/>
    <w:rsid w:val="00115BD9"/>
    <w:rsid w:val="00116280"/>
    <w:rsid w:val="00117846"/>
    <w:rsid w:val="001178EB"/>
    <w:rsid w:val="0012093A"/>
    <w:rsid w:val="001216A4"/>
    <w:rsid w:val="001219F3"/>
    <w:rsid w:val="00121A19"/>
    <w:rsid w:val="00121C2D"/>
    <w:rsid w:val="00121EDA"/>
    <w:rsid w:val="00121F06"/>
    <w:rsid w:val="00122060"/>
    <w:rsid w:val="001221D7"/>
    <w:rsid w:val="00122264"/>
    <w:rsid w:val="0012267D"/>
    <w:rsid w:val="00122B3B"/>
    <w:rsid w:val="00122B6E"/>
    <w:rsid w:val="00122D52"/>
    <w:rsid w:val="001232AF"/>
    <w:rsid w:val="001233A5"/>
    <w:rsid w:val="00123489"/>
    <w:rsid w:val="001239E8"/>
    <w:rsid w:val="00123BEB"/>
    <w:rsid w:val="00123FE1"/>
    <w:rsid w:val="0012401F"/>
    <w:rsid w:val="001240CF"/>
    <w:rsid w:val="0012413F"/>
    <w:rsid w:val="0012437F"/>
    <w:rsid w:val="001245BD"/>
    <w:rsid w:val="00124614"/>
    <w:rsid w:val="001247C1"/>
    <w:rsid w:val="00125896"/>
    <w:rsid w:val="001262DD"/>
    <w:rsid w:val="00126535"/>
    <w:rsid w:val="001269A9"/>
    <w:rsid w:val="00126C93"/>
    <w:rsid w:val="00126E39"/>
    <w:rsid w:val="0012749C"/>
    <w:rsid w:val="00127AFE"/>
    <w:rsid w:val="00127B76"/>
    <w:rsid w:val="00130F8E"/>
    <w:rsid w:val="0013180B"/>
    <w:rsid w:val="00131E72"/>
    <w:rsid w:val="001320BB"/>
    <w:rsid w:val="0013226E"/>
    <w:rsid w:val="00132C05"/>
    <w:rsid w:val="00132E36"/>
    <w:rsid w:val="00132E38"/>
    <w:rsid w:val="00132FBF"/>
    <w:rsid w:val="0013304F"/>
    <w:rsid w:val="0013315A"/>
    <w:rsid w:val="00133FAF"/>
    <w:rsid w:val="0013546C"/>
    <w:rsid w:val="0013576D"/>
    <w:rsid w:val="00135F4D"/>
    <w:rsid w:val="00136185"/>
    <w:rsid w:val="00136322"/>
    <w:rsid w:val="0013644C"/>
    <w:rsid w:val="00137BC2"/>
    <w:rsid w:val="00140006"/>
    <w:rsid w:val="00140A80"/>
    <w:rsid w:val="00140D25"/>
    <w:rsid w:val="001419BE"/>
    <w:rsid w:val="00141CA3"/>
    <w:rsid w:val="00142263"/>
    <w:rsid w:val="001424CE"/>
    <w:rsid w:val="00142509"/>
    <w:rsid w:val="00142F64"/>
    <w:rsid w:val="00143302"/>
    <w:rsid w:val="00143601"/>
    <w:rsid w:val="00143725"/>
    <w:rsid w:val="00143820"/>
    <w:rsid w:val="0014383B"/>
    <w:rsid w:val="001442E1"/>
    <w:rsid w:val="001445C9"/>
    <w:rsid w:val="00144726"/>
    <w:rsid w:val="00144921"/>
    <w:rsid w:val="00144F06"/>
    <w:rsid w:val="001450D0"/>
    <w:rsid w:val="001453A1"/>
    <w:rsid w:val="00145946"/>
    <w:rsid w:val="001460E3"/>
    <w:rsid w:val="0014630E"/>
    <w:rsid w:val="0014723B"/>
    <w:rsid w:val="001475E5"/>
    <w:rsid w:val="00147A15"/>
    <w:rsid w:val="00147B7E"/>
    <w:rsid w:val="00147DA1"/>
    <w:rsid w:val="001500C0"/>
    <w:rsid w:val="00151094"/>
    <w:rsid w:val="00151522"/>
    <w:rsid w:val="00151537"/>
    <w:rsid w:val="001518DC"/>
    <w:rsid w:val="00151B88"/>
    <w:rsid w:val="00151BF3"/>
    <w:rsid w:val="00151F9E"/>
    <w:rsid w:val="001521F7"/>
    <w:rsid w:val="001526C2"/>
    <w:rsid w:val="001527B5"/>
    <w:rsid w:val="00152864"/>
    <w:rsid w:val="00152913"/>
    <w:rsid w:val="00152A42"/>
    <w:rsid w:val="00152C2D"/>
    <w:rsid w:val="00152D8E"/>
    <w:rsid w:val="00152F07"/>
    <w:rsid w:val="00153130"/>
    <w:rsid w:val="001531C2"/>
    <w:rsid w:val="00153491"/>
    <w:rsid w:val="00154DBC"/>
    <w:rsid w:val="00154F84"/>
    <w:rsid w:val="00155A59"/>
    <w:rsid w:val="00155DCF"/>
    <w:rsid w:val="00156056"/>
    <w:rsid w:val="00156726"/>
    <w:rsid w:val="00156748"/>
    <w:rsid w:val="00156927"/>
    <w:rsid w:val="00156BCC"/>
    <w:rsid w:val="00156E16"/>
    <w:rsid w:val="00156E37"/>
    <w:rsid w:val="0015719A"/>
    <w:rsid w:val="001573F3"/>
    <w:rsid w:val="00157B8B"/>
    <w:rsid w:val="00157C4D"/>
    <w:rsid w:val="001606D7"/>
    <w:rsid w:val="001612A7"/>
    <w:rsid w:val="00161F36"/>
    <w:rsid w:val="001620BA"/>
    <w:rsid w:val="00162151"/>
    <w:rsid w:val="00162294"/>
    <w:rsid w:val="001625FD"/>
    <w:rsid w:val="00162913"/>
    <w:rsid w:val="00162A3E"/>
    <w:rsid w:val="0016312D"/>
    <w:rsid w:val="0016334B"/>
    <w:rsid w:val="001636E5"/>
    <w:rsid w:val="00163750"/>
    <w:rsid w:val="00163955"/>
    <w:rsid w:val="00163A97"/>
    <w:rsid w:val="00163EE3"/>
    <w:rsid w:val="001642D8"/>
    <w:rsid w:val="00164376"/>
    <w:rsid w:val="001646A6"/>
    <w:rsid w:val="001646EE"/>
    <w:rsid w:val="001649B0"/>
    <w:rsid w:val="0016516E"/>
    <w:rsid w:val="0016551C"/>
    <w:rsid w:val="00165BF6"/>
    <w:rsid w:val="00165F42"/>
    <w:rsid w:val="0016741F"/>
    <w:rsid w:val="0016744F"/>
    <w:rsid w:val="001674D0"/>
    <w:rsid w:val="0016792A"/>
    <w:rsid w:val="00167DC8"/>
    <w:rsid w:val="001703AE"/>
    <w:rsid w:val="001708A4"/>
    <w:rsid w:val="00170E53"/>
    <w:rsid w:val="00171A49"/>
    <w:rsid w:val="00171D84"/>
    <w:rsid w:val="00171F69"/>
    <w:rsid w:val="001722B8"/>
    <w:rsid w:val="00172A27"/>
    <w:rsid w:val="00172C8C"/>
    <w:rsid w:val="001731A6"/>
    <w:rsid w:val="00173B21"/>
    <w:rsid w:val="00173B5F"/>
    <w:rsid w:val="00173F4C"/>
    <w:rsid w:val="00173F5D"/>
    <w:rsid w:val="0017466D"/>
    <w:rsid w:val="00174AC0"/>
    <w:rsid w:val="00174D77"/>
    <w:rsid w:val="00174ECA"/>
    <w:rsid w:val="00175351"/>
    <w:rsid w:val="001754C2"/>
    <w:rsid w:val="001759CA"/>
    <w:rsid w:val="00175F16"/>
    <w:rsid w:val="001761A6"/>
    <w:rsid w:val="00176B95"/>
    <w:rsid w:val="00176DD6"/>
    <w:rsid w:val="00176F52"/>
    <w:rsid w:val="001773B8"/>
    <w:rsid w:val="00177779"/>
    <w:rsid w:val="001778D3"/>
    <w:rsid w:val="001800C9"/>
    <w:rsid w:val="00180368"/>
    <w:rsid w:val="001804B0"/>
    <w:rsid w:val="00180696"/>
    <w:rsid w:val="001808C3"/>
    <w:rsid w:val="00180B72"/>
    <w:rsid w:val="00181494"/>
    <w:rsid w:val="00181936"/>
    <w:rsid w:val="00181973"/>
    <w:rsid w:val="001820AB"/>
    <w:rsid w:val="00182223"/>
    <w:rsid w:val="00182364"/>
    <w:rsid w:val="00182ADA"/>
    <w:rsid w:val="00182B14"/>
    <w:rsid w:val="00182D4D"/>
    <w:rsid w:val="00182EA6"/>
    <w:rsid w:val="00183255"/>
    <w:rsid w:val="001834F5"/>
    <w:rsid w:val="00183BE7"/>
    <w:rsid w:val="00184D3C"/>
    <w:rsid w:val="0018505D"/>
    <w:rsid w:val="0018573B"/>
    <w:rsid w:val="00185B16"/>
    <w:rsid w:val="001861D6"/>
    <w:rsid w:val="00186603"/>
    <w:rsid w:val="001868D4"/>
    <w:rsid w:val="00186A1C"/>
    <w:rsid w:val="00186A34"/>
    <w:rsid w:val="00187035"/>
    <w:rsid w:val="0018703C"/>
    <w:rsid w:val="001877DC"/>
    <w:rsid w:val="00190118"/>
    <w:rsid w:val="00190798"/>
    <w:rsid w:val="00190AD6"/>
    <w:rsid w:val="00190C8B"/>
    <w:rsid w:val="00190D1A"/>
    <w:rsid w:val="00190E89"/>
    <w:rsid w:val="0019125D"/>
    <w:rsid w:val="00191299"/>
    <w:rsid w:val="00191650"/>
    <w:rsid w:val="00192161"/>
    <w:rsid w:val="00193E03"/>
    <w:rsid w:val="001948A7"/>
    <w:rsid w:val="00194AC6"/>
    <w:rsid w:val="00195094"/>
    <w:rsid w:val="0019555F"/>
    <w:rsid w:val="00195920"/>
    <w:rsid w:val="001965D7"/>
    <w:rsid w:val="001966CC"/>
    <w:rsid w:val="001968D5"/>
    <w:rsid w:val="0019787C"/>
    <w:rsid w:val="00197941"/>
    <w:rsid w:val="001979E9"/>
    <w:rsid w:val="001A0066"/>
    <w:rsid w:val="001A02B8"/>
    <w:rsid w:val="001A037C"/>
    <w:rsid w:val="001A0634"/>
    <w:rsid w:val="001A067E"/>
    <w:rsid w:val="001A1221"/>
    <w:rsid w:val="001A17B3"/>
    <w:rsid w:val="001A1AF1"/>
    <w:rsid w:val="001A1AFB"/>
    <w:rsid w:val="001A27DD"/>
    <w:rsid w:val="001A283C"/>
    <w:rsid w:val="001A2ABC"/>
    <w:rsid w:val="001A2D43"/>
    <w:rsid w:val="001A32CB"/>
    <w:rsid w:val="001A332D"/>
    <w:rsid w:val="001A3608"/>
    <w:rsid w:val="001A3629"/>
    <w:rsid w:val="001A3C2D"/>
    <w:rsid w:val="001A3FB1"/>
    <w:rsid w:val="001A4175"/>
    <w:rsid w:val="001A436A"/>
    <w:rsid w:val="001A46C0"/>
    <w:rsid w:val="001A4971"/>
    <w:rsid w:val="001A4EC6"/>
    <w:rsid w:val="001A4FFA"/>
    <w:rsid w:val="001A51E3"/>
    <w:rsid w:val="001A53C8"/>
    <w:rsid w:val="001A5688"/>
    <w:rsid w:val="001A5BBE"/>
    <w:rsid w:val="001A6637"/>
    <w:rsid w:val="001A6AAB"/>
    <w:rsid w:val="001A7CCB"/>
    <w:rsid w:val="001A7EBF"/>
    <w:rsid w:val="001B0226"/>
    <w:rsid w:val="001B0817"/>
    <w:rsid w:val="001B0878"/>
    <w:rsid w:val="001B094B"/>
    <w:rsid w:val="001B0BBD"/>
    <w:rsid w:val="001B1DB4"/>
    <w:rsid w:val="001B1E88"/>
    <w:rsid w:val="001B1F34"/>
    <w:rsid w:val="001B2253"/>
    <w:rsid w:val="001B2AD3"/>
    <w:rsid w:val="001B2E7C"/>
    <w:rsid w:val="001B30D1"/>
    <w:rsid w:val="001B3412"/>
    <w:rsid w:val="001B3BE4"/>
    <w:rsid w:val="001B3FB5"/>
    <w:rsid w:val="001B4365"/>
    <w:rsid w:val="001B44A4"/>
    <w:rsid w:val="001B47A1"/>
    <w:rsid w:val="001B4CCE"/>
    <w:rsid w:val="001B4CDF"/>
    <w:rsid w:val="001B4D3D"/>
    <w:rsid w:val="001B4EE5"/>
    <w:rsid w:val="001B5262"/>
    <w:rsid w:val="001B536F"/>
    <w:rsid w:val="001B5481"/>
    <w:rsid w:val="001B54E7"/>
    <w:rsid w:val="001B57BE"/>
    <w:rsid w:val="001B5B73"/>
    <w:rsid w:val="001B6DDA"/>
    <w:rsid w:val="001B6E83"/>
    <w:rsid w:val="001B7180"/>
    <w:rsid w:val="001B7798"/>
    <w:rsid w:val="001B7D87"/>
    <w:rsid w:val="001B7E34"/>
    <w:rsid w:val="001B7E6A"/>
    <w:rsid w:val="001C01B2"/>
    <w:rsid w:val="001C0564"/>
    <w:rsid w:val="001C0EB8"/>
    <w:rsid w:val="001C149E"/>
    <w:rsid w:val="001C14ED"/>
    <w:rsid w:val="001C1DFA"/>
    <w:rsid w:val="001C1E0D"/>
    <w:rsid w:val="001C21A7"/>
    <w:rsid w:val="001C2668"/>
    <w:rsid w:val="001C2B07"/>
    <w:rsid w:val="001C3200"/>
    <w:rsid w:val="001C3856"/>
    <w:rsid w:val="001C4517"/>
    <w:rsid w:val="001C46DE"/>
    <w:rsid w:val="001C4B0B"/>
    <w:rsid w:val="001C50D7"/>
    <w:rsid w:val="001C54E9"/>
    <w:rsid w:val="001C557F"/>
    <w:rsid w:val="001C55D9"/>
    <w:rsid w:val="001C5970"/>
    <w:rsid w:val="001C5A5B"/>
    <w:rsid w:val="001C636B"/>
    <w:rsid w:val="001C6B2A"/>
    <w:rsid w:val="001C6C42"/>
    <w:rsid w:val="001C6CA6"/>
    <w:rsid w:val="001C7955"/>
    <w:rsid w:val="001D00E0"/>
    <w:rsid w:val="001D037A"/>
    <w:rsid w:val="001D0494"/>
    <w:rsid w:val="001D0A0E"/>
    <w:rsid w:val="001D0B3A"/>
    <w:rsid w:val="001D0C0E"/>
    <w:rsid w:val="001D0C34"/>
    <w:rsid w:val="001D0FEE"/>
    <w:rsid w:val="001D112E"/>
    <w:rsid w:val="001D143A"/>
    <w:rsid w:val="001D177B"/>
    <w:rsid w:val="001D194D"/>
    <w:rsid w:val="001D1F7B"/>
    <w:rsid w:val="001D2274"/>
    <w:rsid w:val="001D23B2"/>
    <w:rsid w:val="001D2B3A"/>
    <w:rsid w:val="001D2BD4"/>
    <w:rsid w:val="001D2D42"/>
    <w:rsid w:val="001D307B"/>
    <w:rsid w:val="001D382A"/>
    <w:rsid w:val="001D3BCA"/>
    <w:rsid w:val="001D5D74"/>
    <w:rsid w:val="001D5E91"/>
    <w:rsid w:val="001D69BA"/>
    <w:rsid w:val="001D7058"/>
    <w:rsid w:val="001D7784"/>
    <w:rsid w:val="001D787C"/>
    <w:rsid w:val="001D790E"/>
    <w:rsid w:val="001E0C1F"/>
    <w:rsid w:val="001E1031"/>
    <w:rsid w:val="001E12E1"/>
    <w:rsid w:val="001E13CA"/>
    <w:rsid w:val="001E1B36"/>
    <w:rsid w:val="001E288F"/>
    <w:rsid w:val="001E28AC"/>
    <w:rsid w:val="001E2FA8"/>
    <w:rsid w:val="001E310D"/>
    <w:rsid w:val="001E3196"/>
    <w:rsid w:val="001E3E7F"/>
    <w:rsid w:val="001E427D"/>
    <w:rsid w:val="001E47CA"/>
    <w:rsid w:val="001E4D69"/>
    <w:rsid w:val="001E5205"/>
    <w:rsid w:val="001E539E"/>
    <w:rsid w:val="001E55BF"/>
    <w:rsid w:val="001E5631"/>
    <w:rsid w:val="001E5776"/>
    <w:rsid w:val="001E58AB"/>
    <w:rsid w:val="001E5BA1"/>
    <w:rsid w:val="001E5E87"/>
    <w:rsid w:val="001E6206"/>
    <w:rsid w:val="001E6286"/>
    <w:rsid w:val="001E6B52"/>
    <w:rsid w:val="001E70C9"/>
    <w:rsid w:val="001F1038"/>
    <w:rsid w:val="001F1247"/>
    <w:rsid w:val="001F162C"/>
    <w:rsid w:val="001F1CD8"/>
    <w:rsid w:val="001F22EB"/>
    <w:rsid w:val="001F239B"/>
    <w:rsid w:val="001F324A"/>
    <w:rsid w:val="001F33F3"/>
    <w:rsid w:val="001F3581"/>
    <w:rsid w:val="001F3819"/>
    <w:rsid w:val="001F4217"/>
    <w:rsid w:val="001F496E"/>
    <w:rsid w:val="001F5A1B"/>
    <w:rsid w:val="001F622A"/>
    <w:rsid w:val="001F62BE"/>
    <w:rsid w:val="001F62CD"/>
    <w:rsid w:val="001F7738"/>
    <w:rsid w:val="001F7FBC"/>
    <w:rsid w:val="0020047D"/>
    <w:rsid w:val="002004E7"/>
    <w:rsid w:val="002009D6"/>
    <w:rsid w:val="00200AB9"/>
    <w:rsid w:val="0020166F"/>
    <w:rsid w:val="00202209"/>
    <w:rsid w:val="0020273C"/>
    <w:rsid w:val="00202D67"/>
    <w:rsid w:val="00203095"/>
    <w:rsid w:val="002039F3"/>
    <w:rsid w:val="00203E4A"/>
    <w:rsid w:val="00204347"/>
    <w:rsid w:val="0020455C"/>
    <w:rsid w:val="00204977"/>
    <w:rsid w:val="00204FD4"/>
    <w:rsid w:val="00205441"/>
    <w:rsid w:val="002054F1"/>
    <w:rsid w:val="00205A57"/>
    <w:rsid w:val="00206362"/>
    <w:rsid w:val="0020659B"/>
    <w:rsid w:val="002069DB"/>
    <w:rsid w:val="00206A3C"/>
    <w:rsid w:val="002073F8"/>
    <w:rsid w:val="0020747F"/>
    <w:rsid w:val="00207988"/>
    <w:rsid w:val="00207CBF"/>
    <w:rsid w:val="00207FBF"/>
    <w:rsid w:val="0021058D"/>
    <w:rsid w:val="00210857"/>
    <w:rsid w:val="0021098B"/>
    <w:rsid w:val="002109BB"/>
    <w:rsid w:val="002113DD"/>
    <w:rsid w:val="00211579"/>
    <w:rsid w:val="00211824"/>
    <w:rsid w:val="002118E2"/>
    <w:rsid w:val="00211A49"/>
    <w:rsid w:val="00211AC2"/>
    <w:rsid w:val="00211AFA"/>
    <w:rsid w:val="00211DFA"/>
    <w:rsid w:val="002125D6"/>
    <w:rsid w:val="002128B9"/>
    <w:rsid w:val="00212F79"/>
    <w:rsid w:val="00213303"/>
    <w:rsid w:val="002139D6"/>
    <w:rsid w:val="00213A0A"/>
    <w:rsid w:val="00213B27"/>
    <w:rsid w:val="00213D6F"/>
    <w:rsid w:val="00213DD3"/>
    <w:rsid w:val="00214877"/>
    <w:rsid w:val="00214901"/>
    <w:rsid w:val="00214B30"/>
    <w:rsid w:val="00215908"/>
    <w:rsid w:val="00215DEA"/>
    <w:rsid w:val="00215F86"/>
    <w:rsid w:val="002162EA"/>
    <w:rsid w:val="00217574"/>
    <w:rsid w:val="00217779"/>
    <w:rsid w:val="00217822"/>
    <w:rsid w:val="00217913"/>
    <w:rsid w:val="00217B04"/>
    <w:rsid w:val="00217B1C"/>
    <w:rsid w:val="00217E86"/>
    <w:rsid w:val="002202B9"/>
    <w:rsid w:val="002204D3"/>
    <w:rsid w:val="002206BD"/>
    <w:rsid w:val="00221535"/>
    <w:rsid w:val="00221691"/>
    <w:rsid w:val="00221E32"/>
    <w:rsid w:val="0022208F"/>
    <w:rsid w:val="00222138"/>
    <w:rsid w:val="002236F9"/>
    <w:rsid w:val="0022391B"/>
    <w:rsid w:val="00223E28"/>
    <w:rsid w:val="002242BA"/>
    <w:rsid w:val="002242EA"/>
    <w:rsid w:val="00224641"/>
    <w:rsid w:val="00224E9F"/>
    <w:rsid w:val="00224F95"/>
    <w:rsid w:val="00224FA7"/>
    <w:rsid w:val="00224FCD"/>
    <w:rsid w:val="00225469"/>
    <w:rsid w:val="002255C6"/>
    <w:rsid w:val="002258E6"/>
    <w:rsid w:val="0022599C"/>
    <w:rsid w:val="002266F1"/>
    <w:rsid w:val="0022685B"/>
    <w:rsid w:val="00226A2D"/>
    <w:rsid w:val="00226BE2"/>
    <w:rsid w:val="00226D91"/>
    <w:rsid w:val="002270BF"/>
    <w:rsid w:val="00227596"/>
    <w:rsid w:val="002276F5"/>
    <w:rsid w:val="0022786F"/>
    <w:rsid w:val="00227EC0"/>
    <w:rsid w:val="002304C2"/>
    <w:rsid w:val="002309B0"/>
    <w:rsid w:val="00230F6C"/>
    <w:rsid w:val="00231629"/>
    <w:rsid w:val="002317B2"/>
    <w:rsid w:val="00231841"/>
    <w:rsid w:val="00231932"/>
    <w:rsid w:val="00232164"/>
    <w:rsid w:val="002329AC"/>
    <w:rsid w:val="00232AB1"/>
    <w:rsid w:val="00232B48"/>
    <w:rsid w:val="00232C70"/>
    <w:rsid w:val="00232D77"/>
    <w:rsid w:val="00232EE9"/>
    <w:rsid w:val="002346D7"/>
    <w:rsid w:val="00234833"/>
    <w:rsid w:val="0023498C"/>
    <w:rsid w:val="002349B7"/>
    <w:rsid w:val="0023602D"/>
    <w:rsid w:val="00236257"/>
    <w:rsid w:val="00236E9E"/>
    <w:rsid w:val="0023792B"/>
    <w:rsid w:val="00237AC6"/>
    <w:rsid w:val="00237B38"/>
    <w:rsid w:val="00240032"/>
    <w:rsid w:val="002406EA"/>
    <w:rsid w:val="00240737"/>
    <w:rsid w:val="002414FF"/>
    <w:rsid w:val="00241E56"/>
    <w:rsid w:val="002432FD"/>
    <w:rsid w:val="00243E1A"/>
    <w:rsid w:val="00244176"/>
    <w:rsid w:val="0024449A"/>
    <w:rsid w:val="00244BA3"/>
    <w:rsid w:val="00244E90"/>
    <w:rsid w:val="00245067"/>
    <w:rsid w:val="002453B2"/>
    <w:rsid w:val="00245469"/>
    <w:rsid w:val="00245798"/>
    <w:rsid w:val="00245835"/>
    <w:rsid w:val="00245AF2"/>
    <w:rsid w:val="00245B5B"/>
    <w:rsid w:val="00245DD1"/>
    <w:rsid w:val="00245FBA"/>
    <w:rsid w:val="002469A5"/>
    <w:rsid w:val="00246C2E"/>
    <w:rsid w:val="0024701C"/>
    <w:rsid w:val="002473D0"/>
    <w:rsid w:val="002475FD"/>
    <w:rsid w:val="002479A3"/>
    <w:rsid w:val="00247C38"/>
    <w:rsid w:val="00247CF8"/>
    <w:rsid w:val="00247FD1"/>
    <w:rsid w:val="0025066D"/>
    <w:rsid w:val="00250A6E"/>
    <w:rsid w:val="002520D4"/>
    <w:rsid w:val="00252219"/>
    <w:rsid w:val="00252829"/>
    <w:rsid w:val="00252E1A"/>
    <w:rsid w:val="00253385"/>
    <w:rsid w:val="002539AA"/>
    <w:rsid w:val="00253D42"/>
    <w:rsid w:val="00254101"/>
    <w:rsid w:val="00254427"/>
    <w:rsid w:val="002544C3"/>
    <w:rsid w:val="00254540"/>
    <w:rsid w:val="00254567"/>
    <w:rsid w:val="0025473E"/>
    <w:rsid w:val="00254E56"/>
    <w:rsid w:val="002552D8"/>
    <w:rsid w:val="00255BFC"/>
    <w:rsid w:val="00255F05"/>
    <w:rsid w:val="00256231"/>
    <w:rsid w:val="0025677F"/>
    <w:rsid w:val="002570B7"/>
    <w:rsid w:val="002578A8"/>
    <w:rsid w:val="002579B5"/>
    <w:rsid w:val="00260149"/>
    <w:rsid w:val="0026028D"/>
    <w:rsid w:val="00260C9A"/>
    <w:rsid w:val="00260D05"/>
    <w:rsid w:val="00260D5B"/>
    <w:rsid w:val="00260FA1"/>
    <w:rsid w:val="00261F3F"/>
    <w:rsid w:val="00262173"/>
    <w:rsid w:val="002626CB"/>
    <w:rsid w:val="00262704"/>
    <w:rsid w:val="00262CE4"/>
    <w:rsid w:val="00262F44"/>
    <w:rsid w:val="00263007"/>
    <w:rsid w:val="002634B1"/>
    <w:rsid w:val="0026372B"/>
    <w:rsid w:val="00263822"/>
    <w:rsid w:val="0026398C"/>
    <w:rsid w:val="002639D4"/>
    <w:rsid w:val="00263FD0"/>
    <w:rsid w:val="00264454"/>
    <w:rsid w:val="00264656"/>
    <w:rsid w:val="002646D4"/>
    <w:rsid w:val="002648CE"/>
    <w:rsid w:val="00264B34"/>
    <w:rsid w:val="00264CA8"/>
    <w:rsid w:val="0026639E"/>
    <w:rsid w:val="00266643"/>
    <w:rsid w:val="00266811"/>
    <w:rsid w:val="00266BDE"/>
    <w:rsid w:val="00266F13"/>
    <w:rsid w:val="00267753"/>
    <w:rsid w:val="00267C7E"/>
    <w:rsid w:val="00267D00"/>
    <w:rsid w:val="0027032F"/>
    <w:rsid w:val="0027060C"/>
    <w:rsid w:val="00270CF8"/>
    <w:rsid w:val="002719C6"/>
    <w:rsid w:val="00271B2C"/>
    <w:rsid w:val="00271BD6"/>
    <w:rsid w:val="00272022"/>
    <w:rsid w:val="002723D2"/>
    <w:rsid w:val="00272760"/>
    <w:rsid w:val="002727E4"/>
    <w:rsid w:val="00272F6C"/>
    <w:rsid w:val="002731DF"/>
    <w:rsid w:val="0027341A"/>
    <w:rsid w:val="00273614"/>
    <w:rsid w:val="002736DE"/>
    <w:rsid w:val="00273A17"/>
    <w:rsid w:val="00273DF2"/>
    <w:rsid w:val="00273F1C"/>
    <w:rsid w:val="002745FF"/>
    <w:rsid w:val="002746B5"/>
    <w:rsid w:val="00274CCC"/>
    <w:rsid w:val="00274DAC"/>
    <w:rsid w:val="002751B9"/>
    <w:rsid w:val="00275229"/>
    <w:rsid w:val="00275319"/>
    <w:rsid w:val="00275E0B"/>
    <w:rsid w:val="00276666"/>
    <w:rsid w:val="002772FB"/>
    <w:rsid w:val="00280171"/>
    <w:rsid w:val="00280270"/>
    <w:rsid w:val="00280B23"/>
    <w:rsid w:val="002811D7"/>
    <w:rsid w:val="00281689"/>
    <w:rsid w:val="00282302"/>
    <w:rsid w:val="00282938"/>
    <w:rsid w:val="00282D98"/>
    <w:rsid w:val="002831DD"/>
    <w:rsid w:val="0028350E"/>
    <w:rsid w:val="00283564"/>
    <w:rsid w:val="00284117"/>
    <w:rsid w:val="00285815"/>
    <w:rsid w:val="00285E6A"/>
    <w:rsid w:val="00286C03"/>
    <w:rsid w:val="00286D2F"/>
    <w:rsid w:val="00286FB8"/>
    <w:rsid w:val="00287259"/>
    <w:rsid w:val="0028749C"/>
    <w:rsid w:val="0028758C"/>
    <w:rsid w:val="002876CE"/>
    <w:rsid w:val="0028782C"/>
    <w:rsid w:val="00290434"/>
    <w:rsid w:val="002904E0"/>
    <w:rsid w:val="0029096F"/>
    <w:rsid w:val="00290A2A"/>
    <w:rsid w:val="00290AA8"/>
    <w:rsid w:val="00291944"/>
    <w:rsid w:val="00291DA2"/>
    <w:rsid w:val="002923EB"/>
    <w:rsid w:val="00292547"/>
    <w:rsid w:val="0029265B"/>
    <w:rsid w:val="00292D2F"/>
    <w:rsid w:val="00293CD0"/>
    <w:rsid w:val="00293FBB"/>
    <w:rsid w:val="002944AD"/>
    <w:rsid w:val="002947D1"/>
    <w:rsid w:val="00295153"/>
    <w:rsid w:val="00295340"/>
    <w:rsid w:val="00295469"/>
    <w:rsid w:val="00296A63"/>
    <w:rsid w:val="00296EE9"/>
    <w:rsid w:val="0029744F"/>
    <w:rsid w:val="002979DD"/>
    <w:rsid w:val="00297C6F"/>
    <w:rsid w:val="002A0174"/>
    <w:rsid w:val="002A029B"/>
    <w:rsid w:val="002A04BA"/>
    <w:rsid w:val="002A04F0"/>
    <w:rsid w:val="002A067C"/>
    <w:rsid w:val="002A0EE2"/>
    <w:rsid w:val="002A2A06"/>
    <w:rsid w:val="002A381A"/>
    <w:rsid w:val="002A387B"/>
    <w:rsid w:val="002A3B08"/>
    <w:rsid w:val="002A3B39"/>
    <w:rsid w:val="002A3BAD"/>
    <w:rsid w:val="002A3D51"/>
    <w:rsid w:val="002A4105"/>
    <w:rsid w:val="002A43D3"/>
    <w:rsid w:val="002A4769"/>
    <w:rsid w:val="002A4808"/>
    <w:rsid w:val="002A4827"/>
    <w:rsid w:val="002A487F"/>
    <w:rsid w:val="002A4E8F"/>
    <w:rsid w:val="002A5187"/>
    <w:rsid w:val="002A52CB"/>
    <w:rsid w:val="002A52ED"/>
    <w:rsid w:val="002A5D43"/>
    <w:rsid w:val="002A6292"/>
    <w:rsid w:val="002A62B3"/>
    <w:rsid w:val="002A6450"/>
    <w:rsid w:val="002A67E8"/>
    <w:rsid w:val="002A6AC7"/>
    <w:rsid w:val="002A71DE"/>
    <w:rsid w:val="002A72CF"/>
    <w:rsid w:val="002A76CD"/>
    <w:rsid w:val="002A7C5F"/>
    <w:rsid w:val="002A7ED7"/>
    <w:rsid w:val="002B0062"/>
    <w:rsid w:val="002B0145"/>
    <w:rsid w:val="002B01DE"/>
    <w:rsid w:val="002B0442"/>
    <w:rsid w:val="002B087A"/>
    <w:rsid w:val="002B1699"/>
    <w:rsid w:val="002B17AD"/>
    <w:rsid w:val="002B184A"/>
    <w:rsid w:val="002B1B97"/>
    <w:rsid w:val="002B1CF1"/>
    <w:rsid w:val="002B1ECC"/>
    <w:rsid w:val="002B2410"/>
    <w:rsid w:val="002B2E54"/>
    <w:rsid w:val="002B3152"/>
    <w:rsid w:val="002B396B"/>
    <w:rsid w:val="002B4286"/>
    <w:rsid w:val="002B4697"/>
    <w:rsid w:val="002B566A"/>
    <w:rsid w:val="002B5699"/>
    <w:rsid w:val="002B5B2C"/>
    <w:rsid w:val="002B60F9"/>
    <w:rsid w:val="002B62D3"/>
    <w:rsid w:val="002B65BC"/>
    <w:rsid w:val="002B6B7F"/>
    <w:rsid w:val="002B6CF5"/>
    <w:rsid w:val="002B73AD"/>
    <w:rsid w:val="002B7492"/>
    <w:rsid w:val="002B78A4"/>
    <w:rsid w:val="002B7E00"/>
    <w:rsid w:val="002C0753"/>
    <w:rsid w:val="002C0775"/>
    <w:rsid w:val="002C0940"/>
    <w:rsid w:val="002C1525"/>
    <w:rsid w:val="002C158C"/>
    <w:rsid w:val="002C1F3D"/>
    <w:rsid w:val="002C20DF"/>
    <w:rsid w:val="002C22B3"/>
    <w:rsid w:val="002C2B85"/>
    <w:rsid w:val="002C2CAA"/>
    <w:rsid w:val="002C3049"/>
    <w:rsid w:val="002C3582"/>
    <w:rsid w:val="002C3A18"/>
    <w:rsid w:val="002C3E45"/>
    <w:rsid w:val="002C4214"/>
    <w:rsid w:val="002C46A6"/>
    <w:rsid w:val="002C4AFE"/>
    <w:rsid w:val="002C4BA7"/>
    <w:rsid w:val="002C4CB3"/>
    <w:rsid w:val="002C4CCA"/>
    <w:rsid w:val="002C4DA5"/>
    <w:rsid w:val="002C4EF3"/>
    <w:rsid w:val="002C5318"/>
    <w:rsid w:val="002C5399"/>
    <w:rsid w:val="002C54A2"/>
    <w:rsid w:val="002C5B51"/>
    <w:rsid w:val="002C5EDC"/>
    <w:rsid w:val="002C67D7"/>
    <w:rsid w:val="002C6955"/>
    <w:rsid w:val="002C6DD4"/>
    <w:rsid w:val="002C6F54"/>
    <w:rsid w:val="002C7594"/>
    <w:rsid w:val="002C7D15"/>
    <w:rsid w:val="002D0635"/>
    <w:rsid w:val="002D0995"/>
    <w:rsid w:val="002D0B99"/>
    <w:rsid w:val="002D0C09"/>
    <w:rsid w:val="002D0C24"/>
    <w:rsid w:val="002D100C"/>
    <w:rsid w:val="002D1224"/>
    <w:rsid w:val="002D143F"/>
    <w:rsid w:val="002D14EB"/>
    <w:rsid w:val="002D17A5"/>
    <w:rsid w:val="002D1ED5"/>
    <w:rsid w:val="002D2B45"/>
    <w:rsid w:val="002D2BA5"/>
    <w:rsid w:val="002D2EB6"/>
    <w:rsid w:val="002D2ED6"/>
    <w:rsid w:val="002D2FF6"/>
    <w:rsid w:val="002D3448"/>
    <w:rsid w:val="002D3726"/>
    <w:rsid w:val="002D399E"/>
    <w:rsid w:val="002D3EBD"/>
    <w:rsid w:val="002D3ED0"/>
    <w:rsid w:val="002D46BF"/>
    <w:rsid w:val="002D4AAC"/>
    <w:rsid w:val="002D4F48"/>
    <w:rsid w:val="002D5248"/>
    <w:rsid w:val="002D56FD"/>
    <w:rsid w:val="002D57E7"/>
    <w:rsid w:val="002D5AF0"/>
    <w:rsid w:val="002D685E"/>
    <w:rsid w:val="002D6E70"/>
    <w:rsid w:val="002D6FB1"/>
    <w:rsid w:val="002D7436"/>
    <w:rsid w:val="002D744C"/>
    <w:rsid w:val="002D792C"/>
    <w:rsid w:val="002D7A28"/>
    <w:rsid w:val="002D7E03"/>
    <w:rsid w:val="002D7F3E"/>
    <w:rsid w:val="002E03FA"/>
    <w:rsid w:val="002E04EF"/>
    <w:rsid w:val="002E0E41"/>
    <w:rsid w:val="002E0F4A"/>
    <w:rsid w:val="002E1476"/>
    <w:rsid w:val="002E17C9"/>
    <w:rsid w:val="002E17E9"/>
    <w:rsid w:val="002E1996"/>
    <w:rsid w:val="002E1B5A"/>
    <w:rsid w:val="002E278E"/>
    <w:rsid w:val="002E2CCB"/>
    <w:rsid w:val="002E2FDC"/>
    <w:rsid w:val="002E3586"/>
    <w:rsid w:val="002E4187"/>
    <w:rsid w:val="002E41F8"/>
    <w:rsid w:val="002E42A3"/>
    <w:rsid w:val="002E446B"/>
    <w:rsid w:val="002E4B1E"/>
    <w:rsid w:val="002E4E28"/>
    <w:rsid w:val="002E4F40"/>
    <w:rsid w:val="002E5326"/>
    <w:rsid w:val="002E54BA"/>
    <w:rsid w:val="002E5697"/>
    <w:rsid w:val="002E5B55"/>
    <w:rsid w:val="002E6147"/>
    <w:rsid w:val="002E6252"/>
    <w:rsid w:val="002E6395"/>
    <w:rsid w:val="002E68B5"/>
    <w:rsid w:val="002E6DAD"/>
    <w:rsid w:val="002E71D1"/>
    <w:rsid w:val="002E7262"/>
    <w:rsid w:val="002E7774"/>
    <w:rsid w:val="002E7EF6"/>
    <w:rsid w:val="002F0073"/>
    <w:rsid w:val="002F0291"/>
    <w:rsid w:val="002F0DE5"/>
    <w:rsid w:val="002F12FD"/>
    <w:rsid w:val="002F2472"/>
    <w:rsid w:val="002F27CD"/>
    <w:rsid w:val="002F2E34"/>
    <w:rsid w:val="002F3105"/>
    <w:rsid w:val="002F352C"/>
    <w:rsid w:val="002F3578"/>
    <w:rsid w:val="002F36E2"/>
    <w:rsid w:val="002F3A89"/>
    <w:rsid w:val="002F3ABB"/>
    <w:rsid w:val="002F3CFD"/>
    <w:rsid w:val="002F403D"/>
    <w:rsid w:val="002F4388"/>
    <w:rsid w:val="002F4BE1"/>
    <w:rsid w:val="002F4CAB"/>
    <w:rsid w:val="002F502E"/>
    <w:rsid w:val="002F6127"/>
    <w:rsid w:val="002F67AC"/>
    <w:rsid w:val="002F7139"/>
    <w:rsid w:val="002F7217"/>
    <w:rsid w:val="002F732E"/>
    <w:rsid w:val="002F7339"/>
    <w:rsid w:val="002F77E6"/>
    <w:rsid w:val="002F7C8D"/>
    <w:rsid w:val="002F7DC7"/>
    <w:rsid w:val="00300049"/>
    <w:rsid w:val="00300596"/>
    <w:rsid w:val="0030080F"/>
    <w:rsid w:val="00300814"/>
    <w:rsid w:val="00300A43"/>
    <w:rsid w:val="00301213"/>
    <w:rsid w:val="00301BE0"/>
    <w:rsid w:val="00301F67"/>
    <w:rsid w:val="00302E1D"/>
    <w:rsid w:val="00303103"/>
    <w:rsid w:val="003032F2"/>
    <w:rsid w:val="00303939"/>
    <w:rsid w:val="00304185"/>
    <w:rsid w:val="00304238"/>
    <w:rsid w:val="00304678"/>
    <w:rsid w:val="0030474A"/>
    <w:rsid w:val="00304870"/>
    <w:rsid w:val="00304937"/>
    <w:rsid w:val="00305022"/>
    <w:rsid w:val="00305112"/>
    <w:rsid w:val="00305CEA"/>
    <w:rsid w:val="00305E92"/>
    <w:rsid w:val="003062EF"/>
    <w:rsid w:val="003063E5"/>
    <w:rsid w:val="00306BE9"/>
    <w:rsid w:val="00307083"/>
    <w:rsid w:val="00307149"/>
    <w:rsid w:val="003079E1"/>
    <w:rsid w:val="00310651"/>
    <w:rsid w:val="003109BC"/>
    <w:rsid w:val="00310AD6"/>
    <w:rsid w:val="00310FFA"/>
    <w:rsid w:val="00311072"/>
    <w:rsid w:val="003111A1"/>
    <w:rsid w:val="00311A79"/>
    <w:rsid w:val="00311DFF"/>
    <w:rsid w:val="003125E4"/>
    <w:rsid w:val="00312A83"/>
    <w:rsid w:val="00312C06"/>
    <w:rsid w:val="00312C43"/>
    <w:rsid w:val="003133A9"/>
    <w:rsid w:val="003140B6"/>
    <w:rsid w:val="003145B3"/>
    <w:rsid w:val="003147DC"/>
    <w:rsid w:val="003147FA"/>
    <w:rsid w:val="00314A7A"/>
    <w:rsid w:val="00314E76"/>
    <w:rsid w:val="00314FA6"/>
    <w:rsid w:val="00315333"/>
    <w:rsid w:val="00315482"/>
    <w:rsid w:val="003154A8"/>
    <w:rsid w:val="00315E44"/>
    <w:rsid w:val="00316157"/>
    <w:rsid w:val="0031659A"/>
    <w:rsid w:val="003166C1"/>
    <w:rsid w:val="00317733"/>
    <w:rsid w:val="003209C2"/>
    <w:rsid w:val="003217C2"/>
    <w:rsid w:val="00321D8F"/>
    <w:rsid w:val="00321E0E"/>
    <w:rsid w:val="0032200B"/>
    <w:rsid w:val="00322113"/>
    <w:rsid w:val="003221F5"/>
    <w:rsid w:val="0032295D"/>
    <w:rsid w:val="00323220"/>
    <w:rsid w:val="0032354F"/>
    <w:rsid w:val="00323E6C"/>
    <w:rsid w:val="003246C1"/>
    <w:rsid w:val="0032489C"/>
    <w:rsid w:val="00324918"/>
    <w:rsid w:val="00324A5D"/>
    <w:rsid w:val="00325044"/>
    <w:rsid w:val="00325422"/>
    <w:rsid w:val="003255EC"/>
    <w:rsid w:val="003256EE"/>
    <w:rsid w:val="0032588E"/>
    <w:rsid w:val="00325D3B"/>
    <w:rsid w:val="003260B6"/>
    <w:rsid w:val="003266DE"/>
    <w:rsid w:val="003267F8"/>
    <w:rsid w:val="00327200"/>
    <w:rsid w:val="00327442"/>
    <w:rsid w:val="003276CC"/>
    <w:rsid w:val="0033000F"/>
    <w:rsid w:val="003304D3"/>
    <w:rsid w:val="00330666"/>
    <w:rsid w:val="00330A1F"/>
    <w:rsid w:val="00330AFD"/>
    <w:rsid w:val="00330E2E"/>
    <w:rsid w:val="0033121D"/>
    <w:rsid w:val="00331C31"/>
    <w:rsid w:val="003324D3"/>
    <w:rsid w:val="00332858"/>
    <w:rsid w:val="00332A5A"/>
    <w:rsid w:val="00332B50"/>
    <w:rsid w:val="00332D17"/>
    <w:rsid w:val="00332E2C"/>
    <w:rsid w:val="00332FC6"/>
    <w:rsid w:val="00333265"/>
    <w:rsid w:val="00333270"/>
    <w:rsid w:val="003333F1"/>
    <w:rsid w:val="00334BC1"/>
    <w:rsid w:val="00334C00"/>
    <w:rsid w:val="00334D62"/>
    <w:rsid w:val="003355CE"/>
    <w:rsid w:val="003359BC"/>
    <w:rsid w:val="00335A0E"/>
    <w:rsid w:val="00335B00"/>
    <w:rsid w:val="00335EDE"/>
    <w:rsid w:val="003360A9"/>
    <w:rsid w:val="003360E1"/>
    <w:rsid w:val="003361EC"/>
    <w:rsid w:val="00336710"/>
    <w:rsid w:val="00337826"/>
    <w:rsid w:val="00337F7C"/>
    <w:rsid w:val="0034020C"/>
    <w:rsid w:val="00340314"/>
    <w:rsid w:val="0034036E"/>
    <w:rsid w:val="00340473"/>
    <w:rsid w:val="00340D3E"/>
    <w:rsid w:val="00340DC7"/>
    <w:rsid w:val="0034110C"/>
    <w:rsid w:val="003415CF"/>
    <w:rsid w:val="003416C7"/>
    <w:rsid w:val="003418F5"/>
    <w:rsid w:val="00341D07"/>
    <w:rsid w:val="003421AD"/>
    <w:rsid w:val="00342835"/>
    <w:rsid w:val="0034286A"/>
    <w:rsid w:val="00342F8F"/>
    <w:rsid w:val="00343A73"/>
    <w:rsid w:val="00343F9F"/>
    <w:rsid w:val="00344251"/>
    <w:rsid w:val="003444F4"/>
    <w:rsid w:val="0034471D"/>
    <w:rsid w:val="00344CB7"/>
    <w:rsid w:val="003451AF"/>
    <w:rsid w:val="00345899"/>
    <w:rsid w:val="00345955"/>
    <w:rsid w:val="00345F0E"/>
    <w:rsid w:val="003466DD"/>
    <w:rsid w:val="00346ED7"/>
    <w:rsid w:val="003479C4"/>
    <w:rsid w:val="00347B89"/>
    <w:rsid w:val="0035017F"/>
    <w:rsid w:val="00350673"/>
    <w:rsid w:val="00350908"/>
    <w:rsid w:val="00350F08"/>
    <w:rsid w:val="003518E8"/>
    <w:rsid w:val="00351F42"/>
    <w:rsid w:val="00351FCF"/>
    <w:rsid w:val="00352352"/>
    <w:rsid w:val="00352A63"/>
    <w:rsid w:val="00352CB2"/>
    <w:rsid w:val="0035360A"/>
    <w:rsid w:val="00353777"/>
    <w:rsid w:val="003538BE"/>
    <w:rsid w:val="00353A51"/>
    <w:rsid w:val="00353C11"/>
    <w:rsid w:val="00354D16"/>
    <w:rsid w:val="00354FD8"/>
    <w:rsid w:val="00355243"/>
    <w:rsid w:val="00355403"/>
    <w:rsid w:val="00355587"/>
    <w:rsid w:val="00355903"/>
    <w:rsid w:val="003559C6"/>
    <w:rsid w:val="00355E00"/>
    <w:rsid w:val="00355EEC"/>
    <w:rsid w:val="00355FE5"/>
    <w:rsid w:val="00356840"/>
    <w:rsid w:val="00356E81"/>
    <w:rsid w:val="003571CF"/>
    <w:rsid w:val="00357745"/>
    <w:rsid w:val="003605E2"/>
    <w:rsid w:val="00360DA6"/>
    <w:rsid w:val="00360E59"/>
    <w:rsid w:val="00361360"/>
    <w:rsid w:val="0036142D"/>
    <w:rsid w:val="0036159B"/>
    <w:rsid w:val="00361695"/>
    <w:rsid w:val="0036176F"/>
    <w:rsid w:val="00361A66"/>
    <w:rsid w:val="003628AA"/>
    <w:rsid w:val="00362E09"/>
    <w:rsid w:val="0036310D"/>
    <w:rsid w:val="00363967"/>
    <w:rsid w:val="00363FF6"/>
    <w:rsid w:val="00364D59"/>
    <w:rsid w:val="00364F95"/>
    <w:rsid w:val="003650A1"/>
    <w:rsid w:val="003652B7"/>
    <w:rsid w:val="003653F3"/>
    <w:rsid w:val="003658FD"/>
    <w:rsid w:val="003664CD"/>
    <w:rsid w:val="0036653E"/>
    <w:rsid w:val="003668C4"/>
    <w:rsid w:val="00366945"/>
    <w:rsid w:val="00366AF9"/>
    <w:rsid w:val="00366C9E"/>
    <w:rsid w:val="00367ABB"/>
    <w:rsid w:val="00367FFE"/>
    <w:rsid w:val="003701B5"/>
    <w:rsid w:val="0037047B"/>
    <w:rsid w:val="0037072C"/>
    <w:rsid w:val="003707C7"/>
    <w:rsid w:val="00371931"/>
    <w:rsid w:val="003719F3"/>
    <w:rsid w:val="00372838"/>
    <w:rsid w:val="00372965"/>
    <w:rsid w:val="00372D52"/>
    <w:rsid w:val="00372EE7"/>
    <w:rsid w:val="00372FD2"/>
    <w:rsid w:val="003738DB"/>
    <w:rsid w:val="003738F6"/>
    <w:rsid w:val="00374031"/>
    <w:rsid w:val="003743DB"/>
    <w:rsid w:val="00375578"/>
    <w:rsid w:val="00375627"/>
    <w:rsid w:val="003756D0"/>
    <w:rsid w:val="0037614A"/>
    <w:rsid w:val="003761BA"/>
    <w:rsid w:val="00376363"/>
    <w:rsid w:val="0037660D"/>
    <w:rsid w:val="0037665D"/>
    <w:rsid w:val="003768FA"/>
    <w:rsid w:val="0037693A"/>
    <w:rsid w:val="00376AD6"/>
    <w:rsid w:val="00377FCD"/>
    <w:rsid w:val="00377FD0"/>
    <w:rsid w:val="003803C8"/>
    <w:rsid w:val="003804D2"/>
    <w:rsid w:val="00380C66"/>
    <w:rsid w:val="00380DD4"/>
    <w:rsid w:val="00380E97"/>
    <w:rsid w:val="00380EC2"/>
    <w:rsid w:val="003814CB"/>
    <w:rsid w:val="0038194A"/>
    <w:rsid w:val="00381BFA"/>
    <w:rsid w:val="00381C03"/>
    <w:rsid w:val="0038217C"/>
    <w:rsid w:val="0038256C"/>
    <w:rsid w:val="00382893"/>
    <w:rsid w:val="00382F87"/>
    <w:rsid w:val="003831D5"/>
    <w:rsid w:val="00384105"/>
    <w:rsid w:val="003841D8"/>
    <w:rsid w:val="003848C8"/>
    <w:rsid w:val="00384F8D"/>
    <w:rsid w:val="00385095"/>
    <w:rsid w:val="003852AD"/>
    <w:rsid w:val="00385814"/>
    <w:rsid w:val="00386270"/>
    <w:rsid w:val="00386474"/>
    <w:rsid w:val="00386532"/>
    <w:rsid w:val="00386857"/>
    <w:rsid w:val="00386889"/>
    <w:rsid w:val="003871BB"/>
    <w:rsid w:val="00387224"/>
    <w:rsid w:val="00387480"/>
    <w:rsid w:val="0038779D"/>
    <w:rsid w:val="00387A59"/>
    <w:rsid w:val="00387EFA"/>
    <w:rsid w:val="00390445"/>
    <w:rsid w:val="00390455"/>
    <w:rsid w:val="003904F0"/>
    <w:rsid w:val="00390AFA"/>
    <w:rsid w:val="00390BB4"/>
    <w:rsid w:val="0039117A"/>
    <w:rsid w:val="00391812"/>
    <w:rsid w:val="00392D0A"/>
    <w:rsid w:val="00393223"/>
    <w:rsid w:val="003933A2"/>
    <w:rsid w:val="00393668"/>
    <w:rsid w:val="00393681"/>
    <w:rsid w:val="00393685"/>
    <w:rsid w:val="00393CBA"/>
    <w:rsid w:val="00393FBA"/>
    <w:rsid w:val="00394270"/>
    <w:rsid w:val="003943BA"/>
    <w:rsid w:val="00394449"/>
    <w:rsid w:val="003944FA"/>
    <w:rsid w:val="00394BB8"/>
    <w:rsid w:val="00394C51"/>
    <w:rsid w:val="00394C93"/>
    <w:rsid w:val="00394CA1"/>
    <w:rsid w:val="00394CDE"/>
    <w:rsid w:val="00394F0E"/>
    <w:rsid w:val="00395884"/>
    <w:rsid w:val="003958BE"/>
    <w:rsid w:val="00396106"/>
    <w:rsid w:val="00396549"/>
    <w:rsid w:val="00396783"/>
    <w:rsid w:val="00396CBB"/>
    <w:rsid w:val="00396F00"/>
    <w:rsid w:val="003975A9"/>
    <w:rsid w:val="00397A5E"/>
    <w:rsid w:val="00397DC2"/>
    <w:rsid w:val="003A035C"/>
    <w:rsid w:val="003A060E"/>
    <w:rsid w:val="003A0637"/>
    <w:rsid w:val="003A0849"/>
    <w:rsid w:val="003A14BA"/>
    <w:rsid w:val="003A1E9C"/>
    <w:rsid w:val="003A24E1"/>
    <w:rsid w:val="003A2730"/>
    <w:rsid w:val="003A2A74"/>
    <w:rsid w:val="003A2DDF"/>
    <w:rsid w:val="003A2DF1"/>
    <w:rsid w:val="003A2E2E"/>
    <w:rsid w:val="003A3127"/>
    <w:rsid w:val="003A3AA6"/>
    <w:rsid w:val="003A3D01"/>
    <w:rsid w:val="003A40A6"/>
    <w:rsid w:val="003A47C0"/>
    <w:rsid w:val="003A50B0"/>
    <w:rsid w:val="003A5486"/>
    <w:rsid w:val="003A5743"/>
    <w:rsid w:val="003A734B"/>
    <w:rsid w:val="003A739C"/>
    <w:rsid w:val="003A7692"/>
    <w:rsid w:val="003B03FD"/>
    <w:rsid w:val="003B0629"/>
    <w:rsid w:val="003B0A61"/>
    <w:rsid w:val="003B0E20"/>
    <w:rsid w:val="003B172D"/>
    <w:rsid w:val="003B17FC"/>
    <w:rsid w:val="003B1C91"/>
    <w:rsid w:val="003B201F"/>
    <w:rsid w:val="003B247C"/>
    <w:rsid w:val="003B2972"/>
    <w:rsid w:val="003B2C18"/>
    <w:rsid w:val="003B3216"/>
    <w:rsid w:val="003B3B9B"/>
    <w:rsid w:val="003B3E56"/>
    <w:rsid w:val="003B43CE"/>
    <w:rsid w:val="003B4459"/>
    <w:rsid w:val="003B4978"/>
    <w:rsid w:val="003B4BDB"/>
    <w:rsid w:val="003B4E55"/>
    <w:rsid w:val="003B5573"/>
    <w:rsid w:val="003B5D88"/>
    <w:rsid w:val="003B5DC9"/>
    <w:rsid w:val="003B665F"/>
    <w:rsid w:val="003B66EE"/>
    <w:rsid w:val="003B6992"/>
    <w:rsid w:val="003B6A68"/>
    <w:rsid w:val="003B6C13"/>
    <w:rsid w:val="003B6EDE"/>
    <w:rsid w:val="003B7351"/>
    <w:rsid w:val="003B738E"/>
    <w:rsid w:val="003B7622"/>
    <w:rsid w:val="003B76D9"/>
    <w:rsid w:val="003B7B1F"/>
    <w:rsid w:val="003B7DCE"/>
    <w:rsid w:val="003C02D7"/>
    <w:rsid w:val="003C0776"/>
    <w:rsid w:val="003C0BF9"/>
    <w:rsid w:val="003C118F"/>
    <w:rsid w:val="003C12BF"/>
    <w:rsid w:val="003C14A0"/>
    <w:rsid w:val="003C15C3"/>
    <w:rsid w:val="003C1E03"/>
    <w:rsid w:val="003C222A"/>
    <w:rsid w:val="003C23C4"/>
    <w:rsid w:val="003C273C"/>
    <w:rsid w:val="003C2A04"/>
    <w:rsid w:val="003C3101"/>
    <w:rsid w:val="003C34D8"/>
    <w:rsid w:val="003C36B5"/>
    <w:rsid w:val="003C3834"/>
    <w:rsid w:val="003C38DA"/>
    <w:rsid w:val="003C4456"/>
    <w:rsid w:val="003C462E"/>
    <w:rsid w:val="003C48FB"/>
    <w:rsid w:val="003C5134"/>
    <w:rsid w:val="003C571B"/>
    <w:rsid w:val="003C5D48"/>
    <w:rsid w:val="003C5E95"/>
    <w:rsid w:val="003C6B6C"/>
    <w:rsid w:val="003C6E57"/>
    <w:rsid w:val="003C79D5"/>
    <w:rsid w:val="003C7B87"/>
    <w:rsid w:val="003C7C65"/>
    <w:rsid w:val="003D038D"/>
    <w:rsid w:val="003D07CD"/>
    <w:rsid w:val="003D239F"/>
    <w:rsid w:val="003D23FD"/>
    <w:rsid w:val="003D281E"/>
    <w:rsid w:val="003D2870"/>
    <w:rsid w:val="003D2B53"/>
    <w:rsid w:val="003D2BB4"/>
    <w:rsid w:val="003D2D5C"/>
    <w:rsid w:val="003D2D67"/>
    <w:rsid w:val="003D2E4C"/>
    <w:rsid w:val="003D30AC"/>
    <w:rsid w:val="003D32BB"/>
    <w:rsid w:val="003D331A"/>
    <w:rsid w:val="003D3AC7"/>
    <w:rsid w:val="003D3B3B"/>
    <w:rsid w:val="003D3BD8"/>
    <w:rsid w:val="003D43C9"/>
    <w:rsid w:val="003D442C"/>
    <w:rsid w:val="003D4442"/>
    <w:rsid w:val="003D4F40"/>
    <w:rsid w:val="003D5330"/>
    <w:rsid w:val="003D545A"/>
    <w:rsid w:val="003D5810"/>
    <w:rsid w:val="003D5955"/>
    <w:rsid w:val="003D5CD8"/>
    <w:rsid w:val="003D63F8"/>
    <w:rsid w:val="003D65A5"/>
    <w:rsid w:val="003D67A8"/>
    <w:rsid w:val="003D6DE1"/>
    <w:rsid w:val="003D7889"/>
    <w:rsid w:val="003D7CB3"/>
    <w:rsid w:val="003E0043"/>
    <w:rsid w:val="003E018E"/>
    <w:rsid w:val="003E0225"/>
    <w:rsid w:val="003E0453"/>
    <w:rsid w:val="003E04BF"/>
    <w:rsid w:val="003E05A7"/>
    <w:rsid w:val="003E0B4F"/>
    <w:rsid w:val="003E0EC3"/>
    <w:rsid w:val="003E0F89"/>
    <w:rsid w:val="003E1181"/>
    <w:rsid w:val="003E1648"/>
    <w:rsid w:val="003E1669"/>
    <w:rsid w:val="003E1970"/>
    <w:rsid w:val="003E1972"/>
    <w:rsid w:val="003E1B4A"/>
    <w:rsid w:val="003E1BAA"/>
    <w:rsid w:val="003E1F89"/>
    <w:rsid w:val="003E213B"/>
    <w:rsid w:val="003E2454"/>
    <w:rsid w:val="003E25DD"/>
    <w:rsid w:val="003E33A5"/>
    <w:rsid w:val="003E3493"/>
    <w:rsid w:val="003E3953"/>
    <w:rsid w:val="003E3A9D"/>
    <w:rsid w:val="003E3B79"/>
    <w:rsid w:val="003E42B7"/>
    <w:rsid w:val="003E4B7B"/>
    <w:rsid w:val="003E4F47"/>
    <w:rsid w:val="003E5092"/>
    <w:rsid w:val="003E519C"/>
    <w:rsid w:val="003E5BB2"/>
    <w:rsid w:val="003E675C"/>
    <w:rsid w:val="003E69F4"/>
    <w:rsid w:val="003E6CDB"/>
    <w:rsid w:val="003E6D0A"/>
    <w:rsid w:val="003E6D2B"/>
    <w:rsid w:val="003E6F07"/>
    <w:rsid w:val="003E75A7"/>
    <w:rsid w:val="003E75F3"/>
    <w:rsid w:val="003E77B1"/>
    <w:rsid w:val="003E77C8"/>
    <w:rsid w:val="003E7ABC"/>
    <w:rsid w:val="003E7D25"/>
    <w:rsid w:val="003E7DC0"/>
    <w:rsid w:val="003E7FF7"/>
    <w:rsid w:val="003F07E9"/>
    <w:rsid w:val="003F0BE7"/>
    <w:rsid w:val="003F12A8"/>
    <w:rsid w:val="003F13F4"/>
    <w:rsid w:val="003F146A"/>
    <w:rsid w:val="003F167B"/>
    <w:rsid w:val="003F18C4"/>
    <w:rsid w:val="003F2461"/>
    <w:rsid w:val="003F289F"/>
    <w:rsid w:val="003F295D"/>
    <w:rsid w:val="003F2BFE"/>
    <w:rsid w:val="003F2CB3"/>
    <w:rsid w:val="003F2FCF"/>
    <w:rsid w:val="003F33A2"/>
    <w:rsid w:val="003F3CBA"/>
    <w:rsid w:val="003F43BD"/>
    <w:rsid w:val="003F4B0F"/>
    <w:rsid w:val="003F4ECA"/>
    <w:rsid w:val="003F5081"/>
    <w:rsid w:val="003F525B"/>
    <w:rsid w:val="003F6F2C"/>
    <w:rsid w:val="003F7C36"/>
    <w:rsid w:val="003F7F2D"/>
    <w:rsid w:val="0040004A"/>
    <w:rsid w:val="00400724"/>
    <w:rsid w:val="00400B0D"/>
    <w:rsid w:val="00400B40"/>
    <w:rsid w:val="00401090"/>
    <w:rsid w:val="00401263"/>
    <w:rsid w:val="00401BAD"/>
    <w:rsid w:val="00402405"/>
    <w:rsid w:val="00402763"/>
    <w:rsid w:val="00402771"/>
    <w:rsid w:val="004028FD"/>
    <w:rsid w:val="00402CC4"/>
    <w:rsid w:val="0040327E"/>
    <w:rsid w:val="00403543"/>
    <w:rsid w:val="00403560"/>
    <w:rsid w:val="004036F4"/>
    <w:rsid w:val="0040396F"/>
    <w:rsid w:val="00403CE9"/>
    <w:rsid w:val="00403E46"/>
    <w:rsid w:val="00404238"/>
    <w:rsid w:val="00404363"/>
    <w:rsid w:val="00404718"/>
    <w:rsid w:val="004047A0"/>
    <w:rsid w:val="004047AC"/>
    <w:rsid w:val="00404910"/>
    <w:rsid w:val="00404CE0"/>
    <w:rsid w:val="0040523E"/>
    <w:rsid w:val="00405422"/>
    <w:rsid w:val="0040552F"/>
    <w:rsid w:val="004057B0"/>
    <w:rsid w:val="004057C7"/>
    <w:rsid w:val="00405EF5"/>
    <w:rsid w:val="004064B0"/>
    <w:rsid w:val="00407C1E"/>
    <w:rsid w:val="0041004B"/>
    <w:rsid w:val="00410340"/>
    <w:rsid w:val="0041147B"/>
    <w:rsid w:val="0041177A"/>
    <w:rsid w:val="00411A54"/>
    <w:rsid w:val="00411B90"/>
    <w:rsid w:val="004121C6"/>
    <w:rsid w:val="0041263A"/>
    <w:rsid w:val="004128C1"/>
    <w:rsid w:val="00412E2D"/>
    <w:rsid w:val="00413022"/>
    <w:rsid w:val="004135B0"/>
    <w:rsid w:val="0041388A"/>
    <w:rsid w:val="00413D78"/>
    <w:rsid w:val="0041421E"/>
    <w:rsid w:val="00414494"/>
    <w:rsid w:val="0041471E"/>
    <w:rsid w:val="0041483D"/>
    <w:rsid w:val="00414875"/>
    <w:rsid w:val="004148FE"/>
    <w:rsid w:val="00414B89"/>
    <w:rsid w:val="00414FDB"/>
    <w:rsid w:val="004153DD"/>
    <w:rsid w:val="004153E0"/>
    <w:rsid w:val="00415C55"/>
    <w:rsid w:val="00415F24"/>
    <w:rsid w:val="00416230"/>
    <w:rsid w:val="00416643"/>
    <w:rsid w:val="00416840"/>
    <w:rsid w:val="004169D3"/>
    <w:rsid w:val="00417275"/>
    <w:rsid w:val="00417EF6"/>
    <w:rsid w:val="004208BB"/>
    <w:rsid w:val="004209C1"/>
    <w:rsid w:val="00420AD4"/>
    <w:rsid w:val="00421458"/>
    <w:rsid w:val="00421661"/>
    <w:rsid w:val="004219ED"/>
    <w:rsid w:val="00421E95"/>
    <w:rsid w:val="00422E91"/>
    <w:rsid w:val="0042359A"/>
    <w:rsid w:val="004236A4"/>
    <w:rsid w:val="004236C7"/>
    <w:rsid w:val="00423FF6"/>
    <w:rsid w:val="00424926"/>
    <w:rsid w:val="00424968"/>
    <w:rsid w:val="00424D8C"/>
    <w:rsid w:val="0042546B"/>
    <w:rsid w:val="00426619"/>
    <w:rsid w:val="00426DBF"/>
    <w:rsid w:val="00426E3D"/>
    <w:rsid w:val="0042719E"/>
    <w:rsid w:val="00427421"/>
    <w:rsid w:val="00427644"/>
    <w:rsid w:val="00430117"/>
    <w:rsid w:val="0043037F"/>
    <w:rsid w:val="0043052F"/>
    <w:rsid w:val="00430645"/>
    <w:rsid w:val="00430990"/>
    <w:rsid w:val="00430EF1"/>
    <w:rsid w:val="00430EFA"/>
    <w:rsid w:val="00431135"/>
    <w:rsid w:val="004313B3"/>
    <w:rsid w:val="0043181B"/>
    <w:rsid w:val="00431950"/>
    <w:rsid w:val="00431AFA"/>
    <w:rsid w:val="00431BE8"/>
    <w:rsid w:val="004326F5"/>
    <w:rsid w:val="00432847"/>
    <w:rsid w:val="0043318B"/>
    <w:rsid w:val="00433515"/>
    <w:rsid w:val="00433C22"/>
    <w:rsid w:val="004342C1"/>
    <w:rsid w:val="004346AA"/>
    <w:rsid w:val="00434A1F"/>
    <w:rsid w:val="00434D32"/>
    <w:rsid w:val="00435535"/>
    <w:rsid w:val="0043573C"/>
    <w:rsid w:val="0043617E"/>
    <w:rsid w:val="004362BE"/>
    <w:rsid w:val="004363C5"/>
    <w:rsid w:val="004368FB"/>
    <w:rsid w:val="004372DC"/>
    <w:rsid w:val="00437798"/>
    <w:rsid w:val="00437C86"/>
    <w:rsid w:val="0044014F"/>
    <w:rsid w:val="004405F1"/>
    <w:rsid w:val="00440602"/>
    <w:rsid w:val="00440631"/>
    <w:rsid w:val="00441AFF"/>
    <w:rsid w:val="004421F2"/>
    <w:rsid w:val="0044273E"/>
    <w:rsid w:val="004429F0"/>
    <w:rsid w:val="00442A8D"/>
    <w:rsid w:val="00442B6D"/>
    <w:rsid w:val="0044314E"/>
    <w:rsid w:val="004432D6"/>
    <w:rsid w:val="004432F7"/>
    <w:rsid w:val="004434F1"/>
    <w:rsid w:val="00443FA8"/>
    <w:rsid w:val="0044449E"/>
    <w:rsid w:val="00444699"/>
    <w:rsid w:val="0044478B"/>
    <w:rsid w:val="004447F2"/>
    <w:rsid w:val="004448D9"/>
    <w:rsid w:val="004449AD"/>
    <w:rsid w:val="00445427"/>
    <w:rsid w:val="0044573A"/>
    <w:rsid w:val="004457B0"/>
    <w:rsid w:val="00445AAB"/>
    <w:rsid w:val="00445B5F"/>
    <w:rsid w:val="00445F43"/>
    <w:rsid w:val="00446002"/>
    <w:rsid w:val="004468BB"/>
    <w:rsid w:val="00446F24"/>
    <w:rsid w:val="00447242"/>
    <w:rsid w:val="00447A4C"/>
    <w:rsid w:val="00447D6A"/>
    <w:rsid w:val="00447DD3"/>
    <w:rsid w:val="00447EB3"/>
    <w:rsid w:val="004504C4"/>
    <w:rsid w:val="004507D3"/>
    <w:rsid w:val="004508B1"/>
    <w:rsid w:val="00450BB9"/>
    <w:rsid w:val="00450C57"/>
    <w:rsid w:val="00450E93"/>
    <w:rsid w:val="0045121C"/>
    <w:rsid w:val="004515C8"/>
    <w:rsid w:val="00451B19"/>
    <w:rsid w:val="00451E03"/>
    <w:rsid w:val="00451F9B"/>
    <w:rsid w:val="00452028"/>
    <w:rsid w:val="004530FC"/>
    <w:rsid w:val="004531C9"/>
    <w:rsid w:val="004539AF"/>
    <w:rsid w:val="0045465F"/>
    <w:rsid w:val="00455F2B"/>
    <w:rsid w:val="004561F3"/>
    <w:rsid w:val="00456314"/>
    <w:rsid w:val="00456938"/>
    <w:rsid w:val="00456B86"/>
    <w:rsid w:val="00456FFA"/>
    <w:rsid w:val="004571C9"/>
    <w:rsid w:val="00457515"/>
    <w:rsid w:val="004575E5"/>
    <w:rsid w:val="00457631"/>
    <w:rsid w:val="004576C8"/>
    <w:rsid w:val="00457AF7"/>
    <w:rsid w:val="00457D5B"/>
    <w:rsid w:val="00457ED4"/>
    <w:rsid w:val="00457FAD"/>
    <w:rsid w:val="00457FC0"/>
    <w:rsid w:val="0046040D"/>
    <w:rsid w:val="004605AA"/>
    <w:rsid w:val="00460C61"/>
    <w:rsid w:val="00460F87"/>
    <w:rsid w:val="00461248"/>
    <w:rsid w:val="0046143A"/>
    <w:rsid w:val="004617E5"/>
    <w:rsid w:val="00461FF0"/>
    <w:rsid w:val="00462297"/>
    <w:rsid w:val="004624AC"/>
    <w:rsid w:val="004626B0"/>
    <w:rsid w:val="00462CE0"/>
    <w:rsid w:val="00462D93"/>
    <w:rsid w:val="00463389"/>
    <w:rsid w:val="004633C3"/>
    <w:rsid w:val="004636DC"/>
    <w:rsid w:val="00463819"/>
    <w:rsid w:val="004639B1"/>
    <w:rsid w:val="00463AB7"/>
    <w:rsid w:val="00463DE0"/>
    <w:rsid w:val="0046403A"/>
    <w:rsid w:val="004645F0"/>
    <w:rsid w:val="00464BE3"/>
    <w:rsid w:val="00464F07"/>
    <w:rsid w:val="00465353"/>
    <w:rsid w:val="004655A8"/>
    <w:rsid w:val="004655C9"/>
    <w:rsid w:val="0046582F"/>
    <w:rsid w:val="00465D35"/>
    <w:rsid w:val="00465DB0"/>
    <w:rsid w:val="00465F34"/>
    <w:rsid w:val="00466237"/>
    <w:rsid w:val="0046629D"/>
    <w:rsid w:val="00466FA7"/>
    <w:rsid w:val="0046749A"/>
    <w:rsid w:val="00467AAD"/>
    <w:rsid w:val="00467D2F"/>
    <w:rsid w:val="00467F2F"/>
    <w:rsid w:val="004707A2"/>
    <w:rsid w:val="00470D50"/>
    <w:rsid w:val="00471091"/>
    <w:rsid w:val="00471368"/>
    <w:rsid w:val="004713F7"/>
    <w:rsid w:val="00471688"/>
    <w:rsid w:val="00471CDF"/>
    <w:rsid w:val="00471F33"/>
    <w:rsid w:val="004726BC"/>
    <w:rsid w:val="004728F0"/>
    <w:rsid w:val="00472970"/>
    <w:rsid w:val="00472C6B"/>
    <w:rsid w:val="00472D70"/>
    <w:rsid w:val="0047320B"/>
    <w:rsid w:val="00473535"/>
    <w:rsid w:val="00473928"/>
    <w:rsid w:val="00473A21"/>
    <w:rsid w:val="0047402A"/>
    <w:rsid w:val="00474365"/>
    <w:rsid w:val="0047471C"/>
    <w:rsid w:val="004749AD"/>
    <w:rsid w:val="00474A49"/>
    <w:rsid w:val="00475FE6"/>
    <w:rsid w:val="00476287"/>
    <w:rsid w:val="004764D3"/>
    <w:rsid w:val="00476C76"/>
    <w:rsid w:val="0047706D"/>
    <w:rsid w:val="004770A2"/>
    <w:rsid w:val="00477611"/>
    <w:rsid w:val="00477B6C"/>
    <w:rsid w:val="00477D37"/>
    <w:rsid w:val="00477E46"/>
    <w:rsid w:val="0048004F"/>
    <w:rsid w:val="0048017A"/>
    <w:rsid w:val="00480400"/>
    <w:rsid w:val="00481039"/>
    <w:rsid w:val="004813AE"/>
    <w:rsid w:val="00481501"/>
    <w:rsid w:val="004820FF"/>
    <w:rsid w:val="0048224E"/>
    <w:rsid w:val="00482474"/>
    <w:rsid w:val="00483086"/>
    <w:rsid w:val="004835E9"/>
    <w:rsid w:val="00483624"/>
    <w:rsid w:val="0048408F"/>
    <w:rsid w:val="00484805"/>
    <w:rsid w:val="00484AE9"/>
    <w:rsid w:val="00485185"/>
    <w:rsid w:val="00485626"/>
    <w:rsid w:val="004857A6"/>
    <w:rsid w:val="00485A6F"/>
    <w:rsid w:val="00485AB2"/>
    <w:rsid w:val="00485E25"/>
    <w:rsid w:val="0048646D"/>
    <w:rsid w:val="00486709"/>
    <w:rsid w:val="0048774C"/>
    <w:rsid w:val="00487B0D"/>
    <w:rsid w:val="00487BAA"/>
    <w:rsid w:val="00487C47"/>
    <w:rsid w:val="004900AF"/>
    <w:rsid w:val="00490680"/>
    <w:rsid w:val="00490724"/>
    <w:rsid w:val="00490E9D"/>
    <w:rsid w:val="00490ECD"/>
    <w:rsid w:val="00491133"/>
    <w:rsid w:val="004915BE"/>
    <w:rsid w:val="004916C0"/>
    <w:rsid w:val="00491BB0"/>
    <w:rsid w:val="00492815"/>
    <w:rsid w:val="00493173"/>
    <w:rsid w:val="00493713"/>
    <w:rsid w:val="00493B5A"/>
    <w:rsid w:val="00493ED7"/>
    <w:rsid w:val="004944B9"/>
    <w:rsid w:val="004946B5"/>
    <w:rsid w:val="00494993"/>
    <w:rsid w:val="004949F5"/>
    <w:rsid w:val="004955FE"/>
    <w:rsid w:val="00496080"/>
    <w:rsid w:val="00496266"/>
    <w:rsid w:val="00496403"/>
    <w:rsid w:val="00496472"/>
    <w:rsid w:val="00496BC7"/>
    <w:rsid w:val="00497012"/>
    <w:rsid w:val="00497117"/>
    <w:rsid w:val="00497286"/>
    <w:rsid w:val="004A00E3"/>
    <w:rsid w:val="004A03FE"/>
    <w:rsid w:val="004A0A3E"/>
    <w:rsid w:val="004A11F3"/>
    <w:rsid w:val="004A1D8F"/>
    <w:rsid w:val="004A1DCE"/>
    <w:rsid w:val="004A1F2C"/>
    <w:rsid w:val="004A2587"/>
    <w:rsid w:val="004A3155"/>
    <w:rsid w:val="004A3A19"/>
    <w:rsid w:val="004A3FB9"/>
    <w:rsid w:val="004A4547"/>
    <w:rsid w:val="004A469B"/>
    <w:rsid w:val="004A4794"/>
    <w:rsid w:val="004A4A8A"/>
    <w:rsid w:val="004A4BE5"/>
    <w:rsid w:val="004A4F48"/>
    <w:rsid w:val="004A528A"/>
    <w:rsid w:val="004A5CE8"/>
    <w:rsid w:val="004A652D"/>
    <w:rsid w:val="004A6E8D"/>
    <w:rsid w:val="004A710F"/>
    <w:rsid w:val="004A7210"/>
    <w:rsid w:val="004A723C"/>
    <w:rsid w:val="004A74C6"/>
    <w:rsid w:val="004A7AEF"/>
    <w:rsid w:val="004A7CEF"/>
    <w:rsid w:val="004B0496"/>
    <w:rsid w:val="004B0593"/>
    <w:rsid w:val="004B0A8D"/>
    <w:rsid w:val="004B0AD8"/>
    <w:rsid w:val="004B0E89"/>
    <w:rsid w:val="004B1401"/>
    <w:rsid w:val="004B1590"/>
    <w:rsid w:val="004B227B"/>
    <w:rsid w:val="004B2318"/>
    <w:rsid w:val="004B2ED2"/>
    <w:rsid w:val="004B2F91"/>
    <w:rsid w:val="004B3903"/>
    <w:rsid w:val="004B3B5F"/>
    <w:rsid w:val="004B46FE"/>
    <w:rsid w:val="004B47D1"/>
    <w:rsid w:val="004B4C6F"/>
    <w:rsid w:val="004B5062"/>
    <w:rsid w:val="004B5277"/>
    <w:rsid w:val="004B55BA"/>
    <w:rsid w:val="004B5A0F"/>
    <w:rsid w:val="004B5D14"/>
    <w:rsid w:val="004B6068"/>
    <w:rsid w:val="004B6D3D"/>
    <w:rsid w:val="004B7000"/>
    <w:rsid w:val="004B77F3"/>
    <w:rsid w:val="004B7F57"/>
    <w:rsid w:val="004C0424"/>
    <w:rsid w:val="004C0D1E"/>
    <w:rsid w:val="004C14B3"/>
    <w:rsid w:val="004C15BC"/>
    <w:rsid w:val="004C170D"/>
    <w:rsid w:val="004C1746"/>
    <w:rsid w:val="004C202E"/>
    <w:rsid w:val="004C2234"/>
    <w:rsid w:val="004C2969"/>
    <w:rsid w:val="004C2B55"/>
    <w:rsid w:val="004C2C88"/>
    <w:rsid w:val="004C2D92"/>
    <w:rsid w:val="004C3474"/>
    <w:rsid w:val="004C3750"/>
    <w:rsid w:val="004C394A"/>
    <w:rsid w:val="004C40D5"/>
    <w:rsid w:val="004C44D3"/>
    <w:rsid w:val="004C46CE"/>
    <w:rsid w:val="004C4ACF"/>
    <w:rsid w:val="004C4F73"/>
    <w:rsid w:val="004C52FA"/>
    <w:rsid w:val="004C5913"/>
    <w:rsid w:val="004C6497"/>
    <w:rsid w:val="004C6D74"/>
    <w:rsid w:val="004C79EE"/>
    <w:rsid w:val="004C7AD1"/>
    <w:rsid w:val="004C7F0B"/>
    <w:rsid w:val="004D0603"/>
    <w:rsid w:val="004D09B7"/>
    <w:rsid w:val="004D0A1D"/>
    <w:rsid w:val="004D0F80"/>
    <w:rsid w:val="004D0FA9"/>
    <w:rsid w:val="004D1654"/>
    <w:rsid w:val="004D179E"/>
    <w:rsid w:val="004D225C"/>
    <w:rsid w:val="004D2393"/>
    <w:rsid w:val="004D24BF"/>
    <w:rsid w:val="004D29C3"/>
    <w:rsid w:val="004D2AC4"/>
    <w:rsid w:val="004D2BAF"/>
    <w:rsid w:val="004D2DB1"/>
    <w:rsid w:val="004D2F7D"/>
    <w:rsid w:val="004D3193"/>
    <w:rsid w:val="004D39FD"/>
    <w:rsid w:val="004D41C4"/>
    <w:rsid w:val="004D4394"/>
    <w:rsid w:val="004D45D1"/>
    <w:rsid w:val="004D4636"/>
    <w:rsid w:val="004D469F"/>
    <w:rsid w:val="004D4C9E"/>
    <w:rsid w:val="004D5B48"/>
    <w:rsid w:val="004D6352"/>
    <w:rsid w:val="004D67C8"/>
    <w:rsid w:val="004D692A"/>
    <w:rsid w:val="004D7094"/>
    <w:rsid w:val="004D74E8"/>
    <w:rsid w:val="004D7944"/>
    <w:rsid w:val="004D79F2"/>
    <w:rsid w:val="004E03D7"/>
    <w:rsid w:val="004E0D59"/>
    <w:rsid w:val="004E1196"/>
    <w:rsid w:val="004E1C75"/>
    <w:rsid w:val="004E1F08"/>
    <w:rsid w:val="004E23F8"/>
    <w:rsid w:val="004E26DD"/>
    <w:rsid w:val="004E295A"/>
    <w:rsid w:val="004E296E"/>
    <w:rsid w:val="004E38D2"/>
    <w:rsid w:val="004E3BF3"/>
    <w:rsid w:val="004E3FD3"/>
    <w:rsid w:val="004E40EB"/>
    <w:rsid w:val="004E45D4"/>
    <w:rsid w:val="004E4A24"/>
    <w:rsid w:val="004E4D2A"/>
    <w:rsid w:val="004E55CF"/>
    <w:rsid w:val="004E5812"/>
    <w:rsid w:val="004E585A"/>
    <w:rsid w:val="004E5A08"/>
    <w:rsid w:val="004E5D51"/>
    <w:rsid w:val="004E60E3"/>
    <w:rsid w:val="004E69EB"/>
    <w:rsid w:val="004E7337"/>
    <w:rsid w:val="004E73B2"/>
    <w:rsid w:val="004E7F28"/>
    <w:rsid w:val="004F02DE"/>
    <w:rsid w:val="004F06BB"/>
    <w:rsid w:val="004F0A05"/>
    <w:rsid w:val="004F0B51"/>
    <w:rsid w:val="004F1680"/>
    <w:rsid w:val="004F19C5"/>
    <w:rsid w:val="004F1ACA"/>
    <w:rsid w:val="004F1BAE"/>
    <w:rsid w:val="004F20D1"/>
    <w:rsid w:val="004F23D6"/>
    <w:rsid w:val="004F2476"/>
    <w:rsid w:val="004F2949"/>
    <w:rsid w:val="004F2B39"/>
    <w:rsid w:val="004F2C19"/>
    <w:rsid w:val="004F2CDB"/>
    <w:rsid w:val="004F2EF4"/>
    <w:rsid w:val="004F3758"/>
    <w:rsid w:val="004F3796"/>
    <w:rsid w:val="004F3D42"/>
    <w:rsid w:val="004F3D58"/>
    <w:rsid w:val="004F3FDF"/>
    <w:rsid w:val="004F4308"/>
    <w:rsid w:val="004F4319"/>
    <w:rsid w:val="004F43D0"/>
    <w:rsid w:val="004F4E60"/>
    <w:rsid w:val="004F52E0"/>
    <w:rsid w:val="004F5303"/>
    <w:rsid w:val="004F54A4"/>
    <w:rsid w:val="004F5FBB"/>
    <w:rsid w:val="004F6134"/>
    <w:rsid w:val="004F6913"/>
    <w:rsid w:val="004F6B76"/>
    <w:rsid w:val="004F6C0A"/>
    <w:rsid w:val="004F6E1E"/>
    <w:rsid w:val="004F71E0"/>
    <w:rsid w:val="004F757B"/>
    <w:rsid w:val="004F7673"/>
    <w:rsid w:val="004F7740"/>
    <w:rsid w:val="004F7ADE"/>
    <w:rsid w:val="004F7E4C"/>
    <w:rsid w:val="005001A1"/>
    <w:rsid w:val="0050092B"/>
    <w:rsid w:val="00500B91"/>
    <w:rsid w:val="00500CF0"/>
    <w:rsid w:val="00500F63"/>
    <w:rsid w:val="00502074"/>
    <w:rsid w:val="005024C0"/>
    <w:rsid w:val="005024E3"/>
    <w:rsid w:val="005024F5"/>
    <w:rsid w:val="00502577"/>
    <w:rsid w:val="00502857"/>
    <w:rsid w:val="00502D01"/>
    <w:rsid w:val="00503479"/>
    <w:rsid w:val="00503DD8"/>
    <w:rsid w:val="00503E6F"/>
    <w:rsid w:val="00503F29"/>
    <w:rsid w:val="005040B2"/>
    <w:rsid w:val="005043C2"/>
    <w:rsid w:val="00504845"/>
    <w:rsid w:val="00505089"/>
    <w:rsid w:val="0050626B"/>
    <w:rsid w:val="00506494"/>
    <w:rsid w:val="00506497"/>
    <w:rsid w:val="005066B6"/>
    <w:rsid w:val="005066F0"/>
    <w:rsid w:val="00506D48"/>
    <w:rsid w:val="00506EAA"/>
    <w:rsid w:val="005072AA"/>
    <w:rsid w:val="00507AB2"/>
    <w:rsid w:val="00507BA3"/>
    <w:rsid w:val="00507D80"/>
    <w:rsid w:val="005101D1"/>
    <w:rsid w:val="005108B6"/>
    <w:rsid w:val="0051091F"/>
    <w:rsid w:val="00510924"/>
    <w:rsid w:val="005116C6"/>
    <w:rsid w:val="005118B8"/>
    <w:rsid w:val="00511DE4"/>
    <w:rsid w:val="005121D4"/>
    <w:rsid w:val="005122B5"/>
    <w:rsid w:val="005124EA"/>
    <w:rsid w:val="0051285B"/>
    <w:rsid w:val="00512C1A"/>
    <w:rsid w:val="00512D24"/>
    <w:rsid w:val="00513562"/>
    <w:rsid w:val="00513745"/>
    <w:rsid w:val="00513948"/>
    <w:rsid w:val="00513A38"/>
    <w:rsid w:val="0051442C"/>
    <w:rsid w:val="005144B8"/>
    <w:rsid w:val="00514D23"/>
    <w:rsid w:val="00514D31"/>
    <w:rsid w:val="00514DA2"/>
    <w:rsid w:val="005152DF"/>
    <w:rsid w:val="005156A2"/>
    <w:rsid w:val="00515C62"/>
    <w:rsid w:val="0051659B"/>
    <w:rsid w:val="00516630"/>
    <w:rsid w:val="00516C68"/>
    <w:rsid w:val="00517493"/>
    <w:rsid w:val="005179AE"/>
    <w:rsid w:val="00517BEA"/>
    <w:rsid w:val="00520171"/>
    <w:rsid w:val="00520386"/>
    <w:rsid w:val="00520A80"/>
    <w:rsid w:val="005213D4"/>
    <w:rsid w:val="005216F2"/>
    <w:rsid w:val="00521F5F"/>
    <w:rsid w:val="005220CB"/>
    <w:rsid w:val="00522124"/>
    <w:rsid w:val="005226D4"/>
    <w:rsid w:val="005226E0"/>
    <w:rsid w:val="00522AF0"/>
    <w:rsid w:val="00522F20"/>
    <w:rsid w:val="00523296"/>
    <w:rsid w:val="00523714"/>
    <w:rsid w:val="005237B6"/>
    <w:rsid w:val="00523E73"/>
    <w:rsid w:val="00523EBB"/>
    <w:rsid w:val="00524220"/>
    <w:rsid w:val="00524448"/>
    <w:rsid w:val="00525B71"/>
    <w:rsid w:val="00525F7A"/>
    <w:rsid w:val="00525FB4"/>
    <w:rsid w:val="00526299"/>
    <w:rsid w:val="0052650F"/>
    <w:rsid w:val="0052682F"/>
    <w:rsid w:val="00526D84"/>
    <w:rsid w:val="00527220"/>
    <w:rsid w:val="00527362"/>
    <w:rsid w:val="00527379"/>
    <w:rsid w:val="00527695"/>
    <w:rsid w:val="00527C07"/>
    <w:rsid w:val="00530586"/>
    <w:rsid w:val="005308DB"/>
    <w:rsid w:val="00530F20"/>
    <w:rsid w:val="00531049"/>
    <w:rsid w:val="00531301"/>
    <w:rsid w:val="00531765"/>
    <w:rsid w:val="005317EF"/>
    <w:rsid w:val="00531A5C"/>
    <w:rsid w:val="00532BEE"/>
    <w:rsid w:val="0053351D"/>
    <w:rsid w:val="0053369A"/>
    <w:rsid w:val="005345B9"/>
    <w:rsid w:val="00534639"/>
    <w:rsid w:val="00534787"/>
    <w:rsid w:val="00534987"/>
    <w:rsid w:val="00534C59"/>
    <w:rsid w:val="00534EEC"/>
    <w:rsid w:val="00535412"/>
    <w:rsid w:val="00535894"/>
    <w:rsid w:val="00535D95"/>
    <w:rsid w:val="00535EE3"/>
    <w:rsid w:val="0053605C"/>
    <w:rsid w:val="00536307"/>
    <w:rsid w:val="00536583"/>
    <w:rsid w:val="005368E7"/>
    <w:rsid w:val="00536C1A"/>
    <w:rsid w:val="00536FD5"/>
    <w:rsid w:val="00537171"/>
    <w:rsid w:val="005374AC"/>
    <w:rsid w:val="00537706"/>
    <w:rsid w:val="00540100"/>
    <w:rsid w:val="0054081C"/>
    <w:rsid w:val="00540A12"/>
    <w:rsid w:val="00540F86"/>
    <w:rsid w:val="005410DE"/>
    <w:rsid w:val="00541749"/>
    <w:rsid w:val="00541C14"/>
    <w:rsid w:val="00541D6B"/>
    <w:rsid w:val="00541DA9"/>
    <w:rsid w:val="00541EE7"/>
    <w:rsid w:val="00542106"/>
    <w:rsid w:val="00542613"/>
    <w:rsid w:val="005428FF"/>
    <w:rsid w:val="00542A6A"/>
    <w:rsid w:val="00542C8A"/>
    <w:rsid w:val="0054365B"/>
    <w:rsid w:val="005448A4"/>
    <w:rsid w:val="00544E8F"/>
    <w:rsid w:val="005459EF"/>
    <w:rsid w:val="00545B04"/>
    <w:rsid w:val="0054611C"/>
    <w:rsid w:val="00546927"/>
    <w:rsid w:val="0054697D"/>
    <w:rsid w:val="00546B96"/>
    <w:rsid w:val="00546C35"/>
    <w:rsid w:val="00547C28"/>
    <w:rsid w:val="00547CCC"/>
    <w:rsid w:val="00547EFF"/>
    <w:rsid w:val="00550103"/>
    <w:rsid w:val="0055021D"/>
    <w:rsid w:val="005503B3"/>
    <w:rsid w:val="00550581"/>
    <w:rsid w:val="00550C7C"/>
    <w:rsid w:val="00550DC7"/>
    <w:rsid w:val="00550F49"/>
    <w:rsid w:val="00551306"/>
    <w:rsid w:val="00551AA9"/>
    <w:rsid w:val="00551D11"/>
    <w:rsid w:val="00551D64"/>
    <w:rsid w:val="00552F71"/>
    <w:rsid w:val="00552F8C"/>
    <w:rsid w:val="00552FC4"/>
    <w:rsid w:val="005544ED"/>
    <w:rsid w:val="0055468A"/>
    <w:rsid w:val="00554C10"/>
    <w:rsid w:val="00554D02"/>
    <w:rsid w:val="00554F62"/>
    <w:rsid w:val="0055572B"/>
    <w:rsid w:val="005559E1"/>
    <w:rsid w:val="00555A70"/>
    <w:rsid w:val="00555CF9"/>
    <w:rsid w:val="005563EC"/>
    <w:rsid w:val="005569F1"/>
    <w:rsid w:val="00556A7A"/>
    <w:rsid w:val="005574E0"/>
    <w:rsid w:val="00557FA6"/>
    <w:rsid w:val="00560019"/>
    <w:rsid w:val="00560086"/>
    <w:rsid w:val="005600D2"/>
    <w:rsid w:val="0056028A"/>
    <w:rsid w:val="00560386"/>
    <w:rsid w:val="0056052F"/>
    <w:rsid w:val="0056070D"/>
    <w:rsid w:val="00560A37"/>
    <w:rsid w:val="00560A60"/>
    <w:rsid w:val="00560A64"/>
    <w:rsid w:val="00560BEE"/>
    <w:rsid w:val="00560D93"/>
    <w:rsid w:val="005610C5"/>
    <w:rsid w:val="0056132B"/>
    <w:rsid w:val="00561C09"/>
    <w:rsid w:val="00561E11"/>
    <w:rsid w:val="00561E16"/>
    <w:rsid w:val="00561F08"/>
    <w:rsid w:val="00562137"/>
    <w:rsid w:val="0056267B"/>
    <w:rsid w:val="00562A71"/>
    <w:rsid w:val="00562C0F"/>
    <w:rsid w:val="00562EA4"/>
    <w:rsid w:val="00563451"/>
    <w:rsid w:val="0056360F"/>
    <w:rsid w:val="00563654"/>
    <w:rsid w:val="00563676"/>
    <w:rsid w:val="005636D9"/>
    <w:rsid w:val="005637B1"/>
    <w:rsid w:val="00563982"/>
    <w:rsid w:val="00563F0A"/>
    <w:rsid w:val="00564130"/>
    <w:rsid w:val="00564163"/>
    <w:rsid w:val="005642C0"/>
    <w:rsid w:val="005643F7"/>
    <w:rsid w:val="00564877"/>
    <w:rsid w:val="005651EC"/>
    <w:rsid w:val="00565254"/>
    <w:rsid w:val="00565390"/>
    <w:rsid w:val="005665A8"/>
    <w:rsid w:val="0056678F"/>
    <w:rsid w:val="005668C1"/>
    <w:rsid w:val="00566E61"/>
    <w:rsid w:val="00566EF8"/>
    <w:rsid w:val="00566F55"/>
    <w:rsid w:val="005674F3"/>
    <w:rsid w:val="005704B9"/>
    <w:rsid w:val="00570AE9"/>
    <w:rsid w:val="00570C4E"/>
    <w:rsid w:val="00571884"/>
    <w:rsid w:val="00572821"/>
    <w:rsid w:val="00572FF2"/>
    <w:rsid w:val="005745D3"/>
    <w:rsid w:val="0057483B"/>
    <w:rsid w:val="00574B92"/>
    <w:rsid w:val="0057528E"/>
    <w:rsid w:val="0057596D"/>
    <w:rsid w:val="00576010"/>
    <w:rsid w:val="00576408"/>
    <w:rsid w:val="005768F4"/>
    <w:rsid w:val="00576A68"/>
    <w:rsid w:val="00576D3B"/>
    <w:rsid w:val="00576D99"/>
    <w:rsid w:val="00576E2B"/>
    <w:rsid w:val="00577294"/>
    <w:rsid w:val="0057787B"/>
    <w:rsid w:val="005778E0"/>
    <w:rsid w:val="00577A53"/>
    <w:rsid w:val="00580337"/>
    <w:rsid w:val="00580F44"/>
    <w:rsid w:val="00581056"/>
    <w:rsid w:val="005810A3"/>
    <w:rsid w:val="0058191E"/>
    <w:rsid w:val="00581B55"/>
    <w:rsid w:val="005821E1"/>
    <w:rsid w:val="005829B9"/>
    <w:rsid w:val="00582C14"/>
    <w:rsid w:val="00582D38"/>
    <w:rsid w:val="005830C4"/>
    <w:rsid w:val="005835BE"/>
    <w:rsid w:val="0058410A"/>
    <w:rsid w:val="005845C7"/>
    <w:rsid w:val="00584634"/>
    <w:rsid w:val="00584E9B"/>
    <w:rsid w:val="00584FAB"/>
    <w:rsid w:val="005858CF"/>
    <w:rsid w:val="00585A31"/>
    <w:rsid w:val="00586200"/>
    <w:rsid w:val="005867D6"/>
    <w:rsid w:val="00586B64"/>
    <w:rsid w:val="00586C46"/>
    <w:rsid w:val="00587BB0"/>
    <w:rsid w:val="005904C2"/>
    <w:rsid w:val="00590554"/>
    <w:rsid w:val="005905D7"/>
    <w:rsid w:val="00590D53"/>
    <w:rsid w:val="00590F3B"/>
    <w:rsid w:val="00591C81"/>
    <w:rsid w:val="00591CF6"/>
    <w:rsid w:val="005921D0"/>
    <w:rsid w:val="00592582"/>
    <w:rsid w:val="005929F3"/>
    <w:rsid w:val="00592C50"/>
    <w:rsid w:val="00592E10"/>
    <w:rsid w:val="005933E9"/>
    <w:rsid w:val="00593BE7"/>
    <w:rsid w:val="00593D46"/>
    <w:rsid w:val="00594639"/>
    <w:rsid w:val="00594A93"/>
    <w:rsid w:val="00595C4D"/>
    <w:rsid w:val="00595DA5"/>
    <w:rsid w:val="00595E5F"/>
    <w:rsid w:val="005962A8"/>
    <w:rsid w:val="005965E9"/>
    <w:rsid w:val="005966D1"/>
    <w:rsid w:val="00596961"/>
    <w:rsid w:val="005A0A5D"/>
    <w:rsid w:val="005A0AB8"/>
    <w:rsid w:val="005A16BA"/>
    <w:rsid w:val="005A1B5C"/>
    <w:rsid w:val="005A1E9F"/>
    <w:rsid w:val="005A341A"/>
    <w:rsid w:val="005A3864"/>
    <w:rsid w:val="005A393F"/>
    <w:rsid w:val="005A3BB0"/>
    <w:rsid w:val="005A3E42"/>
    <w:rsid w:val="005A454F"/>
    <w:rsid w:val="005A51D0"/>
    <w:rsid w:val="005A52AA"/>
    <w:rsid w:val="005A53F4"/>
    <w:rsid w:val="005A5630"/>
    <w:rsid w:val="005A5E0F"/>
    <w:rsid w:val="005A662A"/>
    <w:rsid w:val="005A69B7"/>
    <w:rsid w:val="005A6A40"/>
    <w:rsid w:val="005A6B2E"/>
    <w:rsid w:val="005A6B85"/>
    <w:rsid w:val="005A6C3A"/>
    <w:rsid w:val="005A6EBA"/>
    <w:rsid w:val="005A72A1"/>
    <w:rsid w:val="005A7B3E"/>
    <w:rsid w:val="005A7B77"/>
    <w:rsid w:val="005A7BDA"/>
    <w:rsid w:val="005B0617"/>
    <w:rsid w:val="005B0D36"/>
    <w:rsid w:val="005B0D83"/>
    <w:rsid w:val="005B1924"/>
    <w:rsid w:val="005B1A07"/>
    <w:rsid w:val="005B1A2C"/>
    <w:rsid w:val="005B1C51"/>
    <w:rsid w:val="005B2058"/>
    <w:rsid w:val="005B27DF"/>
    <w:rsid w:val="005B2E83"/>
    <w:rsid w:val="005B2EDA"/>
    <w:rsid w:val="005B32CE"/>
    <w:rsid w:val="005B3F80"/>
    <w:rsid w:val="005B44D4"/>
    <w:rsid w:val="005B48C8"/>
    <w:rsid w:val="005B4ABA"/>
    <w:rsid w:val="005B4B48"/>
    <w:rsid w:val="005B4D11"/>
    <w:rsid w:val="005B53FD"/>
    <w:rsid w:val="005B58A2"/>
    <w:rsid w:val="005B5A19"/>
    <w:rsid w:val="005B5DE3"/>
    <w:rsid w:val="005B6467"/>
    <w:rsid w:val="005B6905"/>
    <w:rsid w:val="005B69C8"/>
    <w:rsid w:val="005B69DC"/>
    <w:rsid w:val="005B6C89"/>
    <w:rsid w:val="005B6ED6"/>
    <w:rsid w:val="005B7300"/>
    <w:rsid w:val="005B799F"/>
    <w:rsid w:val="005B7B64"/>
    <w:rsid w:val="005B7D01"/>
    <w:rsid w:val="005C041D"/>
    <w:rsid w:val="005C0D82"/>
    <w:rsid w:val="005C0E49"/>
    <w:rsid w:val="005C0F69"/>
    <w:rsid w:val="005C1237"/>
    <w:rsid w:val="005C1BEF"/>
    <w:rsid w:val="005C1E1B"/>
    <w:rsid w:val="005C2970"/>
    <w:rsid w:val="005C2A0E"/>
    <w:rsid w:val="005C2BBA"/>
    <w:rsid w:val="005C2BDE"/>
    <w:rsid w:val="005C36B4"/>
    <w:rsid w:val="005C3D2F"/>
    <w:rsid w:val="005C41DD"/>
    <w:rsid w:val="005C42AF"/>
    <w:rsid w:val="005C46AC"/>
    <w:rsid w:val="005C4DF1"/>
    <w:rsid w:val="005C5186"/>
    <w:rsid w:val="005C57CF"/>
    <w:rsid w:val="005C5970"/>
    <w:rsid w:val="005C5DC2"/>
    <w:rsid w:val="005C64E8"/>
    <w:rsid w:val="005C651F"/>
    <w:rsid w:val="005C670F"/>
    <w:rsid w:val="005C6F9F"/>
    <w:rsid w:val="005D01E1"/>
    <w:rsid w:val="005D0221"/>
    <w:rsid w:val="005D04EE"/>
    <w:rsid w:val="005D0789"/>
    <w:rsid w:val="005D0A9A"/>
    <w:rsid w:val="005D0CA2"/>
    <w:rsid w:val="005D0DFA"/>
    <w:rsid w:val="005D13CF"/>
    <w:rsid w:val="005D17B8"/>
    <w:rsid w:val="005D1C7B"/>
    <w:rsid w:val="005D2079"/>
    <w:rsid w:val="005D20C3"/>
    <w:rsid w:val="005D2AA0"/>
    <w:rsid w:val="005D2F55"/>
    <w:rsid w:val="005D3683"/>
    <w:rsid w:val="005D37E5"/>
    <w:rsid w:val="005D3C6F"/>
    <w:rsid w:val="005D3ED6"/>
    <w:rsid w:val="005D4073"/>
    <w:rsid w:val="005D483B"/>
    <w:rsid w:val="005D4B5E"/>
    <w:rsid w:val="005D51A8"/>
    <w:rsid w:val="005D5EC4"/>
    <w:rsid w:val="005D6738"/>
    <w:rsid w:val="005D6901"/>
    <w:rsid w:val="005D74FA"/>
    <w:rsid w:val="005E012B"/>
    <w:rsid w:val="005E0C26"/>
    <w:rsid w:val="005E0E2F"/>
    <w:rsid w:val="005E11B9"/>
    <w:rsid w:val="005E16DE"/>
    <w:rsid w:val="005E1912"/>
    <w:rsid w:val="005E193F"/>
    <w:rsid w:val="005E1B5B"/>
    <w:rsid w:val="005E1D84"/>
    <w:rsid w:val="005E2513"/>
    <w:rsid w:val="005E27AB"/>
    <w:rsid w:val="005E27F9"/>
    <w:rsid w:val="005E2BFE"/>
    <w:rsid w:val="005E2F4E"/>
    <w:rsid w:val="005E317C"/>
    <w:rsid w:val="005E3359"/>
    <w:rsid w:val="005E371A"/>
    <w:rsid w:val="005E3AC1"/>
    <w:rsid w:val="005E3D55"/>
    <w:rsid w:val="005E3F5F"/>
    <w:rsid w:val="005E42FD"/>
    <w:rsid w:val="005E43FD"/>
    <w:rsid w:val="005E4976"/>
    <w:rsid w:val="005E5B31"/>
    <w:rsid w:val="005E68D6"/>
    <w:rsid w:val="005E6DAC"/>
    <w:rsid w:val="005E6DB9"/>
    <w:rsid w:val="005E73DA"/>
    <w:rsid w:val="005E76D1"/>
    <w:rsid w:val="005F0473"/>
    <w:rsid w:val="005F1516"/>
    <w:rsid w:val="005F154E"/>
    <w:rsid w:val="005F1550"/>
    <w:rsid w:val="005F1706"/>
    <w:rsid w:val="005F1B6E"/>
    <w:rsid w:val="005F1BDB"/>
    <w:rsid w:val="005F1D41"/>
    <w:rsid w:val="005F21DE"/>
    <w:rsid w:val="005F2361"/>
    <w:rsid w:val="005F24BB"/>
    <w:rsid w:val="005F2582"/>
    <w:rsid w:val="005F2789"/>
    <w:rsid w:val="005F27E3"/>
    <w:rsid w:val="005F3393"/>
    <w:rsid w:val="005F36DD"/>
    <w:rsid w:val="005F39E1"/>
    <w:rsid w:val="005F41AB"/>
    <w:rsid w:val="005F4337"/>
    <w:rsid w:val="005F4338"/>
    <w:rsid w:val="005F49FE"/>
    <w:rsid w:val="005F4D7C"/>
    <w:rsid w:val="005F523C"/>
    <w:rsid w:val="005F58BB"/>
    <w:rsid w:val="005F5BAD"/>
    <w:rsid w:val="005F6050"/>
    <w:rsid w:val="005F67DB"/>
    <w:rsid w:val="005F68C2"/>
    <w:rsid w:val="005F68DB"/>
    <w:rsid w:val="005F7042"/>
    <w:rsid w:val="005F7281"/>
    <w:rsid w:val="005F7536"/>
    <w:rsid w:val="005F7C67"/>
    <w:rsid w:val="00600263"/>
    <w:rsid w:val="0060036A"/>
    <w:rsid w:val="006014D5"/>
    <w:rsid w:val="0060154A"/>
    <w:rsid w:val="0060155E"/>
    <w:rsid w:val="00601687"/>
    <w:rsid w:val="00601820"/>
    <w:rsid w:val="00601FFF"/>
    <w:rsid w:val="0060200E"/>
    <w:rsid w:val="00602146"/>
    <w:rsid w:val="00602249"/>
    <w:rsid w:val="006024CD"/>
    <w:rsid w:val="00602C5D"/>
    <w:rsid w:val="00602C74"/>
    <w:rsid w:val="006034B6"/>
    <w:rsid w:val="0060377E"/>
    <w:rsid w:val="00603D00"/>
    <w:rsid w:val="00603D3A"/>
    <w:rsid w:val="00603F87"/>
    <w:rsid w:val="006040D8"/>
    <w:rsid w:val="00604202"/>
    <w:rsid w:val="0060445C"/>
    <w:rsid w:val="006055F2"/>
    <w:rsid w:val="00605661"/>
    <w:rsid w:val="0060577B"/>
    <w:rsid w:val="006058B9"/>
    <w:rsid w:val="006059FB"/>
    <w:rsid w:val="00606159"/>
    <w:rsid w:val="00606531"/>
    <w:rsid w:val="006066F9"/>
    <w:rsid w:val="00606986"/>
    <w:rsid w:val="00606AA9"/>
    <w:rsid w:val="00606F72"/>
    <w:rsid w:val="00606F8B"/>
    <w:rsid w:val="006073B7"/>
    <w:rsid w:val="00607F94"/>
    <w:rsid w:val="006101CC"/>
    <w:rsid w:val="00610A7E"/>
    <w:rsid w:val="00610D32"/>
    <w:rsid w:val="00610E56"/>
    <w:rsid w:val="00610F5E"/>
    <w:rsid w:val="00611C0F"/>
    <w:rsid w:val="006123E5"/>
    <w:rsid w:val="006126FF"/>
    <w:rsid w:val="00612945"/>
    <w:rsid w:val="00612A11"/>
    <w:rsid w:val="006131A7"/>
    <w:rsid w:val="0061359C"/>
    <w:rsid w:val="006138A4"/>
    <w:rsid w:val="00613EE4"/>
    <w:rsid w:val="00614668"/>
    <w:rsid w:val="006147A4"/>
    <w:rsid w:val="006147FE"/>
    <w:rsid w:val="00614B29"/>
    <w:rsid w:val="00614F21"/>
    <w:rsid w:val="00614F3F"/>
    <w:rsid w:val="006151F0"/>
    <w:rsid w:val="0061539A"/>
    <w:rsid w:val="00615ED5"/>
    <w:rsid w:val="00616106"/>
    <w:rsid w:val="00616CBB"/>
    <w:rsid w:val="00616DA0"/>
    <w:rsid w:val="006173AE"/>
    <w:rsid w:val="00620039"/>
    <w:rsid w:val="00620138"/>
    <w:rsid w:val="006202BB"/>
    <w:rsid w:val="006202C1"/>
    <w:rsid w:val="006203A4"/>
    <w:rsid w:val="00620F6A"/>
    <w:rsid w:val="00621285"/>
    <w:rsid w:val="00621471"/>
    <w:rsid w:val="00621DDC"/>
    <w:rsid w:val="00621E64"/>
    <w:rsid w:val="00622341"/>
    <w:rsid w:val="006228A2"/>
    <w:rsid w:val="00622CF8"/>
    <w:rsid w:val="00624395"/>
    <w:rsid w:val="0062497F"/>
    <w:rsid w:val="00624CB1"/>
    <w:rsid w:val="00624DD9"/>
    <w:rsid w:val="00624DE1"/>
    <w:rsid w:val="00625266"/>
    <w:rsid w:val="00625320"/>
    <w:rsid w:val="00625530"/>
    <w:rsid w:val="006255FF"/>
    <w:rsid w:val="00625A9D"/>
    <w:rsid w:val="006261D9"/>
    <w:rsid w:val="006263DD"/>
    <w:rsid w:val="00626425"/>
    <w:rsid w:val="00626679"/>
    <w:rsid w:val="00626A98"/>
    <w:rsid w:val="00626B2E"/>
    <w:rsid w:val="00626F86"/>
    <w:rsid w:val="006270CE"/>
    <w:rsid w:val="00627B51"/>
    <w:rsid w:val="00627BA7"/>
    <w:rsid w:val="0063014A"/>
    <w:rsid w:val="00630553"/>
    <w:rsid w:val="00630B18"/>
    <w:rsid w:val="00630C86"/>
    <w:rsid w:val="00630CBB"/>
    <w:rsid w:val="00631386"/>
    <w:rsid w:val="006315CB"/>
    <w:rsid w:val="00631676"/>
    <w:rsid w:val="00631AB3"/>
    <w:rsid w:val="00632143"/>
    <w:rsid w:val="00632934"/>
    <w:rsid w:val="0063351F"/>
    <w:rsid w:val="00633799"/>
    <w:rsid w:val="00633888"/>
    <w:rsid w:val="00633C08"/>
    <w:rsid w:val="00633F0D"/>
    <w:rsid w:val="00634529"/>
    <w:rsid w:val="0063504E"/>
    <w:rsid w:val="0063511B"/>
    <w:rsid w:val="0063542B"/>
    <w:rsid w:val="0063560F"/>
    <w:rsid w:val="00635931"/>
    <w:rsid w:val="00635E5D"/>
    <w:rsid w:val="006362A2"/>
    <w:rsid w:val="00636379"/>
    <w:rsid w:val="00636566"/>
    <w:rsid w:val="00636B2E"/>
    <w:rsid w:val="0063728F"/>
    <w:rsid w:val="00637E57"/>
    <w:rsid w:val="006400EC"/>
    <w:rsid w:val="006401C9"/>
    <w:rsid w:val="0064051D"/>
    <w:rsid w:val="0064130F"/>
    <w:rsid w:val="006414AD"/>
    <w:rsid w:val="00641558"/>
    <w:rsid w:val="006416DF"/>
    <w:rsid w:val="00641A09"/>
    <w:rsid w:val="00641D83"/>
    <w:rsid w:val="00641FFF"/>
    <w:rsid w:val="006424A4"/>
    <w:rsid w:val="00642792"/>
    <w:rsid w:val="006428D2"/>
    <w:rsid w:val="00642A2E"/>
    <w:rsid w:val="00642DF7"/>
    <w:rsid w:val="0064348E"/>
    <w:rsid w:val="0064389F"/>
    <w:rsid w:val="00643E85"/>
    <w:rsid w:val="006443EB"/>
    <w:rsid w:val="00644513"/>
    <w:rsid w:val="0064475C"/>
    <w:rsid w:val="006449E2"/>
    <w:rsid w:val="00644A77"/>
    <w:rsid w:val="00644C93"/>
    <w:rsid w:val="0064565D"/>
    <w:rsid w:val="00645D6A"/>
    <w:rsid w:val="00646049"/>
    <w:rsid w:val="00646C77"/>
    <w:rsid w:val="00647195"/>
    <w:rsid w:val="00647480"/>
    <w:rsid w:val="00650721"/>
    <w:rsid w:val="006507BE"/>
    <w:rsid w:val="00650A4B"/>
    <w:rsid w:val="0065122E"/>
    <w:rsid w:val="0065136F"/>
    <w:rsid w:val="006521C5"/>
    <w:rsid w:val="00652742"/>
    <w:rsid w:val="0065280D"/>
    <w:rsid w:val="00652AC8"/>
    <w:rsid w:val="00653072"/>
    <w:rsid w:val="00653171"/>
    <w:rsid w:val="00654475"/>
    <w:rsid w:val="00654869"/>
    <w:rsid w:val="00654BD3"/>
    <w:rsid w:val="006555D4"/>
    <w:rsid w:val="00655D05"/>
    <w:rsid w:val="00656A1E"/>
    <w:rsid w:val="00656BF4"/>
    <w:rsid w:val="00656EC1"/>
    <w:rsid w:val="0065763C"/>
    <w:rsid w:val="00657A56"/>
    <w:rsid w:val="00657AB7"/>
    <w:rsid w:val="00657C43"/>
    <w:rsid w:val="00660371"/>
    <w:rsid w:val="006609A9"/>
    <w:rsid w:val="00660F9F"/>
    <w:rsid w:val="00661199"/>
    <w:rsid w:val="006615F8"/>
    <w:rsid w:val="006617B4"/>
    <w:rsid w:val="00662297"/>
    <w:rsid w:val="006626F0"/>
    <w:rsid w:val="006629DD"/>
    <w:rsid w:val="00662E0D"/>
    <w:rsid w:val="00662EB4"/>
    <w:rsid w:val="00662EE1"/>
    <w:rsid w:val="0066340C"/>
    <w:rsid w:val="006637BA"/>
    <w:rsid w:val="006637E8"/>
    <w:rsid w:val="00663A0A"/>
    <w:rsid w:val="00664496"/>
    <w:rsid w:val="006655AF"/>
    <w:rsid w:val="006662A4"/>
    <w:rsid w:val="00666AA8"/>
    <w:rsid w:val="00666BB6"/>
    <w:rsid w:val="00667010"/>
    <w:rsid w:val="00667330"/>
    <w:rsid w:val="006708E7"/>
    <w:rsid w:val="00671427"/>
    <w:rsid w:val="00671EE3"/>
    <w:rsid w:val="006722DE"/>
    <w:rsid w:val="00672A0D"/>
    <w:rsid w:val="0067342B"/>
    <w:rsid w:val="006734E7"/>
    <w:rsid w:val="00673B1A"/>
    <w:rsid w:val="00673EE8"/>
    <w:rsid w:val="00674954"/>
    <w:rsid w:val="00674D07"/>
    <w:rsid w:val="006750DC"/>
    <w:rsid w:val="00676454"/>
    <w:rsid w:val="00676458"/>
    <w:rsid w:val="00677379"/>
    <w:rsid w:val="00677423"/>
    <w:rsid w:val="00677932"/>
    <w:rsid w:val="00680C2B"/>
    <w:rsid w:val="00680DBA"/>
    <w:rsid w:val="00680EED"/>
    <w:rsid w:val="00681FF9"/>
    <w:rsid w:val="00682284"/>
    <w:rsid w:val="006828F0"/>
    <w:rsid w:val="00682926"/>
    <w:rsid w:val="00682B49"/>
    <w:rsid w:val="00682BE2"/>
    <w:rsid w:val="00682D73"/>
    <w:rsid w:val="00683025"/>
    <w:rsid w:val="0068325C"/>
    <w:rsid w:val="00683294"/>
    <w:rsid w:val="006836E2"/>
    <w:rsid w:val="0068395C"/>
    <w:rsid w:val="00683E56"/>
    <w:rsid w:val="00684821"/>
    <w:rsid w:val="00685146"/>
    <w:rsid w:val="006859A8"/>
    <w:rsid w:val="006859C7"/>
    <w:rsid w:val="00685A3E"/>
    <w:rsid w:val="00685A95"/>
    <w:rsid w:val="0068636A"/>
    <w:rsid w:val="00686A98"/>
    <w:rsid w:val="00686C5D"/>
    <w:rsid w:val="00687254"/>
    <w:rsid w:val="00687417"/>
    <w:rsid w:val="006900FE"/>
    <w:rsid w:val="0069038D"/>
    <w:rsid w:val="00690538"/>
    <w:rsid w:val="00690A10"/>
    <w:rsid w:val="00690D7F"/>
    <w:rsid w:val="006917DA"/>
    <w:rsid w:val="006919B8"/>
    <w:rsid w:val="00691CBF"/>
    <w:rsid w:val="0069210A"/>
    <w:rsid w:val="00692523"/>
    <w:rsid w:val="00692578"/>
    <w:rsid w:val="00692AA0"/>
    <w:rsid w:val="006933DC"/>
    <w:rsid w:val="00693C93"/>
    <w:rsid w:val="006943B0"/>
    <w:rsid w:val="00694505"/>
    <w:rsid w:val="00694914"/>
    <w:rsid w:val="0069492B"/>
    <w:rsid w:val="00694C5F"/>
    <w:rsid w:val="00694F03"/>
    <w:rsid w:val="00694FEC"/>
    <w:rsid w:val="0069526E"/>
    <w:rsid w:val="006953F1"/>
    <w:rsid w:val="006955F6"/>
    <w:rsid w:val="00695AB9"/>
    <w:rsid w:val="00695C85"/>
    <w:rsid w:val="00695D47"/>
    <w:rsid w:val="00695E9D"/>
    <w:rsid w:val="00695EEA"/>
    <w:rsid w:val="006965EE"/>
    <w:rsid w:val="0069679A"/>
    <w:rsid w:val="00696A37"/>
    <w:rsid w:val="00696CD4"/>
    <w:rsid w:val="00696EB7"/>
    <w:rsid w:val="00697107"/>
    <w:rsid w:val="00697598"/>
    <w:rsid w:val="0069768E"/>
    <w:rsid w:val="00697CB3"/>
    <w:rsid w:val="006A099A"/>
    <w:rsid w:val="006A0E57"/>
    <w:rsid w:val="006A0F0F"/>
    <w:rsid w:val="006A112F"/>
    <w:rsid w:val="006A160E"/>
    <w:rsid w:val="006A1730"/>
    <w:rsid w:val="006A20A8"/>
    <w:rsid w:val="006A21C7"/>
    <w:rsid w:val="006A23FC"/>
    <w:rsid w:val="006A2568"/>
    <w:rsid w:val="006A2ABA"/>
    <w:rsid w:val="006A2B1C"/>
    <w:rsid w:val="006A2C04"/>
    <w:rsid w:val="006A2D16"/>
    <w:rsid w:val="006A3330"/>
    <w:rsid w:val="006A34E6"/>
    <w:rsid w:val="006A46B6"/>
    <w:rsid w:val="006A47F3"/>
    <w:rsid w:val="006A4838"/>
    <w:rsid w:val="006A496F"/>
    <w:rsid w:val="006A4C35"/>
    <w:rsid w:val="006A4D7E"/>
    <w:rsid w:val="006A519B"/>
    <w:rsid w:val="006A6740"/>
    <w:rsid w:val="006A6780"/>
    <w:rsid w:val="006A6EDC"/>
    <w:rsid w:val="006A7249"/>
    <w:rsid w:val="006A7D38"/>
    <w:rsid w:val="006B00EE"/>
    <w:rsid w:val="006B01AF"/>
    <w:rsid w:val="006B06AD"/>
    <w:rsid w:val="006B07AD"/>
    <w:rsid w:val="006B0AEE"/>
    <w:rsid w:val="006B0DDF"/>
    <w:rsid w:val="006B0EC9"/>
    <w:rsid w:val="006B11B8"/>
    <w:rsid w:val="006B1348"/>
    <w:rsid w:val="006B13E5"/>
    <w:rsid w:val="006B17D0"/>
    <w:rsid w:val="006B1ECA"/>
    <w:rsid w:val="006B1F20"/>
    <w:rsid w:val="006B207E"/>
    <w:rsid w:val="006B2369"/>
    <w:rsid w:val="006B2471"/>
    <w:rsid w:val="006B25A3"/>
    <w:rsid w:val="006B2832"/>
    <w:rsid w:val="006B2955"/>
    <w:rsid w:val="006B2FAC"/>
    <w:rsid w:val="006B33E1"/>
    <w:rsid w:val="006B3783"/>
    <w:rsid w:val="006B3E10"/>
    <w:rsid w:val="006B3EFA"/>
    <w:rsid w:val="006B4385"/>
    <w:rsid w:val="006B48B8"/>
    <w:rsid w:val="006B4B8D"/>
    <w:rsid w:val="006B4BF1"/>
    <w:rsid w:val="006B4DB6"/>
    <w:rsid w:val="006B4F5F"/>
    <w:rsid w:val="006B5FC9"/>
    <w:rsid w:val="006B6B2A"/>
    <w:rsid w:val="006B7CA6"/>
    <w:rsid w:val="006B7F2C"/>
    <w:rsid w:val="006C0164"/>
    <w:rsid w:val="006C0444"/>
    <w:rsid w:val="006C100E"/>
    <w:rsid w:val="006C1BB2"/>
    <w:rsid w:val="006C230A"/>
    <w:rsid w:val="006C2A82"/>
    <w:rsid w:val="006C2EB1"/>
    <w:rsid w:val="006C3018"/>
    <w:rsid w:val="006C34A0"/>
    <w:rsid w:val="006C34A9"/>
    <w:rsid w:val="006C393E"/>
    <w:rsid w:val="006C4422"/>
    <w:rsid w:val="006C470C"/>
    <w:rsid w:val="006C481A"/>
    <w:rsid w:val="006C4C82"/>
    <w:rsid w:val="006C4F77"/>
    <w:rsid w:val="006C5588"/>
    <w:rsid w:val="006C5799"/>
    <w:rsid w:val="006C5CF5"/>
    <w:rsid w:val="006C6265"/>
    <w:rsid w:val="006C6572"/>
    <w:rsid w:val="006C663B"/>
    <w:rsid w:val="006C698F"/>
    <w:rsid w:val="006C7084"/>
    <w:rsid w:val="006C744B"/>
    <w:rsid w:val="006C7B9F"/>
    <w:rsid w:val="006D0105"/>
    <w:rsid w:val="006D07B2"/>
    <w:rsid w:val="006D0B2D"/>
    <w:rsid w:val="006D0BBF"/>
    <w:rsid w:val="006D129D"/>
    <w:rsid w:val="006D1554"/>
    <w:rsid w:val="006D2D32"/>
    <w:rsid w:val="006D3165"/>
    <w:rsid w:val="006D3210"/>
    <w:rsid w:val="006D372E"/>
    <w:rsid w:val="006D428F"/>
    <w:rsid w:val="006D4467"/>
    <w:rsid w:val="006D47AC"/>
    <w:rsid w:val="006D4AD1"/>
    <w:rsid w:val="006D4F6F"/>
    <w:rsid w:val="006D55A6"/>
    <w:rsid w:val="006D5680"/>
    <w:rsid w:val="006D5769"/>
    <w:rsid w:val="006D5BC0"/>
    <w:rsid w:val="006D5DB7"/>
    <w:rsid w:val="006D5FD8"/>
    <w:rsid w:val="006D6C73"/>
    <w:rsid w:val="006D6E88"/>
    <w:rsid w:val="006D6F09"/>
    <w:rsid w:val="006D71F2"/>
    <w:rsid w:val="006D74D8"/>
    <w:rsid w:val="006D7717"/>
    <w:rsid w:val="006D7A7D"/>
    <w:rsid w:val="006D7B8E"/>
    <w:rsid w:val="006E0231"/>
    <w:rsid w:val="006E0236"/>
    <w:rsid w:val="006E0279"/>
    <w:rsid w:val="006E051C"/>
    <w:rsid w:val="006E0819"/>
    <w:rsid w:val="006E111E"/>
    <w:rsid w:val="006E13D7"/>
    <w:rsid w:val="006E1AC3"/>
    <w:rsid w:val="006E1DE9"/>
    <w:rsid w:val="006E1F40"/>
    <w:rsid w:val="006E1F4A"/>
    <w:rsid w:val="006E2206"/>
    <w:rsid w:val="006E2B5F"/>
    <w:rsid w:val="006E2C90"/>
    <w:rsid w:val="006E313B"/>
    <w:rsid w:val="006E33B6"/>
    <w:rsid w:val="006E36A6"/>
    <w:rsid w:val="006E36CC"/>
    <w:rsid w:val="006E36EF"/>
    <w:rsid w:val="006E3E60"/>
    <w:rsid w:val="006E45FF"/>
    <w:rsid w:val="006E49CB"/>
    <w:rsid w:val="006E51CA"/>
    <w:rsid w:val="006E5886"/>
    <w:rsid w:val="006E5B60"/>
    <w:rsid w:val="006E602C"/>
    <w:rsid w:val="006E60CF"/>
    <w:rsid w:val="006E6C48"/>
    <w:rsid w:val="006E70A2"/>
    <w:rsid w:val="006E70D3"/>
    <w:rsid w:val="006E7213"/>
    <w:rsid w:val="006E7AA7"/>
    <w:rsid w:val="006E7B5F"/>
    <w:rsid w:val="006E7E2D"/>
    <w:rsid w:val="006E7FC1"/>
    <w:rsid w:val="006F0548"/>
    <w:rsid w:val="006F09B9"/>
    <w:rsid w:val="006F0A58"/>
    <w:rsid w:val="006F0EEA"/>
    <w:rsid w:val="006F0F34"/>
    <w:rsid w:val="006F19AC"/>
    <w:rsid w:val="006F1C4E"/>
    <w:rsid w:val="006F1C90"/>
    <w:rsid w:val="006F2139"/>
    <w:rsid w:val="006F232F"/>
    <w:rsid w:val="006F2370"/>
    <w:rsid w:val="006F255D"/>
    <w:rsid w:val="006F2864"/>
    <w:rsid w:val="006F2C68"/>
    <w:rsid w:val="006F3875"/>
    <w:rsid w:val="006F38EC"/>
    <w:rsid w:val="006F3C56"/>
    <w:rsid w:val="006F3D51"/>
    <w:rsid w:val="006F4524"/>
    <w:rsid w:val="006F4860"/>
    <w:rsid w:val="006F49CC"/>
    <w:rsid w:val="006F4E1C"/>
    <w:rsid w:val="006F5047"/>
    <w:rsid w:val="006F5168"/>
    <w:rsid w:val="006F5492"/>
    <w:rsid w:val="006F553E"/>
    <w:rsid w:val="006F555E"/>
    <w:rsid w:val="006F58D7"/>
    <w:rsid w:val="006F5A57"/>
    <w:rsid w:val="006F63AA"/>
    <w:rsid w:val="006F6A49"/>
    <w:rsid w:val="006F6A54"/>
    <w:rsid w:val="006F6A6C"/>
    <w:rsid w:val="006F6C2F"/>
    <w:rsid w:val="006F729A"/>
    <w:rsid w:val="006F7479"/>
    <w:rsid w:val="006F75A4"/>
    <w:rsid w:val="006F7C67"/>
    <w:rsid w:val="006F7EC8"/>
    <w:rsid w:val="007000C5"/>
    <w:rsid w:val="0070010E"/>
    <w:rsid w:val="0070083B"/>
    <w:rsid w:val="00700B9F"/>
    <w:rsid w:val="00700FC5"/>
    <w:rsid w:val="00701069"/>
    <w:rsid w:val="00701D2D"/>
    <w:rsid w:val="007024C3"/>
    <w:rsid w:val="007028ED"/>
    <w:rsid w:val="00703162"/>
    <w:rsid w:val="0070319E"/>
    <w:rsid w:val="007035C0"/>
    <w:rsid w:val="00703F8C"/>
    <w:rsid w:val="00704134"/>
    <w:rsid w:val="0070418D"/>
    <w:rsid w:val="007046C4"/>
    <w:rsid w:val="00705484"/>
    <w:rsid w:val="00705810"/>
    <w:rsid w:val="00705BB2"/>
    <w:rsid w:val="00705D57"/>
    <w:rsid w:val="00705FF8"/>
    <w:rsid w:val="00706674"/>
    <w:rsid w:val="00706AE6"/>
    <w:rsid w:val="007071BB"/>
    <w:rsid w:val="00707243"/>
    <w:rsid w:val="007076D5"/>
    <w:rsid w:val="007100FA"/>
    <w:rsid w:val="00710682"/>
    <w:rsid w:val="007108E4"/>
    <w:rsid w:val="00710BF1"/>
    <w:rsid w:val="00710C10"/>
    <w:rsid w:val="0071123C"/>
    <w:rsid w:val="0071128D"/>
    <w:rsid w:val="00711322"/>
    <w:rsid w:val="0071134C"/>
    <w:rsid w:val="00711487"/>
    <w:rsid w:val="00711ADB"/>
    <w:rsid w:val="0071206C"/>
    <w:rsid w:val="007124F4"/>
    <w:rsid w:val="00712625"/>
    <w:rsid w:val="007127D5"/>
    <w:rsid w:val="00713259"/>
    <w:rsid w:val="00713BE9"/>
    <w:rsid w:val="00713F82"/>
    <w:rsid w:val="0071402F"/>
    <w:rsid w:val="00714358"/>
    <w:rsid w:val="00714498"/>
    <w:rsid w:val="0071467C"/>
    <w:rsid w:val="00714E2A"/>
    <w:rsid w:val="00715588"/>
    <w:rsid w:val="007159E5"/>
    <w:rsid w:val="00715CBA"/>
    <w:rsid w:val="007162AF"/>
    <w:rsid w:val="00716878"/>
    <w:rsid w:val="00716DC0"/>
    <w:rsid w:val="007172DF"/>
    <w:rsid w:val="00717703"/>
    <w:rsid w:val="0072000E"/>
    <w:rsid w:val="0072003B"/>
    <w:rsid w:val="007200A0"/>
    <w:rsid w:val="007200AC"/>
    <w:rsid w:val="007203F0"/>
    <w:rsid w:val="00720673"/>
    <w:rsid w:val="00720AD8"/>
    <w:rsid w:val="00720B8B"/>
    <w:rsid w:val="00720D4D"/>
    <w:rsid w:val="00720DAA"/>
    <w:rsid w:val="00721BA2"/>
    <w:rsid w:val="00721D93"/>
    <w:rsid w:val="0072202A"/>
    <w:rsid w:val="00722856"/>
    <w:rsid w:val="00722974"/>
    <w:rsid w:val="007230A9"/>
    <w:rsid w:val="007246EB"/>
    <w:rsid w:val="00724986"/>
    <w:rsid w:val="00724ADC"/>
    <w:rsid w:val="0072506C"/>
    <w:rsid w:val="00725147"/>
    <w:rsid w:val="007253F0"/>
    <w:rsid w:val="00725929"/>
    <w:rsid w:val="00725CA2"/>
    <w:rsid w:val="00725DB1"/>
    <w:rsid w:val="0072638E"/>
    <w:rsid w:val="00726519"/>
    <w:rsid w:val="00726E02"/>
    <w:rsid w:val="007273AE"/>
    <w:rsid w:val="007300B6"/>
    <w:rsid w:val="0073027E"/>
    <w:rsid w:val="007303A6"/>
    <w:rsid w:val="00730743"/>
    <w:rsid w:val="00731024"/>
    <w:rsid w:val="0073123D"/>
    <w:rsid w:val="00731846"/>
    <w:rsid w:val="0073199C"/>
    <w:rsid w:val="00731DCF"/>
    <w:rsid w:val="00732319"/>
    <w:rsid w:val="00732524"/>
    <w:rsid w:val="007333DC"/>
    <w:rsid w:val="00733440"/>
    <w:rsid w:val="007335B7"/>
    <w:rsid w:val="00733912"/>
    <w:rsid w:val="00733DB4"/>
    <w:rsid w:val="00733E51"/>
    <w:rsid w:val="00734BC5"/>
    <w:rsid w:val="007354C4"/>
    <w:rsid w:val="0073565E"/>
    <w:rsid w:val="0073641F"/>
    <w:rsid w:val="0073660A"/>
    <w:rsid w:val="00737083"/>
    <w:rsid w:val="00737444"/>
    <w:rsid w:val="00737638"/>
    <w:rsid w:val="007376B9"/>
    <w:rsid w:val="00737CFF"/>
    <w:rsid w:val="00737DB1"/>
    <w:rsid w:val="007402E0"/>
    <w:rsid w:val="00740BE7"/>
    <w:rsid w:val="007414AE"/>
    <w:rsid w:val="007423FF"/>
    <w:rsid w:val="007424A6"/>
    <w:rsid w:val="00742BCD"/>
    <w:rsid w:val="0074329C"/>
    <w:rsid w:val="00744255"/>
    <w:rsid w:val="00744C78"/>
    <w:rsid w:val="00744F14"/>
    <w:rsid w:val="00744FFE"/>
    <w:rsid w:val="00745028"/>
    <w:rsid w:val="007455F8"/>
    <w:rsid w:val="00745669"/>
    <w:rsid w:val="0074671C"/>
    <w:rsid w:val="00746A1A"/>
    <w:rsid w:val="00746CF3"/>
    <w:rsid w:val="00746FF5"/>
    <w:rsid w:val="00747293"/>
    <w:rsid w:val="007474E3"/>
    <w:rsid w:val="0074755E"/>
    <w:rsid w:val="0074758F"/>
    <w:rsid w:val="00747828"/>
    <w:rsid w:val="00747A39"/>
    <w:rsid w:val="00747B2C"/>
    <w:rsid w:val="00747CE4"/>
    <w:rsid w:val="00747D42"/>
    <w:rsid w:val="007500BD"/>
    <w:rsid w:val="00750946"/>
    <w:rsid w:val="00750B55"/>
    <w:rsid w:val="00750F19"/>
    <w:rsid w:val="007510B8"/>
    <w:rsid w:val="00751775"/>
    <w:rsid w:val="007520D3"/>
    <w:rsid w:val="007521FF"/>
    <w:rsid w:val="007526FF"/>
    <w:rsid w:val="00752763"/>
    <w:rsid w:val="007528A5"/>
    <w:rsid w:val="00752CEA"/>
    <w:rsid w:val="007536AA"/>
    <w:rsid w:val="007539A3"/>
    <w:rsid w:val="00753E9B"/>
    <w:rsid w:val="00754163"/>
    <w:rsid w:val="007546A3"/>
    <w:rsid w:val="00754844"/>
    <w:rsid w:val="0075522B"/>
    <w:rsid w:val="0075546E"/>
    <w:rsid w:val="007558D3"/>
    <w:rsid w:val="00755CE2"/>
    <w:rsid w:val="00756313"/>
    <w:rsid w:val="00756AC0"/>
    <w:rsid w:val="00756B20"/>
    <w:rsid w:val="00756C6F"/>
    <w:rsid w:val="0075787F"/>
    <w:rsid w:val="00757934"/>
    <w:rsid w:val="007579CE"/>
    <w:rsid w:val="00757A1E"/>
    <w:rsid w:val="00757F3D"/>
    <w:rsid w:val="00757F60"/>
    <w:rsid w:val="00760255"/>
    <w:rsid w:val="0076067C"/>
    <w:rsid w:val="0076069A"/>
    <w:rsid w:val="00760AA4"/>
    <w:rsid w:val="00760B4C"/>
    <w:rsid w:val="00760D89"/>
    <w:rsid w:val="00760EF9"/>
    <w:rsid w:val="00760F6B"/>
    <w:rsid w:val="00761294"/>
    <w:rsid w:val="00761411"/>
    <w:rsid w:val="007619EF"/>
    <w:rsid w:val="00762418"/>
    <w:rsid w:val="007628BE"/>
    <w:rsid w:val="00762C1F"/>
    <w:rsid w:val="00762FB9"/>
    <w:rsid w:val="00763178"/>
    <w:rsid w:val="00763730"/>
    <w:rsid w:val="007638F6"/>
    <w:rsid w:val="00764979"/>
    <w:rsid w:val="0076548B"/>
    <w:rsid w:val="0076563B"/>
    <w:rsid w:val="00765A0C"/>
    <w:rsid w:val="00765B65"/>
    <w:rsid w:val="00765F21"/>
    <w:rsid w:val="00766860"/>
    <w:rsid w:val="007668CA"/>
    <w:rsid w:val="00766D1B"/>
    <w:rsid w:val="007672EB"/>
    <w:rsid w:val="00767536"/>
    <w:rsid w:val="0076777A"/>
    <w:rsid w:val="007678EB"/>
    <w:rsid w:val="00767DD2"/>
    <w:rsid w:val="00767FDF"/>
    <w:rsid w:val="0077002F"/>
    <w:rsid w:val="00770363"/>
    <w:rsid w:val="007705BD"/>
    <w:rsid w:val="0077187F"/>
    <w:rsid w:val="00771C5D"/>
    <w:rsid w:val="007724DB"/>
    <w:rsid w:val="007725FA"/>
    <w:rsid w:val="007728F6"/>
    <w:rsid w:val="00772B10"/>
    <w:rsid w:val="00772EC0"/>
    <w:rsid w:val="007734AE"/>
    <w:rsid w:val="0077381D"/>
    <w:rsid w:val="00774A2F"/>
    <w:rsid w:val="007750CE"/>
    <w:rsid w:val="007751C1"/>
    <w:rsid w:val="00775580"/>
    <w:rsid w:val="00775A16"/>
    <w:rsid w:val="00775BEE"/>
    <w:rsid w:val="00776446"/>
    <w:rsid w:val="007769E6"/>
    <w:rsid w:val="00776AC2"/>
    <w:rsid w:val="007772FE"/>
    <w:rsid w:val="007775C4"/>
    <w:rsid w:val="007776AE"/>
    <w:rsid w:val="00777793"/>
    <w:rsid w:val="007779CF"/>
    <w:rsid w:val="00777A04"/>
    <w:rsid w:val="00777A26"/>
    <w:rsid w:val="00777A2E"/>
    <w:rsid w:val="00777EB0"/>
    <w:rsid w:val="00780092"/>
    <w:rsid w:val="007800DE"/>
    <w:rsid w:val="00780245"/>
    <w:rsid w:val="007802A4"/>
    <w:rsid w:val="00780543"/>
    <w:rsid w:val="00780B2F"/>
    <w:rsid w:val="00781571"/>
    <w:rsid w:val="007815EC"/>
    <w:rsid w:val="007817BA"/>
    <w:rsid w:val="007819D6"/>
    <w:rsid w:val="00781DA7"/>
    <w:rsid w:val="00781DD4"/>
    <w:rsid w:val="007821DB"/>
    <w:rsid w:val="00782680"/>
    <w:rsid w:val="00782C46"/>
    <w:rsid w:val="00782C6E"/>
    <w:rsid w:val="00782F88"/>
    <w:rsid w:val="00783761"/>
    <w:rsid w:val="00783AAF"/>
    <w:rsid w:val="00783FCD"/>
    <w:rsid w:val="007841DE"/>
    <w:rsid w:val="00784977"/>
    <w:rsid w:val="00784F5D"/>
    <w:rsid w:val="0078538A"/>
    <w:rsid w:val="00785B04"/>
    <w:rsid w:val="00785C8D"/>
    <w:rsid w:val="00786064"/>
    <w:rsid w:val="00786D7F"/>
    <w:rsid w:val="0078787E"/>
    <w:rsid w:val="0079077C"/>
    <w:rsid w:val="00790CA6"/>
    <w:rsid w:val="00791070"/>
    <w:rsid w:val="007915A7"/>
    <w:rsid w:val="00791D93"/>
    <w:rsid w:val="007927CD"/>
    <w:rsid w:val="0079296B"/>
    <w:rsid w:val="00792C64"/>
    <w:rsid w:val="00792D1E"/>
    <w:rsid w:val="007930D3"/>
    <w:rsid w:val="00793117"/>
    <w:rsid w:val="00793E00"/>
    <w:rsid w:val="007947E9"/>
    <w:rsid w:val="00794AD4"/>
    <w:rsid w:val="00794F66"/>
    <w:rsid w:val="00795091"/>
    <w:rsid w:val="007950D1"/>
    <w:rsid w:val="00795B68"/>
    <w:rsid w:val="00796056"/>
    <w:rsid w:val="0079609C"/>
    <w:rsid w:val="00796534"/>
    <w:rsid w:val="0079656C"/>
    <w:rsid w:val="007965CE"/>
    <w:rsid w:val="00796751"/>
    <w:rsid w:val="007968C8"/>
    <w:rsid w:val="007969FC"/>
    <w:rsid w:val="00796DBA"/>
    <w:rsid w:val="00796E0A"/>
    <w:rsid w:val="007978EF"/>
    <w:rsid w:val="007A01B3"/>
    <w:rsid w:val="007A03FA"/>
    <w:rsid w:val="007A0E98"/>
    <w:rsid w:val="007A0ED5"/>
    <w:rsid w:val="007A16B2"/>
    <w:rsid w:val="007A17B1"/>
    <w:rsid w:val="007A1F5A"/>
    <w:rsid w:val="007A203A"/>
    <w:rsid w:val="007A2410"/>
    <w:rsid w:val="007A2453"/>
    <w:rsid w:val="007A335F"/>
    <w:rsid w:val="007A3535"/>
    <w:rsid w:val="007A3CE6"/>
    <w:rsid w:val="007A4AB6"/>
    <w:rsid w:val="007A4EB6"/>
    <w:rsid w:val="007A4F05"/>
    <w:rsid w:val="007A52A2"/>
    <w:rsid w:val="007A52D8"/>
    <w:rsid w:val="007A5934"/>
    <w:rsid w:val="007A5AA1"/>
    <w:rsid w:val="007A5BDE"/>
    <w:rsid w:val="007A6296"/>
    <w:rsid w:val="007A6359"/>
    <w:rsid w:val="007A6735"/>
    <w:rsid w:val="007A68A7"/>
    <w:rsid w:val="007A7846"/>
    <w:rsid w:val="007A7A21"/>
    <w:rsid w:val="007A7B6F"/>
    <w:rsid w:val="007A7B72"/>
    <w:rsid w:val="007A7C16"/>
    <w:rsid w:val="007A7F9F"/>
    <w:rsid w:val="007B088B"/>
    <w:rsid w:val="007B11DD"/>
    <w:rsid w:val="007B161E"/>
    <w:rsid w:val="007B18AA"/>
    <w:rsid w:val="007B1A08"/>
    <w:rsid w:val="007B1C34"/>
    <w:rsid w:val="007B2BCA"/>
    <w:rsid w:val="007B3A12"/>
    <w:rsid w:val="007B3A6F"/>
    <w:rsid w:val="007B3A88"/>
    <w:rsid w:val="007B3E84"/>
    <w:rsid w:val="007B3F83"/>
    <w:rsid w:val="007B4607"/>
    <w:rsid w:val="007B4685"/>
    <w:rsid w:val="007B5234"/>
    <w:rsid w:val="007B52A3"/>
    <w:rsid w:val="007B547D"/>
    <w:rsid w:val="007B60B6"/>
    <w:rsid w:val="007B7367"/>
    <w:rsid w:val="007B74E7"/>
    <w:rsid w:val="007B750A"/>
    <w:rsid w:val="007B75D6"/>
    <w:rsid w:val="007B786C"/>
    <w:rsid w:val="007B7F50"/>
    <w:rsid w:val="007C01D8"/>
    <w:rsid w:val="007C02C1"/>
    <w:rsid w:val="007C02C4"/>
    <w:rsid w:val="007C075B"/>
    <w:rsid w:val="007C0866"/>
    <w:rsid w:val="007C2ABB"/>
    <w:rsid w:val="007C2FA3"/>
    <w:rsid w:val="007C32DE"/>
    <w:rsid w:val="007C37CF"/>
    <w:rsid w:val="007C3CCF"/>
    <w:rsid w:val="007C3D2B"/>
    <w:rsid w:val="007C3D90"/>
    <w:rsid w:val="007C3E3F"/>
    <w:rsid w:val="007C3F7E"/>
    <w:rsid w:val="007C40E5"/>
    <w:rsid w:val="007C47C3"/>
    <w:rsid w:val="007C4848"/>
    <w:rsid w:val="007C4AF1"/>
    <w:rsid w:val="007C4F6F"/>
    <w:rsid w:val="007C50E2"/>
    <w:rsid w:val="007C5600"/>
    <w:rsid w:val="007C5CD8"/>
    <w:rsid w:val="007C5D99"/>
    <w:rsid w:val="007C76B5"/>
    <w:rsid w:val="007C7A38"/>
    <w:rsid w:val="007C7E3A"/>
    <w:rsid w:val="007D010F"/>
    <w:rsid w:val="007D019A"/>
    <w:rsid w:val="007D0753"/>
    <w:rsid w:val="007D09CA"/>
    <w:rsid w:val="007D0FF9"/>
    <w:rsid w:val="007D1050"/>
    <w:rsid w:val="007D1535"/>
    <w:rsid w:val="007D171D"/>
    <w:rsid w:val="007D19AF"/>
    <w:rsid w:val="007D1D06"/>
    <w:rsid w:val="007D1F57"/>
    <w:rsid w:val="007D201A"/>
    <w:rsid w:val="007D22E4"/>
    <w:rsid w:val="007D28FB"/>
    <w:rsid w:val="007D2923"/>
    <w:rsid w:val="007D2C3A"/>
    <w:rsid w:val="007D2E20"/>
    <w:rsid w:val="007D333F"/>
    <w:rsid w:val="007D366B"/>
    <w:rsid w:val="007D3759"/>
    <w:rsid w:val="007D3AB8"/>
    <w:rsid w:val="007D3B90"/>
    <w:rsid w:val="007D412E"/>
    <w:rsid w:val="007D435B"/>
    <w:rsid w:val="007D4951"/>
    <w:rsid w:val="007D4EB3"/>
    <w:rsid w:val="007D50E4"/>
    <w:rsid w:val="007D510D"/>
    <w:rsid w:val="007D54EB"/>
    <w:rsid w:val="007D55F6"/>
    <w:rsid w:val="007D5B20"/>
    <w:rsid w:val="007D6559"/>
    <w:rsid w:val="007D6799"/>
    <w:rsid w:val="007D682C"/>
    <w:rsid w:val="007D7154"/>
    <w:rsid w:val="007D739A"/>
    <w:rsid w:val="007D73FF"/>
    <w:rsid w:val="007D74D8"/>
    <w:rsid w:val="007D7BB8"/>
    <w:rsid w:val="007D7C26"/>
    <w:rsid w:val="007D7F7E"/>
    <w:rsid w:val="007E01FB"/>
    <w:rsid w:val="007E05E7"/>
    <w:rsid w:val="007E109D"/>
    <w:rsid w:val="007E1203"/>
    <w:rsid w:val="007E199B"/>
    <w:rsid w:val="007E1AEE"/>
    <w:rsid w:val="007E22D6"/>
    <w:rsid w:val="007E23EA"/>
    <w:rsid w:val="007E2525"/>
    <w:rsid w:val="007E29D7"/>
    <w:rsid w:val="007E2ABC"/>
    <w:rsid w:val="007E2B59"/>
    <w:rsid w:val="007E2C2F"/>
    <w:rsid w:val="007E2C76"/>
    <w:rsid w:val="007E335A"/>
    <w:rsid w:val="007E3C58"/>
    <w:rsid w:val="007E3CA0"/>
    <w:rsid w:val="007E40D1"/>
    <w:rsid w:val="007E40D8"/>
    <w:rsid w:val="007E41AB"/>
    <w:rsid w:val="007E441D"/>
    <w:rsid w:val="007E4833"/>
    <w:rsid w:val="007E4CCF"/>
    <w:rsid w:val="007E4D8F"/>
    <w:rsid w:val="007E5E65"/>
    <w:rsid w:val="007E5F0E"/>
    <w:rsid w:val="007E6088"/>
    <w:rsid w:val="007E65E4"/>
    <w:rsid w:val="007E6E4E"/>
    <w:rsid w:val="007E7207"/>
    <w:rsid w:val="007E770A"/>
    <w:rsid w:val="007E77B9"/>
    <w:rsid w:val="007E7AA1"/>
    <w:rsid w:val="007E7D25"/>
    <w:rsid w:val="007F1392"/>
    <w:rsid w:val="007F19B8"/>
    <w:rsid w:val="007F20AD"/>
    <w:rsid w:val="007F21BA"/>
    <w:rsid w:val="007F22A4"/>
    <w:rsid w:val="007F292A"/>
    <w:rsid w:val="007F3631"/>
    <w:rsid w:val="007F3706"/>
    <w:rsid w:val="007F387F"/>
    <w:rsid w:val="007F3CC8"/>
    <w:rsid w:val="007F3FC9"/>
    <w:rsid w:val="007F42E6"/>
    <w:rsid w:val="007F44DA"/>
    <w:rsid w:val="007F45A9"/>
    <w:rsid w:val="007F4656"/>
    <w:rsid w:val="007F49DB"/>
    <w:rsid w:val="007F4E62"/>
    <w:rsid w:val="007F54FC"/>
    <w:rsid w:val="007F567C"/>
    <w:rsid w:val="007F5C10"/>
    <w:rsid w:val="007F675E"/>
    <w:rsid w:val="007F7C6B"/>
    <w:rsid w:val="007F7DB0"/>
    <w:rsid w:val="007F7F1D"/>
    <w:rsid w:val="007F7FEE"/>
    <w:rsid w:val="008004E8"/>
    <w:rsid w:val="0080059A"/>
    <w:rsid w:val="00800B51"/>
    <w:rsid w:val="00801B39"/>
    <w:rsid w:val="00801F3C"/>
    <w:rsid w:val="0080229D"/>
    <w:rsid w:val="008028CF"/>
    <w:rsid w:val="00802C54"/>
    <w:rsid w:val="00803350"/>
    <w:rsid w:val="00803A3F"/>
    <w:rsid w:val="00803B82"/>
    <w:rsid w:val="00804015"/>
    <w:rsid w:val="008040B6"/>
    <w:rsid w:val="00804609"/>
    <w:rsid w:val="00804AD7"/>
    <w:rsid w:val="00804C6E"/>
    <w:rsid w:val="00805084"/>
    <w:rsid w:val="0080518B"/>
    <w:rsid w:val="008051D9"/>
    <w:rsid w:val="0080578C"/>
    <w:rsid w:val="0080581E"/>
    <w:rsid w:val="0080584D"/>
    <w:rsid w:val="00805D52"/>
    <w:rsid w:val="008064D0"/>
    <w:rsid w:val="0080728C"/>
    <w:rsid w:val="00807A3A"/>
    <w:rsid w:val="00807B89"/>
    <w:rsid w:val="00807BEE"/>
    <w:rsid w:val="00810136"/>
    <w:rsid w:val="0081020C"/>
    <w:rsid w:val="008108A0"/>
    <w:rsid w:val="00810A27"/>
    <w:rsid w:val="00810C4A"/>
    <w:rsid w:val="00810DBD"/>
    <w:rsid w:val="008111F4"/>
    <w:rsid w:val="00811C46"/>
    <w:rsid w:val="00811ECA"/>
    <w:rsid w:val="00812055"/>
    <w:rsid w:val="00812081"/>
    <w:rsid w:val="008128A4"/>
    <w:rsid w:val="00812AC1"/>
    <w:rsid w:val="008131C9"/>
    <w:rsid w:val="00813408"/>
    <w:rsid w:val="008135C1"/>
    <w:rsid w:val="008135C3"/>
    <w:rsid w:val="008137FD"/>
    <w:rsid w:val="008138DF"/>
    <w:rsid w:val="00813A5D"/>
    <w:rsid w:val="00813A84"/>
    <w:rsid w:val="0081444E"/>
    <w:rsid w:val="008144D4"/>
    <w:rsid w:val="00814A78"/>
    <w:rsid w:val="00814BB8"/>
    <w:rsid w:val="00815041"/>
    <w:rsid w:val="00815186"/>
    <w:rsid w:val="008156BA"/>
    <w:rsid w:val="00815778"/>
    <w:rsid w:val="008157EC"/>
    <w:rsid w:val="00815B40"/>
    <w:rsid w:val="00815B4C"/>
    <w:rsid w:val="00815DA0"/>
    <w:rsid w:val="00815ECA"/>
    <w:rsid w:val="00815FF0"/>
    <w:rsid w:val="00816102"/>
    <w:rsid w:val="008162D7"/>
    <w:rsid w:val="00817116"/>
    <w:rsid w:val="00817413"/>
    <w:rsid w:val="00817C2A"/>
    <w:rsid w:val="0082079A"/>
    <w:rsid w:val="00821354"/>
    <w:rsid w:val="008213F3"/>
    <w:rsid w:val="00821546"/>
    <w:rsid w:val="00821948"/>
    <w:rsid w:val="00822021"/>
    <w:rsid w:val="008225FF"/>
    <w:rsid w:val="008228BD"/>
    <w:rsid w:val="0082313C"/>
    <w:rsid w:val="0082358E"/>
    <w:rsid w:val="00823876"/>
    <w:rsid w:val="00823D8A"/>
    <w:rsid w:val="00823E43"/>
    <w:rsid w:val="00823F5A"/>
    <w:rsid w:val="0082404C"/>
    <w:rsid w:val="0082432F"/>
    <w:rsid w:val="00824558"/>
    <w:rsid w:val="00824566"/>
    <w:rsid w:val="008246DA"/>
    <w:rsid w:val="00824BAF"/>
    <w:rsid w:val="00824C19"/>
    <w:rsid w:val="00825683"/>
    <w:rsid w:val="0082634A"/>
    <w:rsid w:val="00826355"/>
    <w:rsid w:val="008263C4"/>
    <w:rsid w:val="00826907"/>
    <w:rsid w:val="00826A0F"/>
    <w:rsid w:val="008273AF"/>
    <w:rsid w:val="00827DBA"/>
    <w:rsid w:val="00827FED"/>
    <w:rsid w:val="0083104C"/>
    <w:rsid w:val="008310A7"/>
    <w:rsid w:val="00831802"/>
    <w:rsid w:val="00832241"/>
    <w:rsid w:val="0083227E"/>
    <w:rsid w:val="008326C9"/>
    <w:rsid w:val="00832761"/>
    <w:rsid w:val="00832C4F"/>
    <w:rsid w:val="00833F3C"/>
    <w:rsid w:val="00833FFE"/>
    <w:rsid w:val="008340C6"/>
    <w:rsid w:val="0083441C"/>
    <w:rsid w:val="00834502"/>
    <w:rsid w:val="008345EE"/>
    <w:rsid w:val="00834D15"/>
    <w:rsid w:val="00835143"/>
    <w:rsid w:val="008352C2"/>
    <w:rsid w:val="0083542C"/>
    <w:rsid w:val="00835A27"/>
    <w:rsid w:val="00835CE7"/>
    <w:rsid w:val="00835F1C"/>
    <w:rsid w:val="00836231"/>
    <w:rsid w:val="00836D6A"/>
    <w:rsid w:val="0083716E"/>
    <w:rsid w:val="00837D06"/>
    <w:rsid w:val="00837F26"/>
    <w:rsid w:val="00840607"/>
    <w:rsid w:val="00841069"/>
    <w:rsid w:val="0084170E"/>
    <w:rsid w:val="00841823"/>
    <w:rsid w:val="00841EC3"/>
    <w:rsid w:val="00841FD6"/>
    <w:rsid w:val="00842085"/>
    <w:rsid w:val="008424E3"/>
    <w:rsid w:val="0084251E"/>
    <w:rsid w:val="00842628"/>
    <w:rsid w:val="008428B1"/>
    <w:rsid w:val="00842982"/>
    <w:rsid w:val="008429BF"/>
    <w:rsid w:val="00842BC0"/>
    <w:rsid w:val="00842DDB"/>
    <w:rsid w:val="008431D0"/>
    <w:rsid w:val="00843435"/>
    <w:rsid w:val="008436B1"/>
    <w:rsid w:val="008436C0"/>
    <w:rsid w:val="008442DC"/>
    <w:rsid w:val="008444D6"/>
    <w:rsid w:val="008444E1"/>
    <w:rsid w:val="008446DC"/>
    <w:rsid w:val="00844739"/>
    <w:rsid w:val="008449D6"/>
    <w:rsid w:val="00844A64"/>
    <w:rsid w:val="00844AF3"/>
    <w:rsid w:val="00844E35"/>
    <w:rsid w:val="0084510B"/>
    <w:rsid w:val="00845549"/>
    <w:rsid w:val="00845A0F"/>
    <w:rsid w:val="00845B47"/>
    <w:rsid w:val="00845C2C"/>
    <w:rsid w:val="00846153"/>
    <w:rsid w:val="00846A04"/>
    <w:rsid w:val="0084724D"/>
    <w:rsid w:val="00847515"/>
    <w:rsid w:val="008476F6"/>
    <w:rsid w:val="008478D6"/>
    <w:rsid w:val="008478E6"/>
    <w:rsid w:val="00847B1C"/>
    <w:rsid w:val="00847F34"/>
    <w:rsid w:val="00847F5D"/>
    <w:rsid w:val="008515DE"/>
    <w:rsid w:val="00851A81"/>
    <w:rsid w:val="00851C96"/>
    <w:rsid w:val="00851F99"/>
    <w:rsid w:val="0085249D"/>
    <w:rsid w:val="00852510"/>
    <w:rsid w:val="0085287E"/>
    <w:rsid w:val="00853B6D"/>
    <w:rsid w:val="0085518B"/>
    <w:rsid w:val="008552E3"/>
    <w:rsid w:val="0085533E"/>
    <w:rsid w:val="008555DB"/>
    <w:rsid w:val="008557EA"/>
    <w:rsid w:val="00855DFB"/>
    <w:rsid w:val="00856291"/>
    <w:rsid w:val="008562D3"/>
    <w:rsid w:val="0085636C"/>
    <w:rsid w:val="008566E4"/>
    <w:rsid w:val="0085676D"/>
    <w:rsid w:val="00856B5F"/>
    <w:rsid w:val="008575A2"/>
    <w:rsid w:val="00857681"/>
    <w:rsid w:val="008576C0"/>
    <w:rsid w:val="00857C39"/>
    <w:rsid w:val="00857CF0"/>
    <w:rsid w:val="00860625"/>
    <w:rsid w:val="00861D14"/>
    <w:rsid w:val="00861ED9"/>
    <w:rsid w:val="0086221A"/>
    <w:rsid w:val="00862681"/>
    <w:rsid w:val="008626FD"/>
    <w:rsid w:val="00862FAC"/>
    <w:rsid w:val="0086328B"/>
    <w:rsid w:val="0086334A"/>
    <w:rsid w:val="00863C40"/>
    <w:rsid w:val="0086471C"/>
    <w:rsid w:val="00864859"/>
    <w:rsid w:val="00864AC2"/>
    <w:rsid w:val="00864D77"/>
    <w:rsid w:val="00864F09"/>
    <w:rsid w:val="00865AE2"/>
    <w:rsid w:val="00866090"/>
    <w:rsid w:val="008667DE"/>
    <w:rsid w:val="0087006C"/>
    <w:rsid w:val="0087083F"/>
    <w:rsid w:val="00871263"/>
    <w:rsid w:val="008716A7"/>
    <w:rsid w:val="00871B6E"/>
    <w:rsid w:val="00871F33"/>
    <w:rsid w:val="00872558"/>
    <w:rsid w:val="00872798"/>
    <w:rsid w:val="0087286C"/>
    <w:rsid w:val="00872A10"/>
    <w:rsid w:val="00872B99"/>
    <w:rsid w:val="00872DC8"/>
    <w:rsid w:val="0087340B"/>
    <w:rsid w:val="00874363"/>
    <w:rsid w:val="0087460E"/>
    <w:rsid w:val="008747F0"/>
    <w:rsid w:val="00874EE5"/>
    <w:rsid w:val="008755E2"/>
    <w:rsid w:val="008757D0"/>
    <w:rsid w:val="00875B59"/>
    <w:rsid w:val="008764EE"/>
    <w:rsid w:val="008769A4"/>
    <w:rsid w:val="008769B3"/>
    <w:rsid w:val="00876ADF"/>
    <w:rsid w:val="00876D0E"/>
    <w:rsid w:val="00877201"/>
    <w:rsid w:val="008772B3"/>
    <w:rsid w:val="008772CE"/>
    <w:rsid w:val="00880427"/>
    <w:rsid w:val="00880549"/>
    <w:rsid w:val="00881392"/>
    <w:rsid w:val="00881A90"/>
    <w:rsid w:val="0088202B"/>
    <w:rsid w:val="00882A75"/>
    <w:rsid w:val="00882FA5"/>
    <w:rsid w:val="00884375"/>
    <w:rsid w:val="00884DB5"/>
    <w:rsid w:val="00885EB2"/>
    <w:rsid w:val="00886003"/>
    <w:rsid w:val="0088636C"/>
    <w:rsid w:val="008863CA"/>
    <w:rsid w:val="00886804"/>
    <w:rsid w:val="00886AFC"/>
    <w:rsid w:val="0088712D"/>
    <w:rsid w:val="008873E7"/>
    <w:rsid w:val="008874DD"/>
    <w:rsid w:val="00887596"/>
    <w:rsid w:val="008903A7"/>
    <w:rsid w:val="00890A9F"/>
    <w:rsid w:val="00890CC9"/>
    <w:rsid w:val="00890D69"/>
    <w:rsid w:val="00890E22"/>
    <w:rsid w:val="00891433"/>
    <w:rsid w:val="00891E39"/>
    <w:rsid w:val="00892000"/>
    <w:rsid w:val="0089226C"/>
    <w:rsid w:val="008929FB"/>
    <w:rsid w:val="00892D76"/>
    <w:rsid w:val="00892EAA"/>
    <w:rsid w:val="00892ECD"/>
    <w:rsid w:val="0089307B"/>
    <w:rsid w:val="00893207"/>
    <w:rsid w:val="0089332F"/>
    <w:rsid w:val="00893426"/>
    <w:rsid w:val="00893679"/>
    <w:rsid w:val="00893C6F"/>
    <w:rsid w:val="00893EAA"/>
    <w:rsid w:val="008943FF"/>
    <w:rsid w:val="008944FF"/>
    <w:rsid w:val="0089478B"/>
    <w:rsid w:val="00894E12"/>
    <w:rsid w:val="0089523D"/>
    <w:rsid w:val="00895243"/>
    <w:rsid w:val="008954DF"/>
    <w:rsid w:val="00895673"/>
    <w:rsid w:val="00895F63"/>
    <w:rsid w:val="00896107"/>
    <w:rsid w:val="00896CB6"/>
    <w:rsid w:val="00896DE9"/>
    <w:rsid w:val="00897B41"/>
    <w:rsid w:val="008A00E3"/>
    <w:rsid w:val="008A0C1D"/>
    <w:rsid w:val="008A0D73"/>
    <w:rsid w:val="008A0D9E"/>
    <w:rsid w:val="008A1FB2"/>
    <w:rsid w:val="008A217B"/>
    <w:rsid w:val="008A21F4"/>
    <w:rsid w:val="008A24D3"/>
    <w:rsid w:val="008A267B"/>
    <w:rsid w:val="008A288F"/>
    <w:rsid w:val="008A2999"/>
    <w:rsid w:val="008A37AF"/>
    <w:rsid w:val="008A3A66"/>
    <w:rsid w:val="008A3D2C"/>
    <w:rsid w:val="008A3E36"/>
    <w:rsid w:val="008A409C"/>
    <w:rsid w:val="008A4A59"/>
    <w:rsid w:val="008A5083"/>
    <w:rsid w:val="008A5244"/>
    <w:rsid w:val="008A5A47"/>
    <w:rsid w:val="008A5E53"/>
    <w:rsid w:val="008A621F"/>
    <w:rsid w:val="008A62E7"/>
    <w:rsid w:val="008A6410"/>
    <w:rsid w:val="008A66BF"/>
    <w:rsid w:val="008A6CE5"/>
    <w:rsid w:val="008A7859"/>
    <w:rsid w:val="008A7D5F"/>
    <w:rsid w:val="008B01FD"/>
    <w:rsid w:val="008B05AF"/>
    <w:rsid w:val="008B07D6"/>
    <w:rsid w:val="008B0CAC"/>
    <w:rsid w:val="008B0F03"/>
    <w:rsid w:val="008B12EA"/>
    <w:rsid w:val="008B1EEC"/>
    <w:rsid w:val="008B235D"/>
    <w:rsid w:val="008B45CB"/>
    <w:rsid w:val="008B533E"/>
    <w:rsid w:val="008B53A1"/>
    <w:rsid w:val="008B5759"/>
    <w:rsid w:val="008B58AF"/>
    <w:rsid w:val="008B6230"/>
    <w:rsid w:val="008B6E21"/>
    <w:rsid w:val="008B6E8C"/>
    <w:rsid w:val="008B709F"/>
    <w:rsid w:val="008B72A8"/>
    <w:rsid w:val="008B7BE3"/>
    <w:rsid w:val="008C014F"/>
    <w:rsid w:val="008C027F"/>
    <w:rsid w:val="008C0B4A"/>
    <w:rsid w:val="008C0F90"/>
    <w:rsid w:val="008C1B86"/>
    <w:rsid w:val="008C1D07"/>
    <w:rsid w:val="008C1F5E"/>
    <w:rsid w:val="008C274C"/>
    <w:rsid w:val="008C2F61"/>
    <w:rsid w:val="008C33C7"/>
    <w:rsid w:val="008C349C"/>
    <w:rsid w:val="008C38B8"/>
    <w:rsid w:val="008C42A0"/>
    <w:rsid w:val="008C4C91"/>
    <w:rsid w:val="008C4CF1"/>
    <w:rsid w:val="008C524C"/>
    <w:rsid w:val="008C5D2B"/>
    <w:rsid w:val="008C5D99"/>
    <w:rsid w:val="008C6015"/>
    <w:rsid w:val="008C62AF"/>
    <w:rsid w:val="008C68D3"/>
    <w:rsid w:val="008C6AA4"/>
    <w:rsid w:val="008C6B22"/>
    <w:rsid w:val="008C6EDE"/>
    <w:rsid w:val="008C6F1F"/>
    <w:rsid w:val="008C7126"/>
    <w:rsid w:val="008C7410"/>
    <w:rsid w:val="008C7438"/>
    <w:rsid w:val="008C74EF"/>
    <w:rsid w:val="008C773D"/>
    <w:rsid w:val="008C7AA8"/>
    <w:rsid w:val="008D021A"/>
    <w:rsid w:val="008D044C"/>
    <w:rsid w:val="008D05B3"/>
    <w:rsid w:val="008D0808"/>
    <w:rsid w:val="008D09FB"/>
    <w:rsid w:val="008D0E5D"/>
    <w:rsid w:val="008D12E3"/>
    <w:rsid w:val="008D22E1"/>
    <w:rsid w:val="008D2302"/>
    <w:rsid w:val="008D2415"/>
    <w:rsid w:val="008D246E"/>
    <w:rsid w:val="008D2B9F"/>
    <w:rsid w:val="008D2CD1"/>
    <w:rsid w:val="008D2E33"/>
    <w:rsid w:val="008D3027"/>
    <w:rsid w:val="008D31BA"/>
    <w:rsid w:val="008D3E1F"/>
    <w:rsid w:val="008D477F"/>
    <w:rsid w:val="008D51DE"/>
    <w:rsid w:val="008D5732"/>
    <w:rsid w:val="008D5A27"/>
    <w:rsid w:val="008D5BCE"/>
    <w:rsid w:val="008D5DBF"/>
    <w:rsid w:val="008D6423"/>
    <w:rsid w:val="008D6D21"/>
    <w:rsid w:val="008D7104"/>
    <w:rsid w:val="008D7270"/>
    <w:rsid w:val="008D7298"/>
    <w:rsid w:val="008D7CB9"/>
    <w:rsid w:val="008D7DED"/>
    <w:rsid w:val="008E010D"/>
    <w:rsid w:val="008E0125"/>
    <w:rsid w:val="008E0CD1"/>
    <w:rsid w:val="008E0E5E"/>
    <w:rsid w:val="008E0E62"/>
    <w:rsid w:val="008E10FF"/>
    <w:rsid w:val="008E1314"/>
    <w:rsid w:val="008E13FC"/>
    <w:rsid w:val="008E165A"/>
    <w:rsid w:val="008E2185"/>
    <w:rsid w:val="008E2384"/>
    <w:rsid w:val="008E28F9"/>
    <w:rsid w:val="008E2926"/>
    <w:rsid w:val="008E2A06"/>
    <w:rsid w:val="008E2AD7"/>
    <w:rsid w:val="008E2C4D"/>
    <w:rsid w:val="008E3086"/>
    <w:rsid w:val="008E31E3"/>
    <w:rsid w:val="008E31F8"/>
    <w:rsid w:val="008E3645"/>
    <w:rsid w:val="008E38E9"/>
    <w:rsid w:val="008E3CC5"/>
    <w:rsid w:val="008E3D09"/>
    <w:rsid w:val="008E3E7A"/>
    <w:rsid w:val="008E4464"/>
    <w:rsid w:val="008E492C"/>
    <w:rsid w:val="008E4937"/>
    <w:rsid w:val="008E4A1D"/>
    <w:rsid w:val="008E4A94"/>
    <w:rsid w:val="008E5693"/>
    <w:rsid w:val="008E5865"/>
    <w:rsid w:val="008E5A31"/>
    <w:rsid w:val="008E5FE0"/>
    <w:rsid w:val="008E621C"/>
    <w:rsid w:val="008E629E"/>
    <w:rsid w:val="008E64A6"/>
    <w:rsid w:val="008E6521"/>
    <w:rsid w:val="008E69D8"/>
    <w:rsid w:val="008E6B62"/>
    <w:rsid w:val="008E6B8B"/>
    <w:rsid w:val="008E6FB5"/>
    <w:rsid w:val="008E7011"/>
    <w:rsid w:val="008E7145"/>
    <w:rsid w:val="008E7437"/>
    <w:rsid w:val="008E75EC"/>
    <w:rsid w:val="008E7895"/>
    <w:rsid w:val="008E7AA3"/>
    <w:rsid w:val="008F01B1"/>
    <w:rsid w:val="008F021C"/>
    <w:rsid w:val="008F0900"/>
    <w:rsid w:val="008F0C3D"/>
    <w:rsid w:val="008F0D4E"/>
    <w:rsid w:val="008F1575"/>
    <w:rsid w:val="008F1590"/>
    <w:rsid w:val="008F1673"/>
    <w:rsid w:val="008F1AF5"/>
    <w:rsid w:val="008F246E"/>
    <w:rsid w:val="008F2B10"/>
    <w:rsid w:val="008F2D5F"/>
    <w:rsid w:val="008F3BAF"/>
    <w:rsid w:val="008F3EAC"/>
    <w:rsid w:val="008F3EB1"/>
    <w:rsid w:val="008F43EC"/>
    <w:rsid w:val="008F45BA"/>
    <w:rsid w:val="008F49C7"/>
    <w:rsid w:val="008F4EC8"/>
    <w:rsid w:val="008F4F29"/>
    <w:rsid w:val="008F4F4C"/>
    <w:rsid w:val="008F5684"/>
    <w:rsid w:val="008F5AAA"/>
    <w:rsid w:val="008F61E4"/>
    <w:rsid w:val="008F62A7"/>
    <w:rsid w:val="008F640F"/>
    <w:rsid w:val="008F645C"/>
    <w:rsid w:val="008F67C1"/>
    <w:rsid w:val="008F73D2"/>
    <w:rsid w:val="008F7955"/>
    <w:rsid w:val="00900068"/>
    <w:rsid w:val="0090021B"/>
    <w:rsid w:val="00900353"/>
    <w:rsid w:val="00900E4A"/>
    <w:rsid w:val="00902384"/>
    <w:rsid w:val="0090251A"/>
    <w:rsid w:val="00902597"/>
    <w:rsid w:val="00902664"/>
    <w:rsid w:val="00902AAE"/>
    <w:rsid w:val="00902EA0"/>
    <w:rsid w:val="009033D3"/>
    <w:rsid w:val="009038AA"/>
    <w:rsid w:val="00903A03"/>
    <w:rsid w:val="009044F8"/>
    <w:rsid w:val="00905530"/>
    <w:rsid w:val="009056BB"/>
    <w:rsid w:val="009057B2"/>
    <w:rsid w:val="00905F7B"/>
    <w:rsid w:val="00905F8D"/>
    <w:rsid w:val="00905F95"/>
    <w:rsid w:val="00906821"/>
    <w:rsid w:val="00906F76"/>
    <w:rsid w:val="00907721"/>
    <w:rsid w:val="00907A52"/>
    <w:rsid w:val="00910007"/>
    <w:rsid w:val="00910D75"/>
    <w:rsid w:val="00910D82"/>
    <w:rsid w:val="0091127B"/>
    <w:rsid w:val="009112AB"/>
    <w:rsid w:val="00911915"/>
    <w:rsid w:val="00911C20"/>
    <w:rsid w:val="009128DA"/>
    <w:rsid w:val="00912A9F"/>
    <w:rsid w:val="00912E44"/>
    <w:rsid w:val="00912F5C"/>
    <w:rsid w:val="009136B3"/>
    <w:rsid w:val="0091398F"/>
    <w:rsid w:val="00913AAE"/>
    <w:rsid w:val="009140BB"/>
    <w:rsid w:val="009142C5"/>
    <w:rsid w:val="0091462B"/>
    <w:rsid w:val="009148BD"/>
    <w:rsid w:val="009151D4"/>
    <w:rsid w:val="00915230"/>
    <w:rsid w:val="009152B7"/>
    <w:rsid w:val="00915B98"/>
    <w:rsid w:val="00915FEF"/>
    <w:rsid w:val="009163C5"/>
    <w:rsid w:val="00916462"/>
    <w:rsid w:val="009164F7"/>
    <w:rsid w:val="0091664C"/>
    <w:rsid w:val="009167C1"/>
    <w:rsid w:val="00916826"/>
    <w:rsid w:val="00916A6E"/>
    <w:rsid w:val="00916FF7"/>
    <w:rsid w:val="009171B3"/>
    <w:rsid w:val="00917D92"/>
    <w:rsid w:val="00920843"/>
    <w:rsid w:val="00920B9A"/>
    <w:rsid w:val="00920E57"/>
    <w:rsid w:val="00920EE2"/>
    <w:rsid w:val="00921982"/>
    <w:rsid w:val="00921A41"/>
    <w:rsid w:val="00922197"/>
    <w:rsid w:val="00922675"/>
    <w:rsid w:val="00922831"/>
    <w:rsid w:val="009229F4"/>
    <w:rsid w:val="00922C55"/>
    <w:rsid w:val="00922E0F"/>
    <w:rsid w:val="00922EBF"/>
    <w:rsid w:val="00923E29"/>
    <w:rsid w:val="00924019"/>
    <w:rsid w:val="009247A7"/>
    <w:rsid w:val="00924A17"/>
    <w:rsid w:val="009251D2"/>
    <w:rsid w:val="009254A6"/>
    <w:rsid w:val="009255A0"/>
    <w:rsid w:val="009258D0"/>
    <w:rsid w:val="00925A24"/>
    <w:rsid w:val="0092685C"/>
    <w:rsid w:val="00926CE2"/>
    <w:rsid w:val="00926D06"/>
    <w:rsid w:val="0092741B"/>
    <w:rsid w:val="00927613"/>
    <w:rsid w:val="0092778F"/>
    <w:rsid w:val="00927EA9"/>
    <w:rsid w:val="00927F9A"/>
    <w:rsid w:val="0093034E"/>
    <w:rsid w:val="009305B2"/>
    <w:rsid w:val="00930A1E"/>
    <w:rsid w:val="00930E9F"/>
    <w:rsid w:val="00931057"/>
    <w:rsid w:val="00931359"/>
    <w:rsid w:val="00931630"/>
    <w:rsid w:val="00931A14"/>
    <w:rsid w:val="00931C02"/>
    <w:rsid w:val="00931C94"/>
    <w:rsid w:val="00931E6D"/>
    <w:rsid w:val="009323C8"/>
    <w:rsid w:val="00932954"/>
    <w:rsid w:val="009329C8"/>
    <w:rsid w:val="009334CC"/>
    <w:rsid w:val="00933606"/>
    <w:rsid w:val="0093367F"/>
    <w:rsid w:val="00933747"/>
    <w:rsid w:val="0093379B"/>
    <w:rsid w:val="00933FCA"/>
    <w:rsid w:val="0093455E"/>
    <w:rsid w:val="00934578"/>
    <w:rsid w:val="0093503D"/>
    <w:rsid w:val="00935253"/>
    <w:rsid w:val="0093540D"/>
    <w:rsid w:val="00935434"/>
    <w:rsid w:val="00935499"/>
    <w:rsid w:val="00935960"/>
    <w:rsid w:val="00935B36"/>
    <w:rsid w:val="00935C9A"/>
    <w:rsid w:val="00935CEB"/>
    <w:rsid w:val="009368CD"/>
    <w:rsid w:val="00936BAA"/>
    <w:rsid w:val="009379C7"/>
    <w:rsid w:val="0094048C"/>
    <w:rsid w:val="009405AD"/>
    <w:rsid w:val="00941375"/>
    <w:rsid w:val="0094157A"/>
    <w:rsid w:val="00941601"/>
    <w:rsid w:val="00941DF3"/>
    <w:rsid w:val="00942069"/>
    <w:rsid w:val="009424F3"/>
    <w:rsid w:val="009425A1"/>
    <w:rsid w:val="009427D0"/>
    <w:rsid w:val="00943025"/>
    <w:rsid w:val="00943251"/>
    <w:rsid w:val="00943A0C"/>
    <w:rsid w:val="00944114"/>
    <w:rsid w:val="00944413"/>
    <w:rsid w:val="00944BA8"/>
    <w:rsid w:val="00944C3E"/>
    <w:rsid w:val="0094548D"/>
    <w:rsid w:val="009454CE"/>
    <w:rsid w:val="00945B2E"/>
    <w:rsid w:val="00945D2C"/>
    <w:rsid w:val="009461E7"/>
    <w:rsid w:val="009470D2"/>
    <w:rsid w:val="00947199"/>
    <w:rsid w:val="009471C9"/>
    <w:rsid w:val="009472B3"/>
    <w:rsid w:val="0094776A"/>
    <w:rsid w:val="00947818"/>
    <w:rsid w:val="00947B00"/>
    <w:rsid w:val="00947B12"/>
    <w:rsid w:val="00950585"/>
    <w:rsid w:val="00950929"/>
    <w:rsid w:val="00950A4E"/>
    <w:rsid w:val="00950AFA"/>
    <w:rsid w:val="00951054"/>
    <w:rsid w:val="009511EA"/>
    <w:rsid w:val="0095157E"/>
    <w:rsid w:val="0095211D"/>
    <w:rsid w:val="00952322"/>
    <w:rsid w:val="009527EA"/>
    <w:rsid w:val="00952BD9"/>
    <w:rsid w:val="00952E12"/>
    <w:rsid w:val="009530B2"/>
    <w:rsid w:val="00953529"/>
    <w:rsid w:val="00953569"/>
    <w:rsid w:val="0095399A"/>
    <w:rsid w:val="009540BB"/>
    <w:rsid w:val="009546B0"/>
    <w:rsid w:val="00954AB1"/>
    <w:rsid w:val="00954C4A"/>
    <w:rsid w:val="00954D4A"/>
    <w:rsid w:val="00954E7A"/>
    <w:rsid w:val="00954F26"/>
    <w:rsid w:val="00955167"/>
    <w:rsid w:val="009559C1"/>
    <w:rsid w:val="00955AB0"/>
    <w:rsid w:val="0095604A"/>
    <w:rsid w:val="009568D2"/>
    <w:rsid w:val="00956959"/>
    <w:rsid w:val="009569B7"/>
    <w:rsid w:val="00957044"/>
    <w:rsid w:val="009571D4"/>
    <w:rsid w:val="00957636"/>
    <w:rsid w:val="009579BA"/>
    <w:rsid w:val="00957F4E"/>
    <w:rsid w:val="0096028F"/>
    <w:rsid w:val="009604CD"/>
    <w:rsid w:val="009608F0"/>
    <w:rsid w:val="00960CFB"/>
    <w:rsid w:val="00960EB7"/>
    <w:rsid w:val="009613D3"/>
    <w:rsid w:val="009613D7"/>
    <w:rsid w:val="00961C5A"/>
    <w:rsid w:val="009622DF"/>
    <w:rsid w:val="00962495"/>
    <w:rsid w:val="009624B0"/>
    <w:rsid w:val="00962852"/>
    <w:rsid w:val="009628A1"/>
    <w:rsid w:val="00962AD1"/>
    <w:rsid w:val="00962B4F"/>
    <w:rsid w:val="00962CE8"/>
    <w:rsid w:val="00962FFC"/>
    <w:rsid w:val="00963767"/>
    <w:rsid w:val="009639CC"/>
    <w:rsid w:val="00963A03"/>
    <w:rsid w:val="00963B03"/>
    <w:rsid w:val="00963BF6"/>
    <w:rsid w:val="00964043"/>
    <w:rsid w:val="009648CA"/>
    <w:rsid w:val="0096491E"/>
    <w:rsid w:val="00964C83"/>
    <w:rsid w:val="00964DC1"/>
    <w:rsid w:val="0096556A"/>
    <w:rsid w:val="009669A5"/>
    <w:rsid w:val="00966A62"/>
    <w:rsid w:val="00966C2B"/>
    <w:rsid w:val="009673C4"/>
    <w:rsid w:val="00967F39"/>
    <w:rsid w:val="009702FA"/>
    <w:rsid w:val="0097087E"/>
    <w:rsid w:val="009711CA"/>
    <w:rsid w:val="009711ED"/>
    <w:rsid w:val="009717E7"/>
    <w:rsid w:val="0097198C"/>
    <w:rsid w:val="00972292"/>
    <w:rsid w:val="009729BC"/>
    <w:rsid w:val="00972D50"/>
    <w:rsid w:val="0097342B"/>
    <w:rsid w:val="0097353E"/>
    <w:rsid w:val="0097366F"/>
    <w:rsid w:val="0097382B"/>
    <w:rsid w:val="009745FA"/>
    <w:rsid w:val="009746FF"/>
    <w:rsid w:val="0097489D"/>
    <w:rsid w:val="00974FCE"/>
    <w:rsid w:val="0097543A"/>
    <w:rsid w:val="00975542"/>
    <w:rsid w:val="00975CD3"/>
    <w:rsid w:val="00976202"/>
    <w:rsid w:val="009768B2"/>
    <w:rsid w:val="00976E57"/>
    <w:rsid w:val="009772B3"/>
    <w:rsid w:val="00977763"/>
    <w:rsid w:val="00977B5C"/>
    <w:rsid w:val="00977E9B"/>
    <w:rsid w:val="009808A7"/>
    <w:rsid w:val="009810FA"/>
    <w:rsid w:val="009819D0"/>
    <w:rsid w:val="00981E75"/>
    <w:rsid w:val="00983163"/>
    <w:rsid w:val="009834FC"/>
    <w:rsid w:val="00983CAC"/>
    <w:rsid w:val="00983D24"/>
    <w:rsid w:val="0098415A"/>
    <w:rsid w:val="0098439C"/>
    <w:rsid w:val="0098507F"/>
    <w:rsid w:val="00985AE4"/>
    <w:rsid w:val="009861CD"/>
    <w:rsid w:val="00986CF4"/>
    <w:rsid w:val="00986E8C"/>
    <w:rsid w:val="0098701E"/>
    <w:rsid w:val="00987160"/>
    <w:rsid w:val="009871D9"/>
    <w:rsid w:val="0098780C"/>
    <w:rsid w:val="00987C35"/>
    <w:rsid w:val="009900F0"/>
    <w:rsid w:val="00990672"/>
    <w:rsid w:val="009906FD"/>
    <w:rsid w:val="00990A56"/>
    <w:rsid w:val="009913B5"/>
    <w:rsid w:val="009916A2"/>
    <w:rsid w:val="009917E3"/>
    <w:rsid w:val="00991B83"/>
    <w:rsid w:val="009922C6"/>
    <w:rsid w:val="0099250F"/>
    <w:rsid w:val="00992670"/>
    <w:rsid w:val="0099284C"/>
    <w:rsid w:val="009929EA"/>
    <w:rsid w:val="00992B8B"/>
    <w:rsid w:val="00992B8D"/>
    <w:rsid w:val="00992E63"/>
    <w:rsid w:val="009934CE"/>
    <w:rsid w:val="00993D05"/>
    <w:rsid w:val="0099479D"/>
    <w:rsid w:val="00994F67"/>
    <w:rsid w:val="0099505D"/>
    <w:rsid w:val="009958B7"/>
    <w:rsid w:val="0099615D"/>
    <w:rsid w:val="00996165"/>
    <w:rsid w:val="0099667B"/>
    <w:rsid w:val="00996825"/>
    <w:rsid w:val="00997293"/>
    <w:rsid w:val="009973CD"/>
    <w:rsid w:val="009A0287"/>
    <w:rsid w:val="009A05DA"/>
    <w:rsid w:val="009A06ED"/>
    <w:rsid w:val="009A0CCD"/>
    <w:rsid w:val="009A0CE8"/>
    <w:rsid w:val="009A0CF7"/>
    <w:rsid w:val="009A1496"/>
    <w:rsid w:val="009A1954"/>
    <w:rsid w:val="009A1D30"/>
    <w:rsid w:val="009A26C4"/>
    <w:rsid w:val="009A2717"/>
    <w:rsid w:val="009A275F"/>
    <w:rsid w:val="009A2ECF"/>
    <w:rsid w:val="009A319F"/>
    <w:rsid w:val="009A3226"/>
    <w:rsid w:val="009A33C0"/>
    <w:rsid w:val="009A34CC"/>
    <w:rsid w:val="009A3683"/>
    <w:rsid w:val="009A3A1D"/>
    <w:rsid w:val="009A3C7E"/>
    <w:rsid w:val="009A49F0"/>
    <w:rsid w:val="009A4C06"/>
    <w:rsid w:val="009A4C71"/>
    <w:rsid w:val="009A4D84"/>
    <w:rsid w:val="009A4EE4"/>
    <w:rsid w:val="009A5246"/>
    <w:rsid w:val="009A5519"/>
    <w:rsid w:val="009A5AE5"/>
    <w:rsid w:val="009A5DE8"/>
    <w:rsid w:val="009A5E73"/>
    <w:rsid w:val="009A64CD"/>
    <w:rsid w:val="009A6624"/>
    <w:rsid w:val="009A6900"/>
    <w:rsid w:val="009A6B20"/>
    <w:rsid w:val="009A6CAE"/>
    <w:rsid w:val="009A7033"/>
    <w:rsid w:val="009A71F4"/>
    <w:rsid w:val="009A72F1"/>
    <w:rsid w:val="009A7338"/>
    <w:rsid w:val="009A744D"/>
    <w:rsid w:val="009A7B2C"/>
    <w:rsid w:val="009B06AF"/>
    <w:rsid w:val="009B0978"/>
    <w:rsid w:val="009B0CE1"/>
    <w:rsid w:val="009B0D1C"/>
    <w:rsid w:val="009B1298"/>
    <w:rsid w:val="009B168B"/>
    <w:rsid w:val="009B1D2A"/>
    <w:rsid w:val="009B27AD"/>
    <w:rsid w:val="009B2D09"/>
    <w:rsid w:val="009B2D68"/>
    <w:rsid w:val="009B42C7"/>
    <w:rsid w:val="009B4841"/>
    <w:rsid w:val="009B4867"/>
    <w:rsid w:val="009B4E3C"/>
    <w:rsid w:val="009B5001"/>
    <w:rsid w:val="009B5555"/>
    <w:rsid w:val="009B5A07"/>
    <w:rsid w:val="009B5AB0"/>
    <w:rsid w:val="009B6182"/>
    <w:rsid w:val="009B6196"/>
    <w:rsid w:val="009B62A9"/>
    <w:rsid w:val="009B62AE"/>
    <w:rsid w:val="009B68E1"/>
    <w:rsid w:val="009B710B"/>
    <w:rsid w:val="009B72E8"/>
    <w:rsid w:val="009B7544"/>
    <w:rsid w:val="009B77A8"/>
    <w:rsid w:val="009B77F1"/>
    <w:rsid w:val="009B79D2"/>
    <w:rsid w:val="009B7D3E"/>
    <w:rsid w:val="009B7F49"/>
    <w:rsid w:val="009C018A"/>
    <w:rsid w:val="009C05F3"/>
    <w:rsid w:val="009C0FA1"/>
    <w:rsid w:val="009C1200"/>
    <w:rsid w:val="009C1265"/>
    <w:rsid w:val="009C23E0"/>
    <w:rsid w:val="009C2515"/>
    <w:rsid w:val="009C2BA9"/>
    <w:rsid w:val="009C2F72"/>
    <w:rsid w:val="009C32C0"/>
    <w:rsid w:val="009C34EE"/>
    <w:rsid w:val="009C4884"/>
    <w:rsid w:val="009C48A3"/>
    <w:rsid w:val="009C4C82"/>
    <w:rsid w:val="009C4F52"/>
    <w:rsid w:val="009C55AF"/>
    <w:rsid w:val="009C5E8B"/>
    <w:rsid w:val="009C6296"/>
    <w:rsid w:val="009C663F"/>
    <w:rsid w:val="009C68E1"/>
    <w:rsid w:val="009C6C43"/>
    <w:rsid w:val="009C6EA4"/>
    <w:rsid w:val="009C7313"/>
    <w:rsid w:val="009C76DB"/>
    <w:rsid w:val="009C7731"/>
    <w:rsid w:val="009C7B55"/>
    <w:rsid w:val="009C7F33"/>
    <w:rsid w:val="009D00D7"/>
    <w:rsid w:val="009D014F"/>
    <w:rsid w:val="009D0335"/>
    <w:rsid w:val="009D0761"/>
    <w:rsid w:val="009D11DD"/>
    <w:rsid w:val="009D1415"/>
    <w:rsid w:val="009D144F"/>
    <w:rsid w:val="009D18D0"/>
    <w:rsid w:val="009D1BD6"/>
    <w:rsid w:val="009D1DC8"/>
    <w:rsid w:val="009D231B"/>
    <w:rsid w:val="009D303C"/>
    <w:rsid w:val="009D3394"/>
    <w:rsid w:val="009D35F4"/>
    <w:rsid w:val="009D3A29"/>
    <w:rsid w:val="009D3D5A"/>
    <w:rsid w:val="009D4225"/>
    <w:rsid w:val="009D599F"/>
    <w:rsid w:val="009D6599"/>
    <w:rsid w:val="009D6C42"/>
    <w:rsid w:val="009D6CE6"/>
    <w:rsid w:val="009D6FB6"/>
    <w:rsid w:val="009D7065"/>
    <w:rsid w:val="009D7748"/>
    <w:rsid w:val="009D77B3"/>
    <w:rsid w:val="009D7894"/>
    <w:rsid w:val="009D7C92"/>
    <w:rsid w:val="009D7D29"/>
    <w:rsid w:val="009E18B3"/>
    <w:rsid w:val="009E1C4E"/>
    <w:rsid w:val="009E1E3F"/>
    <w:rsid w:val="009E2DA3"/>
    <w:rsid w:val="009E2F4F"/>
    <w:rsid w:val="009E3337"/>
    <w:rsid w:val="009E3338"/>
    <w:rsid w:val="009E385F"/>
    <w:rsid w:val="009E394E"/>
    <w:rsid w:val="009E3B7A"/>
    <w:rsid w:val="009E3B99"/>
    <w:rsid w:val="009E4043"/>
    <w:rsid w:val="009E41D7"/>
    <w:rsid w:val="009E4568"/>
    <w:rsid w:val="009E4835"/>
    <w:rsid w:val="009E48C3"/>
    <w:rsid w:val="009E523D"/>
    <w:rsid w:val="009E5694"/>
    <w:rsid w:val="009E5993"/>
    <w:rsid w:val="009E6E5F"/>
    <w:rsid w:val="009E7255"/>
    <w:rsid w:val="009E744C"/>
    <w:rsid w:val="009E74E7"/>
    <w:rsid w:val="009E74FA"/>
    <w:rsid w:val="009E758C"/>
    <w:rsid w:val="009E78F2"/>
    <w:rsid w:val="009F0138"/>
    <w:rsid w:val="009F06FB"/>
    <w:rsid w:val="009F21B0"/>
    <w:rsid w:val="009F222A"/>
    <w:rsid w:val="009F24FE"/>
    <w:rsid w:val="009F2AB3"/>
    <w:rsid w:val="009F3584"/>
    <w:rsid w:val="009F39C2"/>
    <w:rsid w:val="009F3C8E"/>
    <w:rsid w:val="009F4191"/>
    <w:rsid w:val="009F41AF"/>
    <w:rsid w:val="009F44BD"/>
    <w:rsid w:val="009F4643"/>
    <w:rsid w:val="009F4731"/>
    <w:rsid w:val="009F4FC5"/>
    <w:rsid w:val="009F4FE8"/>
    <w:rsid w:val="009F5099"/>
    <w:rsid w:val="009F5888"/>
    <w:rsid w:val="009F609E"/>
    <w:rsid w:val="009F6163"/>
    <w:rsid w:val="009F61DA"/>
    <w:rsid w:val="009F622E"/>
    <w:rsid w:val="009F6390"/>
    <w:rsid w:val="009F63CE"/>
    <w:rsid w:val="009F6CA6"/>
    <w:rsid w:val="009F6DDF"/>
    <w:rsid w:val="009F72B7"/>
    <w:rsid w:val="009F7759"/>
    <w:rsid w:val="009F7B65"/>
    <w:rsid w:val="009F7D08"/>
    <w:rsid w:val="009F7D54"/>
    <w:rsid w:val="009F7DA8"/>
    <w:rsid w:val="00A002E5"/>
    <w:rsid w:val="00A0073B"/>
    <w:rsid w:val="00A00DB9"/>
    <w:rsid w:val="00A0132E"/>
    <w:rsid w:val="00A0144E"/>
    <w:rsid w:val="00A015B0"/>
    <w:rsid w:val="00A01617"/>
    <w:rsid w:val="00A0184E"/>
    <w:rsid w:val="00A01F31"/>
    <w:rsid w:val="00A029BB"/>
    <w:rsid w:val="00A02B9C"/>
    <w:rsid w:val="00A04253"/>
    <w:rsid w:val="00A0427E"/>
    <w:rsid w:val="00A042A6"/>
    <w:rsid w:val="00A04680"/>
    <w:rsid w:val="00A04EDD"/>
    <w:rsid w:val="00A0581B"/>
    <w:rsid w:val="00A05868"/>
    <w:rsid w:val="00A05D06"/>
    <w:rsid w:val="00A06037"/>
    <w:rsid w:val="00A06127"/>
    <w:rsid w:val="00A068F8"/>
    <w:rsid w:val="00A06E8D"/>
    <w:rsid w:val="00A076F5"/>
    <w:rsid w:val="00A1033C"/>
    <w:rsid w:val="00A10388"/>
    <w:rsid w:val="00A105C3"/>
    <w:rsid w:val="00A10842"/>
    <w:rsid w:val="00A10AA9"/>
    <w:rsid w:val="00A11027"/>
    <w:rsid w:val="00A115D5"/>
    <w:rsid w:val="00A116F4"/>
    <w:rsid w:val="00A11D1C"/>
    <w:rsid w:val="00A1207E"/>
    <w:rsid w:val="00A12740"/>
    <w:rsid w:val="00A12813"/>
    <w:rsid w:val="00A12D2A"/>
    <w:rsid w:val="00A12D95"/>
    <w:rsid w:val="00A138A2"/>
    <w:rsid w:val="00A13A5C"/>
    <w:rsid w:val="00A140FA"/>
    <w:rsid w:val="00A1433F"/>
    <w:rsid w:val="00A146E2"/>
    <w:rsid w:val="00A1475B"/>
    <w:rsid w:val="00A14E79"/>
    <w:rsid w:val="00A1521D"/>
    <w:rsid w:val="00A158C1"/>
    <w:rsid w:val="00A16976"/>
    <w:rsid w:val="00A1697D"/>
    <w:rsid w:val="00A17238"/>
    <w:rsid w:val="00A17538"/>
    <w:rsid w:val="00A1762F"/>
    <w:rsid w:val="00A17DDC"/>
    <w:rsid w:val="00A2010C"/>
    <w:rsid w:val="00A20357"/>
    <w:rsid w:val="00A2050B"/>
    <w:rsid w:val="00A206DB"/>
    <w:rsid w:val="00A20B97"/>
    <w:rsid w:val="00A20BF7"/>
    <w:rsid w:val="00A20E16"/>
    <w:rsid w:val="00A211F0"/>
    <w:rsid w:val="00A21368"/>
    <w:rsid w:val="00A21602"/>
    <w:rsid w:val="00A21BFD"/>
    <w:rsid w:val="00A21D10"/>
    <w:rsid w:val="00A2297F"/>
    <w:rsid w:val="00A22AF6"/>
    <w:rsid w:val="00A230A5"/>
    <w:rsid w:val="00A230C6"/>
    <w:rsid w:val="00A23203"/>
    <w:rsid w:val="00A23590"/>
    <w:rsid w:val="00A238A9"/>
    <w:rsid w:val="00A23EB1"/>
    <w:rsid w:val="00A244A7"/>
    <w:rsid w:val="00A245CE"/>
    <w:rsid w:val="00A24E4E"/>
    <w:rsid w:val="00A25317"/>
    <w:rsid w:val="00A25430"/>
    <w:rsid w:val="00A2550E"/>
    <w:rsid w:val="00A25C06"/>
    <w:rsid w:val="00A25DFA"/>
    <w:rsid w:val="00A267D7"/>
    <w:rsid w:val="00A26900"/>
    <w:rsid w:val="00A26C3A"/>
    <w:rsid w:val="00A26E9C"/>
    <w:rsid w:val="00A26E9E"/>
    <w:rsid w:val="00A27853"/>
    <w:rsid w:val="00A27E2C"/>
    <w:rsid w:val="00A30433"/>
    <w:rsid w:val="00A3056C"/>
    <w:rsid w:val="00A30637"/>
    <w:rsid w:val="00A307F0"/>
    <w:rsid w:val="00A30ACD"/>
    <w:rsid w:val="00A30C53"/>
    <w:rsid w:val="00A30F8D"/>
    <w:rsid w:val="00A31349"/>
    <w:rsid w:val="00A31617"/>
    <w:rsid w:val="00A316C7"/>
    <w:rsid w:val="00A31960"/>
    <w:rsid w:val="00A31FD9"/>
    <w:rsid w:val="00A3243F"/>
    <w:rsid w:val="00A3263F"/>
    <w:rsid w:val="00A3290C"/>
    <w:rsid w:val="00A336A1"/>
    <w:rsid w:val="00A33CB2"/>
    <w:rsid w:val="00A3493E"/>
    <w:rsid w:val="00A34B0B"/>
    <w:rsid w:val="00A34EC9"/>
    <w:rsid w:val="00A34FD6"/>
    <w:rsid w:val="00A35A53"/>
    <w:rsid w:val="00A35B90"/>
    <w:rsid w:val="00A35C90"/>
    <w:rsid w:val="00A3647E"/>
    <w:rsid w:val="00A3665E"/>
    <w:rsid w:val="00A36970"/>
    <w:rsid w:val="00A3720B"/>
    <w:rsid w:val="00A374CE"/>
    <w:rsid w:val="00A37E69"/>
    <w:rsid w:val="00A400C7"/>
    <w:rsid w:val="00A4015F"/>
    <w:rsid w:val="00A40D16"/>
    <w:rsid w:val="00A41071"/>
    <w:rsid w:val="00A4136C"/>
    <w:rsid w:val="00A41C94"/>
    <w:rsid w:val="00A41CB2"/>
    <w:rsid w:val="00A41EB3"/>
    <w:rsid w:val="00A42699"/>
    <w:rsid w:val="00A429A9"/>
    <w:rsid w:val="00A42A5C"/>
    <w:rsid w:val="00A42AD3"/>
    <w:rsid w:val="00A42BCE"/>
    <w:rsid w:val="00A4406E"/>
    <w:rsid w:val="00A44E2D"/>
    <w:rsid w:val="00A44ECB"/>
    <w:rsid w:val="00A44F5F"/>
    <w:rsid w:val="00A45037"/>
    <w:rsid w:val="00A45278"/>
    <w:rsid w:val="00A454DE"/>
    <w:rsid w:val="00A458FA"/>
    <w:rsid w:val="00A45D9B"/>
    <w:rsid w:val="00A46179"/>
    <w:rsid w:val="00A461F0"/>
    <w:rsid w:val="00A46D83"/>
    <w:rsid w:val="00A472FF"/>
    <w:rsid w:val="00A476AF"/>
    <w:rsid w:val="00A4772B"/>
    <w:rsid w:val="00A47E60"/>
    <w:rsid w:val="00A505EC"/>
    <w:rsid w:val="00A50B42"/>
    <w:rsid w:val="00A511F9"/>
    <w:rsid w:val="00A5146D"/>
    <w:rsid w:val="00A514F4"/>
    <w:rsid w:val="00A51DB6"/>
    <w:rsid w:val="00A52043"/>
    <w:rsid w:val="00A520B4"/>
    <w:rsid w:val="00A523DC"/>
    <w:rsid w:val="00A52BAA"/>
    <w:rsid w:val="00A52C92"/>
    <w:rsid w:val="00A5381C"/>
    <w:rsid w:val="00A54EA2"/>
    <w:rsid w:val="00A54EE7"/>
    <w:rsid w:val="00A54F2A"/>
    <w:rsid w:val="00A554F2"/>
    <w:rsid w:val="00A56311"/>
    <w:rsid w:val="00A567B0"/>
    <w:rsid w:val="00A57615"/>
    <w:rsid w:val="00A5778F"/>
    <w:rsid w:val="00A57AB0"/>
    <w:rsid w:val="00A60711"/>
    <w:rsid w:val="00A60FC0"/>
    <w:rsid w:val="00A612B0"/>
    <w:rsid w:val="00A61A2C"/>
    <w:rsid w:val="00A61C56"/>
    <w:rsid w:val="00A61EF0"/>
    <w:rsid w:val="00A6242F"/>
    <w:rsid w:val="00A6299A"/>
    <w:rsid w:val="00A63022"/>
    <w:rsid w:val="00A630C4"/>
    <w:rsid w:val="00A63A78"/>
    <w:rsid w:val="00A63E9A"/>
    <w:rsid w:val="00A64A2E"/>
    <w:rsid w:val="00A64AF2"/>
    <w:rsid w:val="00A64C2B"/>
    <w:rsid w:val="00A6543D"/>
    <w:rsid w:val="00A655AE"/>
    <w:rsid w:val="00A65FEB"/>
    <w:rsid w:val="00A6642E"/>
    <w:rsid w:val="00A665EE"/>
    <w:rsid w:val="00A666C9"/>
    <w:rsid w:val="00A67494"/>
    <w:rsid w:val="00A67A2A"/>
    <w:rsid w:val="00A67C83"/>
    <w:rsid w:val="00A67E8A"/>
    <w:rsid w:val="00A700AA"/>
    <w:rsid w:val="00A7064D"/>
    <w:rsid w:val="00A712A5"/>
    <w:rsid w:val="00A7156F"/>
    <w:rsid w:val="00A71692"/>
    <w:rsid w:val="00A71E21"/>
    <w:rsid w:val="00A72557"/>
    <w:rsid w:val="00A72933"/>
    <w:rsid w:val="00A72AB0"/>
    <w:rsid w:val="00A72F60"/>
    <w:rsid w:val="00A736ED"/>
    <w:rsid w:val="00A73AAF"/>
    <w:rsid w:val="00A73CEC"/>
    <w:rsid w:val="00A73F35"/>
    <w:rsid w:val="00A741A0"/>
    <w:rsid w:val="00A741D8"/>
    <w:rsid w:val="00A74734"/>
    <w:rsid w:val="00A74D48"/>
    <w:rsid w:val="00A7541D"/>
    <w:rsid w:val="00A75C1A"/>
    <w:rsid w:val="00A75C84"/>
    <w:rsid w:val="00A7601A"/>
    <w:rsid w:val="00A762AC"/>
    <w:rsid w:val="00A76C31"/>
    <w:rsid w:val="00A76F6D"/>
    <w:rsid w:val="00A770A3"/>
    <w:rsid w:val="00A777C6"/>
    <w:rsid w:val="00A77AA7"/>
    <w:rsid w:val="00A77B49"/>
    <w:rsid w:val="00A800BE"/>
    <w:rsid w:val="00A801CD"/>
    <w:rsid w:val="00A80277"/>
    <w:rsid w:val="00A804B8"/>
    <w:rsid w:val="00A807E9"/>
    <w:rsid w:val="00A80FE3"/>
    <w:rsid w:val="00A81BEA"/>
    <w:rsid w:val="00A81FE7"/>
    <w:rsid w:val="00A822D3"/>
    <w:rsid w:val="00A82DC0"/>
    <w:rsid w:val="00A830FF"/>
    <w:rsid w:val="00A83C2E"/>
    <w:rsid w:val="00A83CEF"/>
    <w:rsid w:val="00A84B0C"/>
    <w:rsid w:val="00A84B2F"/>
    <w:rsid w:val="00A84E1E"/>
    <w:rsid w:val="00A85069"/>
    <w:rsid w:val="00A85A2D"/>
    <w:rsid w:val="00A85AD2"/>
    <w:rsid w:val="00A85EF0"/>
    <w:rsid w:val="00A86B1B"/>
    <w:rsid w:val="00A86CCB"/>
    <w:rsid w:val="00A87C79"/>
    <w:rsid w:val="00A87D03"/>
    <w:rsid w:val="00A9006C"/>
    <w:rsid w:val="00A90082"/>
    <w:rsid w:val="00A91028"/>
    <w:rsid w:val="00A91371"/>
    <w:rsid w:val="00A9156B"/>
    <w:rsid w:val="00A917A9"/>
    <w:rsid w:val="00A917FE"/>
    <w:rsid w:val="00A91DCF"/>
    <w:rsid w:val="00A91FFC"/>
    <w:rsid w:val="00A92628"/>
    <w:rsid w:val="00A92BBF"/>
    <w:rsid w:val="00A92CA9"/>
    <w:rsid w:val="00A92EC3"/>
    <w:rsid w:val="00A93824"/>
    <w:rsid w:val="00A93A27"/>
    <w:rsid w:val="00A93F22"/>
    <w:rsid w:val="00A9466D"/>
    <w:rsid w:val="00A94828"/>
    <w:rsid w:val="00A94A41"/>
    <w:rsid w:val="00A95934"/>
    <w:rsid w:val="00A95965"/>
    <w:rsid w:val="00A95C11"/>
    <w:rsid w:val="00A96595"/>
    <w:rsid w:val="00A96757"/>
    <w:rsid w:val="00A96840"/>
    <w:rsid w:val="00A9697F"/>
    <w:rsid w:val="00A96CDB"/>
    <w:rsid w:val="00A97A70"/>
    <w:rsid w:val="00AA0532"/>
    <w:rsid w:val="00AA062E"/>
    <w:rsid w:val="00AA073B"/>
    <w:rsid w:val="00AA0B22"/>
    <w:rsid w:val="00AA0B8E"/>
    <w:rsid w:val="00AA0FB6"/>
    <w:rsid w:val="00AA1218"/>
    <w:rsid w:val="00AA1B5E"/>
    <w:rsid w:val="00AA2279"/>
    <w:rsid w:val="00AA25D2"/>
    <w:rsid w:val="00AA2F1A"/>
    <w:rsid w:val="00AA32FA"/>
    <w:rsid w:val="00AA3693"/>
    <w:rsid w:val="00AA3C83"/>
    <w:rsid w:val="00AA3F9B"/>
    <w:rsid w:val="00AA4B6C"/>
    <w:rsid w:val="00AA52BB"/>
    <w:rsid w:val="00AA5608"/>
    <w:rsid w:val="00AA56CF"/>
    <w:rsid w:val="00AA5AAE"/>
    <w:rsid w:val="00AA6003"/>
    <w:rsid w:val="00AA6349"/>
    <w:rsid w:val="00AA6539"/>
    <w:rsid w:val="00AA6CB5"/>
    <w:rsid w:val="00AA6EA6"/>
    <w:rsid w:val="00AA7EFC"/>
    <w:rsid w:val="00AB0685"/>
    <w:rsid w:val="00AB17B5"/>
    <w:rsid w:val="00AB189A"/>
    <w:rsid w:val="00AB19E9"/>
    <w:rsid w:val="00AB228A"/>
    <w:rsid w:val="00AB2733"/>
    <w:rsid w:val="00AB2C0E"/>
    <w:rsid w:val="00AB2CB2"/>
    <w:rsid w:val="00AB3D96"/>
    <w:rsid w:val="00AB4A0B"/>
    <w:rsid w:val="00AB4D40"/>
    <w:rsid w:val="00AB4E74"/>
    <w:rsid w:val="00AB504A"/>
    <w:rsid w:val="00AB530A"/>
    <w:rsid w:val="00AB588B"/>
    <w:rsid w:val="00AB5FB8"/>
    <w:rsid w:val="00AB69B3"/>
    <w:rsid w:val="00AB7199"/>
    <w:rsid w:val="00AB733B"/>
    <w:rsid w:val="00AB7676"/>
    <w:rsid w:val="00AC00B9"/>
    <w:rsid w:val="00AC07F6"/>
    <w:rsid w:val="00AC0B8D"/>
    <w:rsid w:val="00AC0DBF"/>
    <w:rsid w:val="00AC13B1"/>
    <w:rsid w:val="00AC141B"/>
    <w:rsid w:val="00AC1E72"/>
    <w:rsid w:val="00AC1EBE"/>
    <w:rsid w:val="00AC2912"/>
    <w:rsid w:val="00AC29EB"/>
    <w:rsid w:val="00AC3794"/>
    <w:rsid w:val="00AC380D"/>
    <w:rsid w:val="00AC4048"/>
    <w:rsid w:val="00AC43D0"/>
    <w:rsid w:val="00AC4627"/>
    <w:rsid w:val="00AC4B10"/>
    <w:rsid w:val="00AC5014"/>
    <w:rsid w:val="00AC5DE3"/>
    <w:rsid w:val="00AC5F66"/>
    <w:rsid w:val="00AC642C"/>
    <w:rsid w:val="00AC709D"/>
    <w:rsid w:val="00AC72B0"/>
    <w:rsid w:val="00AC758F"/>
    <w:rsid w:val="00AC789C"/>
    <w:rsid w:val="00AC78EB"/>
    <w:rsid w:val="00AC7E7C"/>
    <w:rsid w:val="00AD00DE"/>
    <w:rsid w:val="00AD036B"/>
    <w:rsid w:val="00AD0B08"/>
    <w:rsid w:val="00AD0BC6"/>
    <w:rsid w:val="00AD0F3C"/>
    <w:rsid w:val="00AD1B79"/>
    <w:rsid w:val="00AD234B"/>
    <w:rsid w:val="00AD2A2D"/>
    <w:rsid w:val="00AD3553"/>
    <w:rsid w:val="00AD3597"/>
    <w:rsid w:val="00AD3B88"/>
    <w:rsid w:val="00AD3D14"/>
    <w:rsid w:val="00AD3F2B"/>
    <w:rsid w:val="00AD3FBA"/>
    <w:rsid w:val="00AD4077"/>
    <w:rsid w:val="00AD4083"/>
    <w:rsid w:val="00AD4403"/>
    <w:rsid w:val="00AD4D7A"/>
    <w:rsid w:val="00AD4D7E"/>
    <w:rsid w:val="00AD4F05"/>
    <w:rsid w:val="00AD5561"/>
    <w:rsid w:val="00AD575A"/>
    <w:rsid w:val="00AD5A9E"/>
    <w:rsid w:val="00AD5AEF"/>
    <w:rsid w:val="00AD5D82"/>
    <w:rsid w:val="00AD6282"/>
    <w:rsid w:val="00AD6514"/>
    <w:rsid w:val="00AD678D"/>
    <w:rsid w:val="00AD6C44"/>
    <w:rsid w:val="00AD727D"/>
    <w:rsid w:val="00AD76CF"/>
    <w:rsid w:val="00AD79F6"/>
    <w:rsid w:val="00AE03DA"/>
    <w:rsid w:val="00AE05A0"/>
    <w:rsid w:val="00AE05BB"/>
    <w:rsid w:val="00AE07C6"/>
    <w:rsid w:val="00AE093E"/>
    <w:rsid w:val="00AE093F"/>
    <w:rsid w:val="00AE12C9"/>
    <w:rsid w:val="00AE1389"/>
    <w:rsid w:val="00AE17B6"/>
    <w:rsid w:val="00AE1B2B"/>
    <w:rsid w:val="00AE1C6D"/>
    <w:rsid w:val="00AE1D50"/>
    <w:rsid w:val="00AE1EDE"/>
    <w:rsid w:val="00AE2443"/>
    <w:rsid w:val="00AE27BB"/>
    <w:rsid w:val="00AE2C66"/>
    <w:rsid w:val="00AE30CE"/>
    <w:rsid w:val="00AE31BA"/>
    <w:rsid w:val="00AE3513"/>
    <w:rsid w:val="00AE3874"/>
    <w:rsid w:val="00AE3E60"/>
    <w:rsid w:val="00AE412D"/>
    <w:rsid w:val="00AE4B18"/>
    <w:rsid w:val="00AE4BA2"/>
    <w:rsid w:val="00AE4E25"/>
    <w:rsid w:val="00AE5281"/>
    <w:rsid w:val="00AE5748"/>
    <w:rsid w:val="00AE5D70"/>
    <w:rsid w:val="00AE6BEF"/>
    <w:rsid w:val="00AE6BFC"/>
    <w:rsid w:val="00AE70A9"/>
    <w:rsid w:val="00AE7634"/>
    <w:rsid w:val="00AE7CC6"/>
    <w:rsid w:val="00AF0054"/>
    <w:rsid w:val="00AF00E8"/>
    <w:rsid w:val="00AF06F5"/>
    <w:rsid w:val="00AF070F"/>
    <w:rsid w:val="00AF1512"/>
    <w:rsid w:val="00AF1AAD"/>
    <w:rsid w:val="00AF1B6D"/>
    <w:rsid w:val="00AF20B5"/>
    <w:rsid w:val="00AF21D1"/>
    <w:rsid w:val="00AF2236"/>
    <w:rsid w:val="00AF23C8"/>
    <w:rsid w:val="00AF2D8C"/>
    <w:rsid w:val="00AF369D"/>
    <w:rsid w:val="00AF3910"/>
    <w:rsid w:val="00AF3BED"/>
    <w:rsid w:val="00AF3E9E"/>
    <w:rsid w:val="00AF4327"/>
    <w:rsid w:val="00AF4DB9"/>
    <w:rsid w:val="00AF4F03"/>
    <w:rsid w:val="00AF5334"/>
    <w:rsid w:val="00AF590D"/>
    <w:rsid w:val="00AF598A"/>
    <w:rsid w:val="00AF618A"/>
    <w:rsid w:val="00AF618C"/>
    <w:rsid w:val="00AF6452"/>
    <w:rsid w:val="00AF676A"/>
    <w:rsid w:val="00AF7B7F"/>
    <w:rsid w:val="00B00131"/>
    <w:rsid w:val="00B00562"/>
    <w:rsid w:val="00B0060B"/>
    <w:rsid w:val="00B00E2F"/>
    <w:rsid w:val="00B00F3F"/>
    <w:rsid w:val="00B01251"/>
    <w:rsid w:val="00B01646"/>
    <w:rsid w:val="00B016B5"/>
    <w:rsid w:val="00B018A9"/>
    <w:rsid w:val="00B019D8"/>
    <w:rsid w:val="00B01EB0"/>
    <w:rsid w:val="00B0301D"/>
    <w:rsid w:val="00B032B8"/>
    <w:rsid w:val="00B03668"/>
    <w:rsid w:val="00B038A0"/>
    <w:rsid w:val="00B03BE0"/>
    <w:rsid w:val="00B03E75"/>
    <w:rsid w:val="00B04107"/>
    <w:rsid w:val="00B04251"/>
    <w:rsid w:val="00B04803"/>
    <w:rsid w:val="00B0508B"/>
    <w:rsid w:val="00B050C0"/>
    <w:rsid w:val="00B054AD"/>
    <w:rsid w:val="00B056D0"/>
    <w:rsid w:val="00B056DF"/>
    <w:rsid w:val="00B05AA6"/>
    <w:rsid w:val="00B05BCB"/>
    <w:rsid w:val="00B06197"/>
    <w:rsid w:val="00B0636D"/>
    <w:rsid w:val="00B06899"/>
    <w:rsid w:val="00B06ADD"/>
    <w:rsid w:val="00B06BF9"/>
    <w:rsid w:val="00B07115"/>
    <w:rsid w:val="00B077B4"/>
    <w:rsid w:val="00B07EFF"/>
    <w:rsid w:val="00B1022C"/>
    <w:rsid w:val="00B10467"/>
    <w:rsid w:val="00B105FD"/>
    <w:rsid w:val="00B10634"/>
    <w:rsid w:val="00B10EE6"/>
    <w:rsid w:val="00B1154B"/>
    <w:rsid w:val="00B116BD"/>
    <w:rsid w:val="00B1295A"/>
    <w:rsid w:val="00B12E38"/>
    <w:rsid w:val="00B13DBF"/>
    <w:rsid w:val="00B13F12"/>
    <w:rsid w:val="00B13F97"/>
    <w:rsid w:val="00B14263"/>
    <w:rsid w:val="00B14303"/>
    <w:rsid w:val="00B1448B"/>
    <w:rsid w:val="00B14886"/>
    <w:rsid w:val="00B14A07"/>
    <w:rsid w:val="00B14E8D"/>
    <w:rsid w:val="00B150B2"/>
    <w:rsid w:val="00B1515B"/>
    <w:rsid w:val="00B15241"/>
    <w:rsid w:val="00B157B6"/>
    <w:rsid w:val="00B15D8E"/>
    <w:rsid w:val="00B15E94"/>
    <w:rsid w:val="00B16411"/>
    <w:rsid w:val="00B16CC9"/>
    <w:rsid w:val="00B16DEC"/>
    <w:rsid w:val="00B1743F"/>
    <w:rsid w:val="00B17B53"/>
    <w:rsid w:val="00B17E5B"/>
    <w:rsid w:val="00B201DC"/>
    <w:rsid w:val="00B2086F"/>
    <w:rsid w:val="00B20904"/>
    <w:rsid w:val="00B20A47"/>
    <w:rsid w:val="00B20AC3"/>
    <w:rsid w:val="00B217AF"/>
    <w:rsid w:val="00B219FF"/>
    <w:rsid w:val="00B21C6D"/>
    <w:rsid w:val="00B22285"/>
    <w:rsid w:val="00B22B0B"/>
    <w:rsid w:val="00B23091"/>
    <w:rsid w:val="00B23436"/>
    <w:rsid w:val="00B2379E"/>
    <w:rsid w:val="00B2487B"/>
    <w:rsid w:val="00B24E5E"/>
    <w:rsid w:val="00B25031"/>
    <w:rsid w:val="00B2514C"/>
    <w:rsid w:val="00B2519D"/>
    <w:rsid w:val="00B2604D"/>
    <w:rsid w:val="00B2672E"/>
    <w:rsid w:val="00B2684C"/>
    <w:rsid w:val="00B272AA"/>
    <w:rsid w:val="00B275B8"/>
    <w:rsid w:val="00B2789B"/>
    <w:rsid w:val="00B279C2"/>
    <w:rsid w:val="00B27AC4"/>
    <w:rsid w:val="00B300E5"/>
    <w:rsid w:val="00B30164"/>
    <w:rsid w:val="00B30335"/>
    <w:rsid w:val="00B30613"/>
    <w:rsid w:val="00B30823"/>
    <w:rsid w:val="00B30B47"/>
    <w:rsid w:val="00B30D90"/>
    <w:rsid w:val="00B31423"/>
    <w:rsid w:val="00B314F1"/>
    <w:rsid w:val="00B31800"/>
    <w:rsid w:val="00B31CB6"/>
    <w:rsid w:val="00B320AD"/>
    <w:rsid w:val="00B322F1"/>
    <w:rsid w:val="00B3248D"/>
    <w:rsid w:val="00B329FE"/>
    <w:rsid w:val="00B32B16"/>
    <w:rsid w:val="00B32C45"/>
    <w:rsid w:val="00B32E9C"/>
    <w:rsid w:val="00B3311D"/>
    <w:rsid w:val="00B3319E"/>
    <w:rsid w:val="00B335BF"/>
    <w:rsid w:val="00B33908"/>
    <w:rsid w:val="00B33A4F"/>
    <w:rsid w:val="00B33E37"/>
    <w:rsid w:val="00B341ED"/>
    <w:rsid w:val="00B345F1"/>
    <w:rsid w:val="00B34737"/>
    <w:rsid w:val="00B34A62"/>
    <w:rsid w:val="00B34C13"/>
    <w:rsid w:val="00B34FFD"/>
    <w:rsid w:val="00B350E4"/>
    <w:rsid w:val="00B350F3"/>
    <w:rsid w:val="00B351E0"/>
    <w:rsid w:val="00B358C0"/>
    <w:rsid w:val="00B35C39"/>
    <w:rsid w:val="00B35EB4"/>
    <w:rsid w:val="00B36089"/>
    <w:rsid w:val="00B36098"/>
    <w:rsid w:val="00B37304"/>
    <w:rsid w:val="00B37400"/>
    <w:rsid w:val="00B3749D"/>
    <w:rsid w:val="00B37879"/>
    <w:rsid w:val="00B379D9"/>
    <w:rsid w:val="00B404F7"/>
    <w:rsid w:val="00B4079B"/>
    <w:rsid w:val="00B40CCF"/>
    <w:rsid w:val="00B40E3B"/>
    <w:rsid w:val="00B42DA7"/>
    <w:rsid w:val="00B42E89"/>
    <w:rsid w:val="00B43094"/>
    <w:rsid w:val="00B43452"/>
    <w:rsid w:val="00B43BE6"/>
    <w:rsid w:val="00B43CAF"/>
    <w:rsid w:val="00B447FF"/>
    <w:rsid w:val="00B448E5"/>
    <w:rsid w:val="00B44E24"/>
    <w:rsid w:val="00B44F76"/>
    <w:rsid w:val="00B45245"/>
    <w:rsid w:val="00B457B0"/>
    <w:rsid w:val="00B45A3F"/>
    <w:rsid w:val="00B45DDF"/>
    <w:rsid w:val="00B45E5F"/>
    <w:rsid w:val="00B4648C"/>
    <w:rsid w:val="00B46B75"/>
    <w:rsid w:val="00B472D9"/>
    <w:rsid w:val="00B473C0"/>
    <w:rsid w:val="00B4779C"/>
    <w:rsid w:val="00B47FE2"/>
    <w:rsid w:val="00B502D2"/>
    <w:rsid w:val="00B50782"/>
    <w:rsid w:val="00B50981"/>
    <w:rsid w:val="00B518FA"/>
    <w:rsid w:val="00B51D25"/>
    <w:rsid w:val="00B524A2"/>
    <w:rsid w:val="00B52662"/>
    <w:rsid w:val="00B527A2"/>
    <w:rsid w:val="00B52DE7"/>
    <w:rsid w:val="00B5329C"/>
    <w:rsid w:val="00B54239"/>
    <w:rsid w:val="00B5455D"/>
    <w:rsid w:val="00B545EF"/>
    <w:rsid w:val="00B54D59"/>
    <w:rsid w:val="00B551CE"/>
    <w:rsid w:val="00B55B00"/>
    <w:rsid w:val="00B55E1D"/>
    <w:rsid w:val="00B564D0"/>
    <w:rsid w:val="00B568F7"/>
    <w:rsid w:val="00B56B04"/>
    <w:rsid w:val="00B56B22"/>
    <w:rsid w:val="00B56B45"/>
    <w:rsid w:val="00B56F7A"/>
    <w:rsid w:val="00B56FC2"/>
    <w:rsid w:val="00B570F5"/>
    <w:rsid w:val="00B578F3"/>
    <w:rsid w:val="00B57F4B"/>
    <w:rsid w:val="00B6075B"/>
    <w:rsid w:val="00B60882"/>
    <w:rsid w:val="00B60F5D"/>
    <w:rsid w:val="00B6135D"/>
    <w:rsid w:val="00B614D3"/>
    <w:rsid w:val="00B614F4"/>
    <w:rsid w:val="00B616E6"/>
    <w:rsid w:val="00B61974"/>
    <w:rsid w:val="00B619EC"/>
    <w:rsid w:val="00B6202B"/>
    <w:rsid w:val="00B62ADA"/>
    <w:rsid w:val="00B6390A"/>
    <w:rsid w:val="00B63AB0"/>
    <w:rsid w:val="00B63D94"/>
    <w:rsid w:val="00B648F1"/>
    <w:rsid w:val="00B64FE5"/>
    <w:rsid w:val="00B6523D"/>
    <w:rsid w:val="00B65491"/>
    <w:rsid w:val="00B6568A"/>
    <w:rsid w:val="00B6569B"/>
    <w:rsid w:val="00B65EBD"/>
    <w:rsid w:val="00B65F94"/>
    <w:rsid w:val="00B6681A"/>
    <w:rsid w:val="00B679DA"/>
    <w:rsid w:val="00B67EA4"/>
    <w:rsid w:val="00B707F1"/>
    <w:rsid w:val="00B70D2A"/>
    <w:rsid w:val="00B70E48"/>
    <w:rsid w:val="00B70E60"/>
    <w:rsid w:val="00B70ED7"/>
    <w:rsid w:val="00B716E8"/>
    <w:rsid w:val="00B71AA6"/>
    <w:rsid w:val="00B71CB3"/>
    <w:rsid w:val="00B71F5D"/>
    <w:rsid w:val="00B7201F"/>
    <w:rsid w:val="00B724E4"/>
    <w:rsid w:val="00B72544"/>
    <w:rsid w:val="00B72A32"/>
    <w:rsid w:val="00B74278"/>
    <w:rsid w:val="00B744A7"/>
    <w:rsid w:val="00B7460A"/>
    <w:rsid w:val="00B746E1"/>
    <w:rsid w:val="00B74B6B"/>
    <w:rsid w:val="00B74E78"/>
    <w:rsid w:val="00B75156"/>
    <w:rsid w:val="00B75ACF"/>
    <w:rsid w:val="00B75E0C"/>
    <w:rsid w:val="00B762F5"/>
    <w:rsid w:val="00B76B7E"/>
    <w:rsid w:val="00B76CF7"/>
    <w:rsid w:val="00B76F0C"/>
    <w:rsid w:val="00B7711B"/>
    <w:rsid w:val="00B771B9"/>
    <w:rsid w:val="00B773B8"/>
    <w:rsid w:val="00B774C1"/>
    <w:rsid w:val="00B77BFB"/>
    <w:rsid w:val="00B8001E"/>
    <w:rsid w:val="00B80287"/>
    <w:rsid w:val="00B8076C"/>
    <w:rsid w:val="00B80D8A"/>
    <w:rsid w:val="00B80EF1"/>
    <w:rsid w:val="00B80F9C"/>
    <w:rsid w:val="00B80FB0"/>
    <w:rsid w:val="00B812A9"/>
    <w:rsid w:val="00B8157F"/>
    <w:rsid w:val="00B81628"/>
    <w:rsid w:val="00B817F2"/>
    <w:rsid w:val="00B81966"/>
    <w:rsid w:val="00B819A2"/>
    <w:rsid w:val="00B81DFF"/>
    <w:rsid w:val="00B82625"/>
    <w:rsid w:val="00B826FD"/>
    <w:rsid w:val="00B82D2F"/>
    <w:rsid w:val="00B82F10"/>
    <w:rsid w:val="00B82FC6"/>
    <w:rsid w:val="00B83DD7"/>
    <w:rsid w:val="00B84113"/>
    <w:rsid w:val="00B8472F"/>
    <w:rsid w:val="00B852AE"/>
    <w:rsid w:val="00B85E72"/>
    <w:rsid w:val="00B86036"/>
    <w:rsid w:val="00B86188"/>
    <w:rsid w:val="00B86597"/>
    <w:rsid w:val="00B86A86"/>
    <w:rsid w:val="00B86BF3"/>
    <w:rsid w:val="00B86D85"/>
    <w:rsid w:val="00B87064"/>
    <w:rsid w:val="00B87068"/>
    <w:rsid w:val="00B87735"/>
    <w:rsid w:val="00B87A8E"/>
    <w:rsid w:val="00B87C07"/>
    <w:rsid w:val="00B9006D"/>
    <w:rsid w:val="00B9017C"/>
    <w:rsid w:val="00B90241"/>
    <w:rsid w:val="00B9055F"/>
    <w:rsid w:val="00B90BA3"/>
    <w:rsid w:val="00B910C9"/>
    <w:rsid w:val="00B9193B"/>
    <w:rsid w:val="00B91ECA"/>
    <w:rsid w:val="00B91F2F"/>
    <w:rsid w:val="00B929F7"/>
    <w:rsid w:val="00B9358A"/>
    <w:rsid w:val="00B93684"/>
    <w:rsid w:val="00B9392B"/>
    <w:rsid w:val="00B93AB9"/>
    <w:rsid w:val="00B93C9A"/>
    <w:rsid w:val="00B94339"/>
    <w:rsid w:val="00B94414"/>
    <w:rsid w:val="00B94B0E"/>
    <w:rsid w:val="00B94E92"/>
    <w:rsid w:val="00B951EE"/>
    <w:rsid w:val="00B96043"/>
    <w:rsid w:val="00B96137"/>
    <w:rsid w:val="00B96511"/>
    <w:rsid w:val="00B96C6E"/>
    <w:rsid w:val="00B96EC1"/>
    <w:rsid w:val="00B9711C"/>
    <w:rsid w:val="00B97AB1"/>
    <w:rsid w:val="00B97EA2"/>
    <w:rsid w:val="00BA0807"/>
    <w:rsid w:val="00BA13FF"/>
    <w:rsid w:val="00BA189C"/>
    <w:rsid w:val="00BA1E70"/>
    <w:rsid w:val="00BA266A"/>
    <w:rsid w:val="00BA2782"/>
    <w:rsid w:val="00BA2965"/>
    <w:rsid w:val="00BA2C40"/>
    <w:rsid w:val="00BA2E42"/>
    <w:rsid w:val="00BA2F9D"/>
    <w:rsid w:val="00BA4AEA"/>
    <w:rsid w:val="00BA4B00"/>
    <w:rsid w:val="00BA5391"/>
    <w:rsid w:val="00BA5A9F"/>
    <w:rsid w:val="00BA5AFC"/>
    <w:rsid w:val="00BA5D63"/>
    <w:rsid w:val="00BA5E69"/>
    <w:rsid w:val="00BA66DA"/>
    <w:rsid w:val="00BA67D0"/>
    <w:rsid w:val="00BA77CB"/>
    <w:rsid w:val="00BB0060"/>
    <w:rsid w:val="00BB011B"/>
    <w:rsid w:val="00BB031A"/>
    <w:rsid w:val="00BB0615"/>
    <w:rsid w:val="00BB0709"/>
    <w:rsid w:val="00BB0E9B"/>
    <w:rsid w:val="00BB2177"/>
    <w:rsid w:val="00BB2310"/>
    <w:rsid w:val="00BB2707"/>
    <w:rsid w:val="00BB2967"/>
    <w:rsid w:val="00BB300E"/>
    <w:rsid w:val="00BB3028"/>
    <w:rsid w:val="00BB30F6"/>
    <w:rsid w:val="00BB312E"/>
    <w:rsid w:val="00BB31BE"/>
    <w:rsid w:val="00BB331E"/>
    <w:rsid w:val="00BB3415"/>
    <w:rsid w:val="00BB351A"/>
    <w:rsid w:val="00BB364C"/>
    <w:rsid w:val="00BB398B"/>
    <w:rsid w:val="00BB3EBC"/>
    <w:rsid w:val="00BB3FA2"/>
    <w:rsid w:val="00BB441F"/>
    <w:rsid w:val="00BB4E4D"/>
    <w:rsid w:val="00BB4F48"/>
    <w:rsid w:val="00BB531C"/>
    <w:rsid w:val="00BB56D3"/>
    <w:rsid w:val="00BB57D6"/>
    <w:rsid w:val="00BB5956"/>
    <w:rsid w:val="00BB5B23"/>
    <w:rsid w:val="00BB5B7D"/>
    <w:rsid w:val="00BB5C2C"/>
    <w:rsid w:val="00BB5E28"/>
    <w:rsid w:val="00BB60D4"/>
    <w:rsid w:val="00BB62E8"/>
    <w:rsid w:val="00BB658F"/>
    <w:rsid w:val="00BB73DB"/>
    <w:rsid w:val="00BB7624"/>
    <w:rsid w:val="00BB7FD9"/>
    <w:rsid w:val="00BC00C1"/>
    <w:rsid w:val="00BC01AA"/>
    <w:rsid w:val="00BC0281"/>
    <w:rsid w:val="00BC0750"/>
    <w:rsid w:val="00BC0798"/>
    <w:rsid w:val="00BC07CE"/>
    <w:rsid w:val="00BC0A0E"/>
    <w:rsid w:val="00BC0DBD"/>
    <w:rsid w:val="00BC0F65"/>
    <w:rsid w:val="00BC0FB0"/>
    <w:rsid w:val="00BC106F"/>
    <w:rsid w:val="00BC1A47"/>
    <w:rsid w:val="00BC1D4E"/>
    <w:rsid w:val="00BC21D5"/>
    <w:rsid w:val="00BC2424"/>
    <w:rsid w:val="00BC272B"/>
    <w:rsid w:val="00BC2E97"/>
    <w:rsid w:val="00BC2EB3"/>
    <w:rsid w:val="00BC317F"/>
    <w:rsid w:val="00BC3C00"/>
    <w:rsid w:val="00BC3E0A"/>
    <w:rsid w:val="00BC3F79"/>
    <w:rsid w:val="00BC4046"/>
    <w:rsid w:val="00BC4088"/>
    <w:rsid w:val="00BC4342"/>
    <w:rsid w:val="00BC4E19"/>
    <w:rsid w:val="00BC4EB6"/>
    <w:rsid w:val="00BC52B0"/>
    <w:rsid w:val="00BC5D38"/>
    <w:rsid w:val="00BC61A5"/>
    <w:rsid w:val="00BC6406"/>
    <w:rsid w:val="00BC6464"/>
    <w:rsid w:val="00BC6802"/>
    <w:rsid w:val="00BC743A"/>
    <w:rsid w:val="00BC7474"/>
    <w:rsid w:val="00BD0302"/>
    <w:rsid w:val="00BD102C"/>
    <w:rsid w:val="00BD125E"/>
    <w:rsid w:val="00BD16A8"/>
    <w:rsid w:val="00BD1A14"/>
    <w:rsid w:val="00BD1B4C"/>
    <w:rsid w:val="00BD1FD8"/>
    <w:rsid w:val="00BD229D"/>
    <w:rsid w:val="00BD2710"/>
    <w:rsid w:val="00BD28C2"/>
    <w:rsid w:val="00BD2C06"/>
    <w:rsid w:val="00BD2F89"/>
    <w:rsid w:val="00BD33A9"/>
    <w:rsid w:val="00BD440B"/>
    <w:rsid w:val="00BD4683"/>
    <w:rsid w:val="00BD4A2E"/>
    <w:rsid w:val="00BD53B4"/>
    <w:rsid w:val="00BD556E"/>
    <w:rsid w:val="00BD5D05"/>
    <w:rsid w:val="00BD62DC"/>
    <w:rsid w:val="00BD6590"/>
    <w:rsid w:val="00BD6703"/>
    <w:rsid w:val="00BD679F"/>
    <w:rsid w:val="00BD6E86"/>
    <w:rsid w:val="00BD6F80"/>
    <w:rsid w:val="00BD7830"/>
    <w:rsid w:val="00BD79BB"/>
    <w:rsid w:val="00BD7AF0"/>
    <w:rsid w:val="00BD7BA1"/>
    <w:rsid w:val="00BE0163"/>
    <w:rsid w:val="00BE017E"/>
    <w:rsid w:val="00BE065C"/>
    <w:rsid w:val="00BE07DF"/>
    <w:rsid w:val="00BE0B1D"/>
    <w:rsid w:val="00BE0D63"/>
    <w:rsid w:val="00BE0E8B"/>
    <w:rsid w:val="00BE183F"/>
    <w:rsid w:val="00BE1BAC"/>
    <w:rsid w:val="00BE1CE8"/>
    <w:rsid w:val="00BE219E"/>
    <w:rsid w:val="00BE23CA"/>
    <w:rsid w:val="00BE2522"/>
    <w:rsid w:val="00BE2813"/>
    <w:rsid w:val="00BE2DF4"/>
    <w:rsid w:val="00BE3302"/>
    <w:rsid w:val="00BE406A"/>
    <w:rsid w:val="00BE4342"/>
    <w:rsid w:val="00BE43D4"/>
    <w:rsid w:val="00BE4498"/>
    <w:rsid w:val="00BE49F6"/>
    <w:rsid w:val="00BE54F0"/>
    <w:rsid w:val="00BE55B5"/>
    <w:rsid w:val="00BE5EF7"/>
    <w:rsid w:val="00BE6454"/>
    <w:rsid w:val="00BE66E0"/>
    <w:rsid w:val="00BE66F4"/>
    <w:rsid w:val="00BE68D7"/>
    <w:rsid w:val="00BE790F"/>
    <w:rsid w:val="00BF02D9"/>
    <w:rsid w:val="00BF0955"/>
    <w:rsid w:val="00BF09DD"/>
    <w:rsid w:val="00BF1175"/>
    <w:rsid w:val="00BF15F3"/>
    <w:rsid w:val="00BF1D29"/>
    <w:rsid w:val="00BF20FE"/>
    <w:rsid w:val="00BF21DD"/>
    <w:rsid w:val="00BF27EA"/>
    <w:rsid w:val="00BF29AE"/>
    <w:rsid w:val="00BF2A1A"/>
    <w:rsid w:val="00BF31E5"/>
    <w:rsid w:val="00BF36D0"/>
    <w:rsid w:val="00BF377A"/>
    <w:rsid w:val="00BF3EF8"/>
    <w:rsid w:val="00BF3FFD"/>
    <w:rsid w:val="00BF48E5"/>
    <w:rsid w:val="00BF4AFF"/>
    <w:rsid w:val="00BF4DF0"/>
    <w:rsid w:val="00BF5416"/>
    <w:rsid w:val="00BF5417"/>
    <w:rsid w:val="00BF5437"/>
    <w:rsid w:val="00BF572D"/>
    <w:rsid w:val="00BF5D1E"/>
    <w:rsid w:val="00BF6B6E"/>
    <w:rsid w:val="00BF7B1A"/>
    <w:rsid w:val="00BF7E25"/>
    <w:rsid w:val="00C004FF"/>
    <w:rsid w:val="00C00C49"/>
    <w:rsid w:val="00C00DAC"/>
    <w:rsid w:val="00C00F69"/>
    <w:rsid w:val="00C011BE"/>
    <w:rsid w:val="00C01333"/>
    <w:rsid w:val="00C01A7E"/>
    <w:rsid w:val="00C01AF1"/>
    <w:rsid w:val="00C01B4C"/>
    <w:rsid w:val="00C01ECB"/>
    <w:rsid w:val="00C01FAC"/>
    <w:rsid w:val="00C023FA"/>
    <w:rsid w:val="00C0249D"/>
    <w:rsid w:val="00C028E6"/>
    <w:rsid w:val="00C02EF2"/>
    <w:rsid w:val="00C02FA8"/>
    <w:rsid w:val="00C0306B"/>
    <w:rsid w:val="00C03341"/>
    <w:rsid w:val="00C03C1B"/>
    <w:rsid w:val="00C040EF"/>
    <w:rsid w:val="00C042CB"/>
    <w:rsid w:val="00C047AC"/>
    <w:rsid w:val="00C05332"/>
    <w:rsid w:val="00C0534C"/>
    <w:rsid w:val="00C058AA"/>
    <w:rsid w:val="00C058D1"/>
    <w:rsid w:val="00C05C57"/>
    <w:rsid w:val="00C05D39"/>
    <w:rsid w:val="00C064BA"/>
    <w:rsid w:val="00C066D3"/>
    <w:rsid w:val="00C06BEB"/>
    <w:rsid w:val="00C06C56"/>
    <w:rsid w:val="00C06D89"/>
    <w:rsid w:val="00C06DF7"/>
    <w:rsid w:val="00C06F51"/>
    <w:rsid w:val="00C077AC"/>
    <w:rsid w:val="00C078C6"/>
    <w:rsid w:val="00C07BED"/>
    <w:rsid w:val="00C07BFE"/>
    <w:rsid w:val="00C07E19"/>
    <w:rsid w:val="00C07ED0"/>
    <w:rsid w:val="00C1016B"/>
    <w:rsid w:val="00C10796"/>
    <w:rsid w:val="00C10CD9"/>
    <w:rsid w:val="00C11887"/>
    <w:rsid w:val="00C11A4F"/>
    <w:rsid w:val="00C11AF3"/>
    <w:rsid w:val="00C11EA6"/>
    <w:rsid w:val="00C1281E"/>
    <w:rsid w:val="00C12914"/>
    <w:rsid w:val="00C134CD"/>
    <w:rsid w:val="00C13560"/>
    <w:rsid w:val="00C14370"/>
    <w:rsid w:val="00C148D8"/>
    <w:rsid w:val="00C14CE6"/>
    <w:rsid w:val="00C14F21"/>
    <w:rsid w:val="00C15510"/>
    <w:rsid w:val="00C15558"/>
    <w:rsid w:val="00C1556F"/>
    <w:rsid w:val="00C156DC"/>
    <w:rsid w:val="00C15C31"/>
    <w:rsid w:val="00C15CFC"/>
    <w:rsid w:val="00C15DA6"/>
    <w:rsid w:val="00C1610B"/>
    <w:rsid w:val="00C162CE"/>
    <w:rsid w:val="00C167A4"/>
    <w:rsid w:val="00C16E29"/>
    <w:rsid w:val="00C1743F"/>
    <w:rsid w:val="00C17771"/>
    <w:rsid w:val="00C17944"/>
    <w:rsid w:val="00C17B9D"/>
    <w:rsid w:val="00C204F9"/>
    <w:rsid w:val="00C21703"/>
    <w:rsid w:val="00C21A0D"/>
    <w:rsid w:val="00C21E65"/>
    <w:rsid w:val="00C21ED2"/>
    <w:rsid w:val="00C220E4"/>
    <w:rsid w:val="00C2380E"/>
    <w:rsid w:val="00C238A1"/>
    <w:rsid w:val="00C23ACB"/>
    <w:rsid w:val="00C2429E"/>
    <w:rsid w:val="00C249B4"/>
    <w:rsid w:val="00C25062"/>
    <w:rsid w:val="00C257BC"/>
    <w:rsid w:val="00C25AE8"/>
    <w:rsid w:val="00C266ED"/>
    <w:rsid w:val="00C26C6D"/>
    <w:rsid w:val="00C26D73"/>
    <w:rsid w:val="00C26DC8"/>
    <w:rsid w:val="00C27116"/>
    <w:rsid w:val="00C277B4"/>
    <w:rsid w:val="00C278E2"/>
    <w:rsid w:val="00C27A48"/>
    <w:rsid w:val="00C30A49"/>
    <w:rsid w:val="00C31197"/>
    <w:rsid w:val="00C313FE"/>
    <w:rsid w:val="00C319FB"/>
    <w:rsid w:val="00C32210"/>
    <w:rsid w:val="00C32D35"/>
    <w:rsid w:val="00C33186"/>
    <w:rsid w:val="00C333A6"/>
    <w:rsid w:val="00C3356A"/>
    <w:rsid w:val="00C33939"/>
    <w:rsid w:val="00C34B38"/>
    <w:rsid w:val="00C34BB7"/>
    <w:rsid w:val="00C34D09"/>
    <w:rsid w:val="00C34D74"/>
    <w:rsid w:val="00C34D9F"/>
    <w:rsid w:val="00C3568C"/>
    <w:rsid w:val="00C35745"/>
    <w:rsid w:val="00C35AF2"/>
    <w:rsid w:val="00C362F4"/>
    <w:rsid w:val="00C368AA"/>
    <w:rsid w:val="00C36CF2"/>
    <w:rsid w:val="00C36ED2"/>
    <w:rsid w:val="00C37301"/>
    <w:rsid w:val="00C40064"/>
    <w:rsid w:val="00C40720"/>
    <w:rsid w:val="00C40856"/>
    <w:rsid w:val="00C41133"/>
    <w:rsid w:val="00C41671"/>
    <w:rsid w:val="00C418CD"/>
    <w:rsid w:val="00C4192B"/>
    <w:rsid w:val="00C41BBF"/>
    <w:rsid w:val="00C41BEC"/>
    <w:rsid w:val="00C42944"/>
    <w:rsid w:val="00C42DF3"/>
    <w:rsid w:val="00C43AD1"/>
    <w:rsid w:val="00C43E73"/>
    <w:rsid w:val="00C43FB6"/>
    <w:rsid w:val="00C44172"/>
    <w:rsid w:val="00C443DC"/>
    <w:rsid w:val="00C44AE6"/>
    <w:rsid w:val="00C44E42"/>
    <w:rsid w:val="00C44EB4"/>
    <w:rsid w:val="00C452E2"/>
    <w:rsid w:val="00C45502"/>
    <w:rsid w:val="00C4558F"/>
    <w:rsid w:val="00C4568C"/>
    <w:rsid w:val="00C457B6"/>
    <w:rsid w:val="00C459F8"/>
    <w:rsid w:val="00C45BA4"/>
    <w:rsid w:val="00C45BEA"/>
    <w:rsid w:val="00C465A2"/>
    <w:rsid w:val="00C465F4"/>
    <w:rsid w:val="00C4693E"/>
    <w:rsid w:val="00C46B75"/>
    <w:rsid w:val="00C46C1D"/>
    <w:rsid w:val="00C46ED7"/>
    <w:rsid w:val="00C46F14"/>
    <w:rsid w:val="00C472DB"/>
    <w:rsid w:val="00C473F5"/>
    <w:rsid w:val="00C479E0"/>
    <w:rsid w:val="00C47AF8"/>
    <w:rsid w:val="00C47D53"/>
    <w:rsid w:val="00C5023B"/>
    <w:rsid w:val="00C502B9"/>
    <w:rsid w:val="00C50E8C"/>
    <w:rsid w:val="00C51338"/>
    <w:rsid w:val="00C51388"/>
    <w:rsid w:val="00C51397"/>
    <w:rsid w:val="00C519A1"/>
    <w:rsid w:val="00C51A57"/>
    <w:rsid w:val="00C522A7"/>
    <w:rsid w:val="00C52340"/>
    <w:rsid w:val="00C531B7"/>
    <w:rsid w:val="00C53942"/>
    <w:rsid w:val="00C54C87"/>
    <w:rsid w:val="00C555B2"/>
    <w:rsid w:val="00C55AFB"/>
    <w:rsid w:val="00C55BB3"/>
    <w:rsid w:val="00C55F3A"/>
    <w:rsid w:val="00C565B6"/>
    <w:rsid w:val="00C5686D"/>
    <w:rsid w:val="00C56926"/>
    <w:rsid w:val="00C56AA3"/>
    <w:rsid w:val="00C57092"/>
    <w:rsid w:val="00C572D5"/>
    <w:rsid w:val="00C574BE"/>
    <w:rsid w:val="00C577BB"/>
    <w:rsid w:val="00C577C8"/>
    <w:rsid w:val="00C57908"/>
    <w:rsid w:val="00C579AD"/>
    <w:rsid w:val="00C57E4B"/>
    <w:rsid w:val="00C57F11"/>
    <w:rsid w:val="00C60758"/>
    <w:rsid w:val="00C60F3B"/>
    <w:rsid w:val="00C61264"/>
    <w:rsid w:val="00C61D21"/>
    <w:rsid w:val="00C627AA"/>
    <w:rsid w:val="00C627E9"/>
    <w:rsid w:val="00C62DBC"/>
    <w:rsid w:val="00C62E97"/>
    <w:rsid w:val="00C630AF"/>
    <w:rsid w:val="00C64400"/>
    <w:rsid w:val="00C64708"/>
    <w:rsid w:val="00C64C82"/>
    <w:rsid w:val="00C65232"/>
    <w:rsid w:val="00C6559A"/>
    <w:rsid w:val="00C6578D"/>
    <w:rsid w:val="00C65901"/>
    <w:rsid w:val="00C66338"/>
    <w:rsid w:val="00C6654D"/>
    <w:rsid w:val="00C6655E"/>
    <w:rsid w:val="00C66E30"/>
    <w:rsid w:val="00C670FC"/>
    <w:rsid w:val="00C6725B"/>
    <w:rsid w:val="00C67E38"/>
    <w:rsid w:val="00C7017B"/>
    <w:rsid w:val="00C70F72"/>
    <w:rsid w:val="00C71295"/>
    <w:rsid w:val="00C71770"/>
    <w:rsid w:val="00C71B4C"/>
    <w:rsid w:val="00C721F8"/>
    <w:rsid w:val="00C72228"/>
    <w:rsid w:val="00C7222E"/>
    <w:rsid w:val="00C72653"/>
    <w:rsid w:val="00C72670"/>
    <w:rsid w:val="00C7293F"/>
    <w:rsid w:val="00C72D86"/>
    <w:rsid w:val="00C72DBB"/>
    <w:rsid w:val="00C72F9C"/>
    <w:rsid w:val="00C7352D"/>
    <w:rsid w:val="00C737E1"/>
    <w:rsid w:val="00C742F8"/>
    <w:rsid w:val="00C74C6C"/>
    <w:rsid w:val="00C75280"/>
    <w:rsid w:val="00C7542B"/>
    <w:rsid w:val="00C75457"/>
    <w:rsid w:val="00C7573E"/>
    <w:rsid w:val="00C75851"/>
    <w:rsid w:val="00C75F08"/>
    <w:rsid w:val="00C762EE"/>
    <w:rsid w:val="00C76410"/>
    <w:rsid w:val="00C76AE8"/>
    <w:rsid w:val="00C77244"/>
    <w:rsid w:val="00C77357"/>
    <w:rsid w:val="00C77481"/>
    <w:rsid w:val="00C777F2"/>
    <w:rsid w:val="00C77A3A"/>
    <w:rsid w:val="00C77AB5"/>
    <w:rsid w:val="00C77E0B"/>
    <w:rsid w:val="00C77FB8"/>
    <w:rsid w:val="00C80212"/>
    <w:rsid w:val="00C80265"/>
    <w:rsid w:val="00C8054B"/>
    <w:rsid w:val="00C80684"/>
    <w:rsid w:val="00C8068B"/>
    <w:rsid w:val="00C807EC"/>
    <w:rsid w:val="00C80DCD"/>
    <w:rsid w:val="00C80FDB"/>
    <w:rsid w:val="00C810FE"/>
    <w:rsid w:val="00C812FA"/>
    <w:rsid w:val="00C81F5F"/>
    <w:rsid w:val="00C8217F"/>
    <w:rsid w:val="00C825DF"/>
    <w:rsid w:val="00C82CAB"/>
    <w:rsid w:val="00C83639"/>
    <w:rsid w:val="00C837FB"/>
    <w:rsid w:val="00C83B45"/>
    <w:rsid w:val="00C841C4"/>
    <w:rsid w:val="00C841FB"/>
    <w:rsid w:val="00C843AA"/>
    <w:rsid w:val="00C845E2"/>
    <w:rsid w:val="00C845F0"/>
    <w:rsid w:val="00C84EA7"/>
    <w:rsid w:val="00C850A6"/>
    <w:rsid w:val="00C85518"/>
    <w:rsid w:val="00C8591C"/>
    <w:rsid w:val="00C85D47"/>
    <w:rsid w:val="00C85DA9"/>
    <w:rsid w:val="00C86975"/>
    <w:rsid w:val="00C86BAF"/>
    <w:rsid w:val="00C86C4D"/>
    <w:rsid w:val="00C86FF3"/>
    <w:rsid w:val="00C87174"/>
    <w:rsid w:val="00C87234"/>
    <w:rsid w:val="00C874B0"/>
    <w:rsid w:val="00C90242"/>
    <w:rsid w:val="00C90A81"/>
    <w:rsid w:val="00C91461"/>
    <w:rsid w:val="00C91B56"/>
    <w:rsid w:val="00C91CA5"/>
    <w:rsid w:val="00C91CE2"/>
    <w:rsid w:val="00C91E58"/>
    <w:rsid w:val="00C91EA2"/>
    <w:rsid w:val="00C92BAD"/>
    <w:rsid w:val="00C92C3E"/>
    <w:rsid w:val="00C92D3A"/>
    <w:rsid w:val="00C93D1F"/>
    <w:rsid w:val="00C93D5B"/>
    <w:rsid w:val="00C94328"/>
    <w:rsid w:val="00C944D5"/>
    <w:rsid w:val="00C94B83"/>
    <w:rsid w:val="00C94CE6"/>
    <w:rsid w:val="00C94D10"/>
    <w:rsid w:val="00C957B0"/>
    <w:rsid w:val="00C95E02"/>
    <w:rsid w:val="00C95E27"/>
    <w:rsid w:val="00C96064"/>
    <w:rsid w:val="00C97762"/>
    <w:rsid w:val="00C978E8"/>
    <w:rsid w:val="00CA005F"/>
    <w:rsid w:val="00CA019E"/>
    <w:rsid w:val="00CA1007"/>
    <w:rsid w:val="00CA1088"/>
    <w:rsid w:val="00CA11CB"/>
    <w:rsid w:val="00CA1EF0"/>
    <w:rsid w:val="00CA218D"/>
    <w:rsid w:val="00CA29EC"/>
    <w:rsid w:val="00CA2AA1"/>
    <w:rsid w:val="00CA2BB6"/>
    <w:rsid w:val="00CA2F06"/>
    <w:rsid w:val="00CA3425"/>
    <w:rsid w:val="00CA38FF"/>
    <w:rsid w:val="00CA40E2"/>
    <w:rsid w:val="00CA447B"/>
    <w:rsid w:val="00CA44A8"/>
    <w:rsid w:val="00CA50D3"/>
    <w:rsid w:val="00CA590C"/>
    <w:rsid w:val="00CA628F"/>
    <w:rsid w:val="00CA6643"/>
    <w:rsid w:val="00CA6C77"/>
    <w:rsid w:val="00CA7003"/>
    <w:rsid w:val="00CA74A6"/>
    <w:rsid w:val="00CA7F0B"/>
    <w:rsid w:val="00CB018C"/>
    <w:rsid w:val="00CB03EE"/>
    <w:rsid w:val="00CB0A48"/>
    <w:rsid w:val="00CB0CA2"/>
    <w:rsid w:val="00CB184F"/>
    <w:rsid w:val="00CB18F5"/>
    <w:rsid w:val="00CB1A9E"/>
    <w:rsid w:val="00CB1D5F"/>
    <w:rsid w:val="00CB26C4"/>
    <w:rsid w:val="00CB27B1"/>
    <w:rsid w:val="00CB321E"/>
    <w:rsid w:val="00CB34F6"/>
    <w:rsid w:val="00CB436A"/>
    <w:rsid w:val="00CB516C"/>
    <w:rsid w:val="00CB5429"/>
    <w:rsid w:val="00CB5DC5"/>
    <w:rsid w:val="00CB5E97"/>
    <w:rsid w:val="00CB6B76"/>
    <w:rsid w:val="00CB7225"/>
    <w:rsid w:val="00CB7A31"/>
    <w:rsid w:val="00CB7A9B"/>
    <w:rsid w:val="00CB7DC8"/>
    <w:rsid w:val="00CB7F9F"/>
    <w:rsid w:val="00CC006F"/>
    <w:rsid w:val="00CC0508"/>
    <w:rsid w:val="00CC051D"/>
    <w:rsid w:val="00CC1110"/>
    <w:rsid w:val="00CC12FF"/>
    <w:rsid w:val="00CC14DD"/>
    <w:rsid w:val="00CC15DC"/>
    <w:rsid w:val="00CC1CF7"/>
    <w:rsid w:val="00CC2B70"/>
    <w:rsid w:val="00CC2C50"/>
    <w:rsid w:val="00CC2F76"/>
    <w:rsid w:val="00CC2FEB"/>
    <w:rsid w:val="00CC32C4"/>
    <w:rsid w:val="00CC3368"/>
    <w:rsid w:val="00CC34EC"/>
    <w:rsid w:val="00CC37EB"/>
    <w:rsid w:val="00CC37F3"/>
    <w:rsid w:val="00CC37FC"/>
    <w:rsid w:val="00CC3D3C"/>
    <w:rsid w:val="00CC4092"/>
    <w:rsid w:val="00CC4295"/>
    <w:rsid w:val="00CC44CB"/>
    <w:rsid w:val="00CC4748"/>
    <w:rsid w:val="00CC4D50"/>
    <w:rsid w:val="00CC4F6D"/>
    <w:rsid w:val="00CC549C"/>
    <w:rsid w:val="00CC5826"/>
    <w:rsid w:val="00CC6010"/>
    <w:rsid w:val="00CC652C"/>
    <w:rsid w:val="00CC6579"/>
    <w:rsid w:val="00CC65F6"/>
    <w:rsid w:val="00CC6777"/>
    <w:rsid w:val="00CC6CF4"/>
    <w:rsid w:val="00CC703D"/>
    <w:rsid w:val="00CC714C"/>
    <w:rsid w:val="00CC73A9"/>
    <w:rsid w:val="00CC78ED"/>
    <w:rsid w:val="00CC7A87"/>
    <w:rsid w:val="00CC7B6D"/>
    <w:rsid w:val="00CC7CA0"/>
    <w:rsid w:val="00CC7D81"/>
    <w:rsid w:val="00CC7F44"/>
    <w:rsid w:val="00CC7FCB"/>
    <w:rsid w:val="00CD01CF"/>
    <w:rsid w:val="00CD0628"/>
    <w:rsid w:val="00CD06BB"/>
    <w:rsid w:val="00CD0A08"/>
    <w:rsid w:val="00CD0D92"/>
    <w:rsid w:val="00CD15BC"/>
    <w:rsid w:val="00CD16D2"/>
    <w:rsid w:val="00CD1C3D"/>
    <w:rsid w:val="00CD1F26"/>
    <w:rsid w:val="00CD2162"/>
    <w:rsid w:val="00CD294E"/>
    <w:rsid w:val="00CD33DB"/>
    <w:rsid w:val="00CD39D6"/>
    <w:rsid w:val="00CD3B28"/>
    <w:rsid w:val="00CD4085"/>
    <w:rsid w:val="00CD419F"/>
    <w:rsid w:val="00CD437E"/>
    <w:rsid w:val="00CD5FD0"/>
    <w:rsid w:val="00CD706D"/>
    <w:rsid w:val="00CD782A"/>
    <w:rsid w:val="00CD7AD4"/>
    <w:rsid w:val="00CD7F73"/>
    <w:rsid w:val="00CE011E"/>
    <w:rsid w:val="00CE0842"/>
    <w:rsid w:val="00CE0993"/>
    <w:rsid w:val="00CE0DED"/>
    <w:rsid w:val="00CE21C9"/>
    <w:rsid w:val="00CE26C0"/>
    <w:rsid w:val="00CE2884"/>
    <w:rsid w:val="00CE2909"/>
    <w:rsid w:val="00CE2DAA"/>
    <w:rsid w:val="00CE319F"/>
    <w:rsid w:val="00CE32DA"/>
    <w:rsid w:val="00CE4109"/>
    <w:rsid w:val="00CE4371"/>
    <w:rsid w:val="00CE4377"/>
    <w:rsid w:val="00CE43FE"/>
    <w:rsid w:val="00CE44C0"/>
    <w:rsid w:val="00CE4F8D"/>
    <w:rsid w:val="00CE5677"/>
    <w:rsid w:val="00CE6007"/>
    <w:rsid w:val="00CE656A"/>
    <w:rsid w:val="00CE6638"/>
    <w:rsid w:val="00CE6A18"/>
    <w:rsid w:val="00CE6CBF"/>
    <w:rsid w:val="00CF0181"/>
    <w:rsid w:val="00CF03CA"/>
    <w:rsid w:val="00CF0A70"/>
    <w:rsid w:val="00CF1977"/>
    <w:rsid w:val="00CF1FF4"/>
    <w:rsid w:val="00CF2268"/>
    <w:rsid w:val="00CF2A12"/>
    <w:rsid w:val="00CF2CFC"/>
    <w:rsid w:val="00CF3214"/>
    <w:rsid w:val="00CF3963"/>
    <w:rsid w:val="00CF3EEE"/>
    <w:rsid w:val="00CF4055"/>
    <w:rsid w:val="00CF50CC"/>
    <w:rsid w:val="00CF5119"/>
    <w:rsid w:val="00CF567E"/>
    <w:rsid w:val="00CF5B17"/>
    <w:rsid w:val="00CF643E"/>
    <w:rsid w:val="00CF65AB"/>
    <w:rsid w:val="00CF65CE"/>
    <w:rsid w:val="00CF68B7"/>
    <w:rsid w:val="00CF6E66"/>
    <w:rsid w:val="00CF73FB"/>
    <w:rsid w:val="00CF7652"/>
    <w:rsid w:val="00D00061"/>
    <w:rsid w:val="00D00D45"/>
    <w:rsid w:val="00D012A2"/>
    <w:rsid w:val="00D01C7B"/>
    <w:rsid w:val="00D0209E"/>
    <w:rsid w:val="00D021C8"/>
    <w:rsid w:val="00D023FA"/>
    <w:rsid w:val="00D02DB8"/>
    <w:rsid w:val="00D02E37"/>
    <w:rsid w:val="00D03279"/>
    <w:rsid w:val="00D039C7"/>
    <w:rsid w:val="00D03C6F"/>
    <w:rsid w:val="00D03C75"/>
    <w:rsid w:val="00D03E58"/>
    <w:rsid w:val="00D03FFC"/>
    <w:rsid w:val="00D04373"/>
    <w:rsid w:val="00D04433"/>
    <w:rsid w:val="00D04618"/>
    <w:rsid w:val="00D0495C"/>
    <w:rsid w:val="00D04A5C"/>
    <w:rsid w:val="00D04E5C"/>
    <w:rsid w:val="00D05145"/>
    <w:rsid w:val="00D0520C"/>
    <w:rsid w:val="00D0541A"/>
    <w:rsid w:val="00D05526"/>
    <w:rsid w:val="00D0581F"/>
    <w:rsid w:val="00D0582B"/>
    <w:rsid w:val="00D05FB9"/>
    <w:rsid w:val="00D05FE8"/>
    <w:rsid w:val="00D07897"/>
    <w:rsid w:val="00D07D6A"/>
    <w:rsid w:val="00D10718"/>
    <w:rsid w:val="00D108C2"/>
    <w:rsid w:val="00D10928"/>
    <w:rsid w:val="00D10AEB"/>
    <w:rsid w:val="00D10B03"/>
    <w:rsid w:val="00D11032"/>
    <w:rsid w:val="00D1119E"/>
    <w:rsid w:val="00D1134B"/>
    <w:rsid w:val="00D1154A"/>
    <w:rsid w:val="00D118B4"/>
    <w:rsid w:val="00D1196E"/>
    <w:rsid w:val="00D122B0"/>
    <w:rsid w:val="00D13276"/>
    <w:rsid w:val="00D137A7"/>
    <w:rsid w:val="00D13AA7"/>
    <w:rsid w:val="00D13FDA"/>
    <w:rsid w:val="00D1405A"/>
    <w:rsid w:val="00D1473A"/>
    <w:rsid w:val="00D14AA7"/>
    <w:rsid w:val="00D14D9F"/>
    <w:rsid w:val="00D154AF"/>
    <w:rsid w:val="00D154E9"/>
    <w:rsid w:val="00D1572A"/>
    <w:rsid w:val="00D1582A"/>
    <w:rsid w:val="00D15E18"/>
    <w:rsid w:val="00D15E6F"/>
    <w:rsid w:val="00D15ED9"/>
    <w:rsid w:val="00D1624B"/>
    <w:rsid w:val="00D16339"/>
    <w:rsid w:val="00D168DA"/>
    <w:rsid w:val="00D16B0C"/>
    <w:rsid w:val="00D171F2"/>
    <w:rsid w:val="00D17601"/>
    <w:rsid w:val="00D177A6"/>
    <w:rsid w:val="00D179C4"/>
    <w:rsid w:val="00D17D21"/>
    <w:rsid w:val="00D17F17"/>
    <w:rsid w:val="00D20142"/>
    <w:rsid w:val="00D2045E"/>
    <w:rsid w:val="00D20701"/>
    <w:rsid w:val="00D209DF"/>
    <w:rsid w:val="00D20A93"/>
    <w:rsid w:val="00D20CAF"/>
    <w:rsid w:val="00D20F57"/>
    <w:rsid w:val="00D21315"/>
    <w:rsid w:val="00D2136C"/>
    <w:rsid w:val="00D2191D"/>
    <w:rsid w:val="00D21F8E"/>
    <w:rsid w:val="00D22574"/>
    <w:rsid w:val="00D2285C"/>
    <w:rsid w:val="00D2313B"/>
    <w:rsid w:val="00D23CA1"/>
    <w:rsid w:val="00D24B10"/>
    <w:rsid w:val="00D24E47"/>
    <w:rsid w:val="00D251AB"/>
    <w:rsid w:val="00D25284"/>
    <w:rsid w:val="00D25862"/>
    <w:rsid w:val="00D25F0B"/>
    <w:rsid w:val="00D262CB"/>
    <w:rsid w:val="00D265F2"/>
    <w:rsid w:val="00D26EF0"/>
    <w:rsid w:val="00D270D2"/>
    <w:rsid w:val="00D27451"/>
    <w:rsid w:val="00D275A6"/>
    <w:rsid w:val="00D27DA0"/>
    <w:rsid w:val="00D27E01"/>
    <w:rsid w:val="00D27FF6"/>
    <w:rsid w:val="00D300A3"/>
    <w:rsid w:val="00D30F0C"/>
    <w:rsid w:val="00D31233"/>
    <w:rsid w:val="00D31245"/>
    <w:rsid w:val="00D3128B"/>
    <w:rsid w:val="00D31904"/>
    <w:rsid w:val="00D31B0D"/>
    <w:rsid w:val="00D32C27"/>
    <w:rsid w:val="00D32E65"/>
    <w:rsid w:val="00D32FFB"/>
    <w:rsid w:val="00D3337C"/>
    <w:rsid w:val="00D33A5B"/>
    <w:rsid w:val="00D33BAC"/>
    <w:rsid w:val="00D33D7D"/>
    <w:rsid w:val="00D33F23"/>
    <w:rsid w:val="00D34036"/>
    <w:rsid w:val="00D340C4"/>
    <w:rsid w:val="00D343DA"/>
    <w:rsid w:val="00D34550"/>
    <w:rsid w:val="00D34711"/>
    <w:rsid w:val="00D34E57"/>
    <w:rsid w:val="00D34F88"/>
    <w:rsid w:val="00D35022"/>
    <w:rsid w:val="00D358F5"/>
    <w:rsid w:val="00D35D2E"/>
    <w:rsid w:val="00D3683E"/>
    <w:rsid w:val="00D370B0"/>
    <w:rsid w:val="00D37A78"/>
    <w:rsid w:val="00D37BB9"/>
    <w:rsid w:val="00D37E61"/>
    <w:rsid w:val="00D409D5"/>
    <w:rsid w:val="00D419E7"/>
    <w:rsid w:val="00D41CF0"/>
    <w:rsid w:val="00D42151"/>
    <w:rsid w:val="00D42779"/>
    <w:rsid w:val="00D4297E"/>
    <w:rsid w:val="00D42A45"/>
    <w:rsid w:val="00D42D32"/>
    <w:rsid w:val="00D43546"/>
    <w:rsid w:val="00D43930"/>
    <w:rsid w:val="00D44E47"/>
    <w:rsid w:val="00D44EF6"/>
    <w:rsid w:val="00D44F15"/>
    <w:rsid w:val="00D45392"/>
    <w:rsid w:val="00D45784"/>
    <w:rsid w:val="00D457A9"/>
    <w:rsid w:val="00D46128"/>
    <w:rsid w:val="00D4694D"/>
    <w:rsid w:val="00D46B9F"/>
    <w:rsid w:val="00D46FD3"/>
    <w:rsid w:val="00D4724B"/>
    <w:rsid w:val="00D4749C"/>
    <w:rsid w:val="00D47EA8"/>
    <w:rsid w:val="00D50F95"/>
    <w:rsid w:val="00D510DA"/>
    <w:rsid w:val="00D51215"/>
    <w:rsid w:val="00D51236"/>
    <w:rsid w:val="00D516F1"/>
    <w:rsid w:val="00D517BC"/>
    <w:rsid w:val="00D51A51"/>
    <w:rsid w:val="00D51C55"/>
    <w:rsid w:val="00D52026"/>
    <w:rsid w:val="00D5216E"/>
    <w:rsid w:val="00D527B5"/>
    <w:rsid w:val="00D52FAF"/>
    <w:rsid w:val="00D54199"/>
    <w:rsid w:val="00D54728"/>
    <w:rsid w:val="00D5559B"/>
    <w:rsid w:val="00D558C7"/>
    <w:rsid w:val="00D55DDE"/>
    <w:rsid w:val="00D561ED"/>
    <w:rsid w:val="00D56369"/>
    <w:rsid w:val="00D56B32"/>
    <w:rsid w:val="00D56B62"/>
    <w:rsid w:val="00D5700E"/>
    <w:rsid w:val="00D57293"/>
    <w:rsid w:val="00D57423"/>
    <w:rsid w:val="00D574C6"/>
    <w:rsid w:val="00D5751A"/>
    <w:rsid w:val="00D57914"/>
    <w:rsid w:val="00D57A6C"/>
    <w:rsid w:val="00D57C9A"/>
    <w:rsid w:val="00D57CB0"/>
    <w:rsid w:val="00D57FF7"/>
    <w:rsid w:val="00D601DC"/>
    <w:rsid w:val="00D60E44"/>
    <w:rsid w:val="00D610B6"/>
    <w:rsid w:val="00D61A86"/>
    <w:rsid w:val="00D61F87"/>
    <w:rsid w:val="00D62232"/>
    <w:rsid w:val="00D62579"/>
    <w:rsid w:val="00D62670"/>
    <w:rsid w:val="00D626E5"/>
    <w:rsid w:val="00D627E2"/>
    <w:rsid w:val="00D62871"/>
    <w:rsid w:val="00D62C35"/>
    <w:rsid w:val="00D62F71"/>
    <w:rsid w:val="00D63175"/>
    <w:rsid w:val="00D63459"/>
    <w:rsid w:val="00D63748"/>
    <w:rsid w:val="00D63E0C"/>
    <w:rsid w:val="00D63FE1"/>
    <w:rsid w:val="00D644E5"/>
    <w:rsid w:val="00D65239"/>
    <w:rsid w:val="00D652D0"/>
    <w:rsid w:val="00D655DA"/>
    <w:rsid w:val="00D660CD"/>
    <w:rsid w:val="00D662B1"/>
    <w:rsid w:val="00D66F09"/>
    <w:rsid w:val="00D67BDB"/>
    <w:rsid w:val="00D70779"/>
    <w:rsid w:val="00D707FF"/>
    <w:rsid w:val="00D71DCC"/>
    <w:rsid w:val="00D71EA6"/>
    <w:rsid w:val="00D72407"/>
    <w:rsid w:val="00D7282E"/>
    <w:rsid w:val="00D72843"/>
    <w:rsid w:val="00D72BC6"/>
    <w:rsid w:val="00D734AE"/>
    <w:rsid w:val="00D7399E"/>
    <w:rsid w:val="00D739AF"/>
    <w:rsid w:val="00D747F9"/>
    <w:rsid w:val="00D74B2B"/>
    <w:rsid w:val="00D75483"/>
    <w:rsid w:val="00D7581E"/>
    <w:rsid w:val="00D75CF3"/>
    <w:rsid w:val="00D75E02"/>
    <w:rsid w:val="00D75FBC"/>
    <w:rsid w:val="00D76A18"/>
    <w:rsid w:val="00D770D5"/>
    <w:rsid w:val="00D770EE"/>
    <w:rsid w:val="00D77620"/>
    <w:rsid w:val="00D779FD"/>
    <w:rsid w:val="00D77A46"/>
    <w:rsid w:val="00D80221"/>
    <w:rsid w:val="00D804DC"/>
    <w:rsid w:val="00D80629"/>
    <w:rsid w:val="00D80F2B"/>
    <w:rsid w:val="00D80F8E"/>
    <w:rsid w:val="00D81B03"/>
    <w:rsid w:val="00D82F8F"/>
    <w:rsid w:val="00D830CC"/>
    <w:rsid w:val="00D830D1"/>
    <w:rsid w:val="00D8333F"/>
    <w:rsid w:val="00D8354F"/>
    <w:rsid w:val="00D83690"/>
    <w:rsid w:val="00D83A40"/>
    <w:rsid w:val="00D83A71"/>
    <w:rsid w:val="00D83E71"/>
    <w:rsid w:val="00D8410F"/>
    <w:rsid w:val="00D84322"/>
    <w:rsid w:val="00D86362"/>
    <w:rsid w:val="00D86A71"/>
    <w:rsid w:val="00D86C72"/>
    <w:rsid w:val="00D87202"/>
    <w:rsid w:val="00D8744D"/>
    <w:rsid w:val="00D87FB5"/>
    <w:rsid w:val="00D90165"/>
    <w:rsid w:val="00D90169"/>
    <w:rsid w:val="00D90414"/>
    <w:rsid w:val="00D907A2"/>
    <w:rsid w:val="00D90C7B"/>
    <w:rsid w:val="00D90C91"/>
    <w:rsid w:val="00D90F7C"/>
    <w:rsid w:val="00D911E1"/>
    <w:rsid w:val="00D911EC"/>
    <w:rsid w:val="00D9162D"/>
    <w:rsid w:val="00D91680"/>
    <w:rsid w:val="00D918AC"/>
    <w:rsid w:val="00D918F7"/>
    <w:rsid w:val="00D91D10"/>
    <w:rsid w:val="00D920EC"/>
    <w:rsid w:val="00D92A02"/>
    <w:rsid w:val="00D92ABD"/>
    <w:rsid w:val="00D936BE"/>
    <w:rsid w:val="00D949C1"/>
    <w:rsid w:val="00D94CD7"/>
    <w:rsid w:val="00D9527F"/>
    <w:rsid w:val="00D9557B"/>
    <w:rsid w:val="00D955C7"/>
    <w:rsid w:val="00D95A7C"/>
    <w:rsid w:val="00D96341"/>
    <w:rsid w:val="00D96372"/>
    <w:rsid w:val="00D96BBB"/>
    <w:rsid w:val="00D96CED"/>
    <w:rsid w:val="00D97476"/>
    <w:rsid w:val="00D979D5"/>
    <w:rsid w:val="00D97CC3"/>
    <w:rsid w:val="00DA0325"/>
    <w:rsid w:val="00DA057C"/>
    <w:rsid w:val="00DA081A"/>
    <w:rsid w:val="00DA088C"/>
    <w:rsid w:val="00DA13AB"/>
    <w:rsid w:val="00DA1D2B"/>
    <w:rsid w:val="00DA23C3"/>
    <w:rsid w:val="00DA24D6"/>
    <w:rsid w:val="00DA2506"/>
    <w:rsid w:val="00DA29B5"/>
    <w:rsid w:val="00DA2B76"/>
    <w:rsid w:val="00DA2ECC"/>
    <w:rsid w:val="00DA32CF"/>
    <w:rsid w:val="00DA381A"/>
    <w:rsid w:val="00DA3F12"/>
    <w:rsid w:val="00DA470B"/>
    <w:rsid w:val="00DA493D"/>
    <w:rsid w:val="00DA4BB3"/>
    <w:rsid w:val="00DA5A87"/>
    <w:rsid w:val="00DA620A"/>
    <w:rsid w:val="00DA6287"/>
    <w:rsid w:val="00DA6AEC"/>
    <w:rsid w:val="00DA6D52"/>
    <w:rsid w:val="00DA6E3B"/>
    <w:rsid w:val="00DA7527"/>
    <w:rsid w:val="00DA76EB"/>
    <w:rsid w:val="00DA77B5"/>
    <w:rsid w:val="00DA7890"/>
    <w:rsid w:val="00DA7990"/>
    <w:rsid w:val="00DA7BCD"/>
    <w:rsid w:val="00DB053C"/>
    <w:rsid w:val="00DB07EE"/>
    <w:rsid w:val="00DB0853"/>
    <w:rsid w:val="00DB0B24"/>
    <w:rsid w:val="00DB13C3"/>
    <w:rsid w:val="00DB18E7"/>
    <w:rsid w:val="00DB20BA"/>
    <w:rsid w:val="00DB2273"/>
    <w:rsid w:val="00DB2324"/>
    <w:rsid w:val="00DB3201"/>
    <w:rsid w:val="00DB34C2"/>
    <w:rsid w:val="00DB3DF2"/>
    <w:rsid w:val="00DB41CE"/>
    <w:rsid w:val="00DB43B6"/>
    <w:rsid w:val="00DB4ABB"/>
    <w:rsid w:val="00DB53DA"/>
    <w:rsid w:val="00DB5DC5"/>
    <w:rsid w:val="00DB61E4"/>
    <w:rsid w:val="00DB6331"/>
    <w:rsid w:val="00DB654A"/>
    <w:rsid w:val="00DB657D"/>
    <w:rsid w:val="00DB6701"/>
    <w:rsid w:val="00DB6A8B"/>
    <w:rsid w:val="00DB6B30"/>
    <w:rsid w:val="00DB6F2D"/>
    <w:rsid w:val="00DB71E0"/>
    <w:rsid w:val="00DB7200"/>
    <w:rsid w:val="00DB76FF"/>
    <w:rsid w:val="00DB7C2B"/>
    <w:rsid w:val="00DB7D04"/>
    <w:rsid w:val="00DC013D"/>
    <w:rsid w:val="00DC0E93"/>
    <w:rsid w:val="00DC1144"/>
    <w:rsid w:val="00DC1434"/>
    <w:rsid w:val="00DC1DA3"/>
    <w:rsid w:val="00DC20C4"/>
    <w:rsid w:val="00DC2446"/>
    <w:rsid w:val="00DC271F"/>
    <w:rsid w:val="00DC2C73"/>
    <w:rsid w:val="00DC3077"/>
    <w:rsid w:val="00DC3A19"/>
    <w:rsid w:val="00DC3C73"/>
    <w:rsid w:val="00DC42BC"/>
    <w:rsid w:val="00DC43DD"/>
    <w:rsid w:val="00DC4727"/>
    <w:rsid w:val="00DC487F"/>
    <w:rsid w:val="00DC4901"/>
    <w:rsid w:val="00DC556A"/>
    <w:rsid w:val="00DC62CE"/>
    <w:rsid w:val="00DC65AD"/>
    <w:rsid w:val="00DC673D"/>
    <w:rsid w:val="00DC691A"/>
    <w:rsid w:val="00DC6C35"/>
    <w:rsid w:val="00DC7DA5"/>
    <w:rsid w:val="00DC7F6B"/>
    <w:rsid w:val="00DC7FA9"/>
    <w:rsid w:val="00DD03B9"/>
    <w:rsid w:val="00DD03EF"/>
    <w:rsid w:val="00DD0479"/>
    <w:rsid w:val="00DD04E4"/>
    <w:rsid w:val="00DD0962"/>
    <w:rsid w:val="00DD0BC7"/>
    <w:rsid w:val="00DD100D"/>
    <w:rsid w:val="00DD1346"/>
    <w:rsid w:val="00DD16C9"/>
    <w:rsid w:val="00DD19DC"/>
    <w:rsid w:val="00DD1DEF"/>
    <w:rsid w:val="00DD2697"/>
    <w:rsid w:val="00DD2809"/>
    <w:rsid w:val="00DD2FFF"/>
    <w:rsid w:val="00DD3135"/>
    <w:rsid w:val="00DD31BB"/>
    <w:rsid w:val="00DD3717"/>
    <w:rsid w:val="00DD3736"/>
    <w:rsid w:val="00DD3821"/>
    <w:rsid w:val="00DD422E"/>
    <w:rsid w:val="00DD42DB"/>
    <w:rsid w:val="00DD4684"/>
    <w:rsid w:val="00DD4BED"/>
    <w:rsid w:val="00DD4DA9"/>
    <w:rsid w:val="00DD504B"/>
    <w:rsid w:val="00DD5B57"/>
    <w:rsid w:val="00DD6C59"/>
    <w:rsid w:val="00DD707C"/>
    <w:rsid w:val="00DD715F"/>
    <w:rsid w:val="00DD78D4"/>
    <w:rsid w:val="00DD7BCB"/>
    <w:rsid w:val="00DE025A"/>
    <w:rsid w:val="00DE06B9"/>
    <w:rsid w:val="00DE1277"/>
    <w:rsid w:val="00DE12C1"/>
    <w:rsid w:val="00DE132F"/>
    <w:rsid w:val="00DE18AB"/>
    <w:rsid w:val="00DE1C4B"/>
    <w:rsid w:val="00DE2022"/>
    <w:rsid w:val="00DE242A"/>
    <w:rsid w:val="00DE24C0"/>
    <w:rsid w:val="00DE2A26"/>
    <w:rsid w:val="00DE348D"/>
    <w:rsid w:val="00DE363E"/>
    <w:rsid w:val="00DE3683"/>
    <w:rsid w:val="00DE3B01"/>
    <w:rsid w:val="00DE3E86"/>
    <w:rsid w:val="00DE42AD"/>
    <w:rsid w:val="00DE4405"/>
    <w:rsid w:val="00DE45A2"/>
    <w:rsid w:val="00DE49BE"/>
    <w:rsid w:val="00DE4C40"/>
    <w:rsid w:val="00DE5065"/>
    <w:rsid w:val="00DE5903"/>
    <w:rsid w:val="00DE5A52"/>
    <w:rsid w:val="00DE5DA5"/>
    <w:rsid w:val="00DE67DC"/>
    <w:rsid w:val="00DE6A6F"/>
    <w:rsid w:val="00DE6B69"/>
    <w:rsid w:val="00DE6EBF"/>
    <w:rsid w:val="00DE6FE8"/>
    <w:rsid w:val="00DE72A8"/>
    <w:rsid w:val="00DE7A9C"/>
    <w:rsid w:val="00DE7C21"/>
    <w:rsid w:val="00DF07E1"/>
    <w:rsid w:val="00DF0CDB"/>
    <w:rsid w:val="00DF17D1"/>
    <w:rsid w:val="00DF1916"/>
    <w:rsid w:val="00DF26C2"/>
    <w:rsid w:val="00DF2FEC"/>
    <w:rsid w:val="00DF381F"/>
    <w:rsid w:val="00DF3CBB"/>
    <w:rsid w:val="00DF404A"/>
    <w:rsid w:val="00DF46D8"/>
    <w:rsid w:val="00DF4D20"/>
    <w:rsid w:val="00DF4E11"/>
    <w:rsid w:val="00DF51FA"/>
    <w:rsid w:val="00DF54AD"/>
    <w:rsid w:val="00DF5615"/>
    <w:rsid w:val="00DF5989"/>
    <w:rsid w:val="00DF5A4C"/>
    <w:rsid w:val="00DF5DF5"/>
    <w:rsid w:val="00DF61DF"/>
    <w:rsid w:val="00DF6352"/>
    <w:rsid w:val="00DF642B"/>
    <w:rsid w:val="00DF6A46"/>
    <w:rsid w:val="00DF6EC1"/>
    <w:rsid w:val="00DF732F"/>
    <w:rsid w:val="00DF7F84"/>
    <w:rsid w:val="00E000E2"/>
    <w:rsid w:val="00E00C12"/>
    <w:rsid w:val="00E00C85"/>
    <w:rsid w:val="00E00C96"/>
    <w:rsid w:val="00E00D73"/>
    <w:rsid w:val="00E01327"/>
    <w:rsid w:val="00E01B1D"/>
    <w:rsid w:val="00E0269C"/>
    <w:rsid w:val="00E02724"/>
    <w:rsid w:val="00E034DD"/>
    <w:rsid w:val="00E03743"/>
    <w:rsid w:val="00E03AA1"/>
    <w:rsid w:val="00E03B4B"/>
    <w:rsid w:val="00E03C6F"/>
    <w:rsid w:val="00E03C95"/>
    <w:rsid w:val="00E03E0B"/>
    <w:rsid w:val="00E04420"/>
    <w:rsid w:val="00E04FA8"/>
    <w:rsid w:val="00E0543E"/>
    <w:rsid w:val="00E0573F"/>
    <w:rsid w:val="00E05D06"/>
    <w:rsid w:val="00E05DDF"/>
    <w:rsid w:val="00E0622E"/>
    <w:rsid w:val="00E0689D"/>
    <w:rsid w:val="00E06D3D"/>
    <w:rsid w:val="00E06F72"/>
    <w:rsid w:val="00E07281"/>
    <w:rsid w:val="00E07C6F"/>
    <w:rsid w:val="00E10869"/>
    <w:rsid w:val="00E10927"/>
    <w:rsid w:val="00E1158C"/>
    <w:rsid w:val="00E11645"/>
    <w:rsid w:val="00E11EF2"/>
    <w:rsid w:val="00E1232C"/>
    <w:rsid w:val="00E12599"/>
    <w:rsid w:val="00E12ABB"/>
    <w:rsid w:val="00E12D4C"/>
    <w:rsid w:val="00E12FAE"/>
    <w:rsid w:val="00E131E9"/>
    <w:rsid w:val="00E13367"/>
    <w:rsid w:val="00E13B72"/>
    <w:rsid w:val="00E13C99"/>
    <w:rsid w:val="00E13E2B"/>
    <w:rsid w:val="00E14113"/>
    <w:rsid w:val="00E14994"/>
    <w:rsid w:val="00E149D0"/>
    <w:rsid w:val="00E14DCD"/>
    <w:rsid w:val="00E1558E"/>
    <w:rsid w:val="00E15754"/>
    <w:rsid w:val="00E161AA"/>
    <w:rsid w:val="00E16449"/>
    <w:rsid w:val="00E16FE6"/>
    <w:rsid w:val="00E175EF"/>
    <w:rsid w:val="00E17724"/>
    <w:rsid w:val="00E1784F"/>
    <w:rsid w:val="00E178A8"/>
    <w:rsid w:val="00E17FFB"/>
    <w:rsid w:val="00E2006E"/>
    <w:rsid w:val="00E20595"/>
    <w:rsid w:val="00E21589"/>
    <w:rsid w:val="00E21B7B"/>
    <w:rsid w:val="00E230AF"/>
    <w:rsid w:val="00E23526"/>
    <w:rsid w:val="00E23F2E"/>
    <w:rsid w:val="00E241F5"/>
    <w:rsid w:val="00E24225"/>
    <w:rsid w:val="00E24807"/>
    <w:rsid w:val="00E24F5C"/>
    <w:rsid w:val="00E24F71"/>
    <w:rsid w:val="00E2545F"/>
    <w:rsid w:val="00E25820"/>
    <w:rsid w:val="00E25A8A"/>
    <w:rsid w:val="00E25D03"/>
    <w:rsid w:val="00E25DED"/>
    <w:rsid w:val="00E25F0A"/>
    <w:rsid w:val="00E25F4D"/>
    <w:rsid w:val="00E26726"/>
    <w:rsid w:val="00E2676F"/>
    <w:rsid w:val="00E27201"/>
    <w:rsid w:val="00E272E3"/>
    <w:rsid w:val="00E2770C"/>
    <w:rsid w:val="00E27A90"/>
    <w:rsid w:val="00E27C7C"/>
    <w:rsid w:val="00E30363"/>
    <w:rsid w:val="00E30415"/>
    <w:rsid w:val="00E30823"/>
    <w:rsid w:val="00E309B5"/>
    <w:rsid w:val="00E30DAF"/>
    <w:rsid w:val="00E3128F"/>
    <w:rsid w:val="00E316AD"/>
    <w:rsid w:val="00E31DB1"/>
    <w:rsid w:val="00E31E89"/>
    <w:rsid w:val="00E32180"/>
    <w:rsid w:val="00E3222C"/>
    <w:rsid w:val="00E327F2"/>
    <w:rsid w:val="00E32EE4"/>
    <w:rsid w:val="00E3306E"/>
    <w:rsid w:val="00E33459"/>
    <w:rsid w:val="00E336CD"/>
    <w:rsid w:val="00E337BC"/>
    <w:rsid w:val="00E3398F"/>
    <w:rsid w:val="00E33B19"/>
    <w:rsid w:val="00E33D66"/>
    <w:rsid w:val="00E34105"/>
    <w:rsid w:val="00E34282"/>
    <w:rsid w:val="00E34386"/>
    <w:rsid w:val="00E34635"/>
    <w:rsid w:val="00E34B5E"/>
    <w:rsid w:val="00E34E95"/>
    <w:rsid w:val="00E3526C"/>
    <w:rsid w:val="00E35C86"/>
    <w:rsid w:val="00E36383"/>
    <w:rsid w:val="00E36647"/>
    <w:rsid w:val="00E36F3F"/>
    <w:rsid w:val="00E36FF3"/>
    <w:rsid w:val="00E3704C"/>
    <w:rsid w:val="00E3718B"/>
    <w:rsid w:val="00E37355"/>
    <w:rsid w:val="00E400E7"/>
    <w:rsid w:val="00E40375"/>
    <w:rsid w:val="00E4044E"/>
    <w:rsid w:val="00E405CD"/>
    <w:rsid w:val="00E40FFC"/>
    <w:rsid w:val="00E411AD"/>
    <w:rsid w:val="00E41441"/>
    <w:rsid w:val="00E41E23"/>
    <w:rsid w:val="00E41F1B"/>
    <w:rsid w:val="00E41FB4"/>
    <w:rsid w:val="00E421EA"/>
    <w:rsid w:val="00E42245"/>
    <w:rsid w:val="00E4248A"/>
    <w:rsid w:val="00E424A8"/>
    <w:rsid w:val="00E42988"/>
    <w:rsid w:val="00E42ABB"/>
    <w:rsid w:val="00E43AEF"/>
    <w:rsid w:val="00E44193"/>
    <w:rsid w:val="00E441BA"/>
    <w:rsid w:val="00E44245"/>
    <w:rsid w:val="00E445BA"/>
    <w:rsid w:val="00E446E6"/>
    <w:rsid w:val="00E4497F"/>
    <w:rsid w:val="00E449A3"/>
    <w:rsid w:val="00E4509D"/>
    <w:rsid w:val="00E45194"/>
    <w:rsid w:val="00E45D04"/>
    <w:rsid w:val="00E45DBE"/>
    <w:rsid w:val="00E460B5"/>
    <w:rsid w:val="00E460FB"/>
    <w:rsid w:val="00E46477"/>
    <w:rsid w:val="00E46720"/>
    <w:rsid w:val="00E4683B"/>
    <w:rsid w:val="00E46881"/>
    <w:rsid w:val="00E4698E"/>
    <w:rsid w:val="00E46AC4"/>
    <w:rsid w:val="00E46CD3"/>
    <w:rsid w:val="00E47044"/>
    <w:rsid w:val="00E47361"/>
    <w:rsid w:val="00E47729"/>
    <w:rsid w:val="00E47753"/>
    <w:rsid w:val="00E477D0"/>
    <w:rsid w:val="00E479CD"/>
    <w:rsid w:val="00E47A5B"/>
    <w:rsid w:val="00E5013F"/>
    <w:rsid w:val="00E50565"/>
    <w:rsid w:val="00E508A0"/>
    <w:rsid w:val="00E5211E"/>
    <w:rsid w:val="00E522D1"/>
    <w:rsid w:val="00E52543"/>
    <w:rsid w:val="00E5272C"/>
    <w:rsid w:val="00E5280C"/>
    <w:rsid w:val="00E533B2"/>
    <w:rsid w:val="00E5374C"/>
    <w:rsid w:val="00E53A7A"/>
    <w:rsid w:val="00E54216"/>
    <w:rsid w:val="00E5478D"/>
    <w:rsid w:val="00E54B55"/>
    <w:rsid w:val="00E54CF4"/>
    <w:rsid w:val="00E54FB1"/>
    <w:rsid w:val="00E5580D"/>
    <w:rsid w:val="00E55A5A"/>
    <w:rsid w:val="00E55B32"/>
    <w:rsid w:val="00E55F4B"/>
    <w:rsid w:val="00E56159"/>
    <w:rsid w:val="00E56926"/>
    <w:rsid w:val="00E56927"/>
    <w:rsid w:val="00E56A07"/>
    <w:rsid w:val="00E5709C"/>
    <w:rsid w:val="00E573D3"/>
    <w:rsid w:val="00E575F3"/>
    <w:rsid w:val="00E6008E"/>
    <w:rsid w:val="00E61691"/>
    <w:rsid w:val="00E616B9"/>
    <w:rsid w:val="00E619D3"/>
    <w:rsid w:val="00E61C89"/>
    <w:rsid w:val="00E62474"/>
    <w:rsid w:val="00E626A8"/>
    <w:rsid w:val="00E62830"/>
    <w:rsid w:val="00E62E21"/>
    <w:rsid w:val="00E63D22"/>
    <w:rsid w:val="00E64353"/>
    <w:rsid w:val="00E6449F"/>
    <w:rsid w:val="00E64920"/>
    <w:rsid w:val="00E64CFB"/>
    <w:rsid w:val="00E64DCC"/>
    <w:rsid w:val="00E655C2"/>
    <w:rsid w:val="00E655DD"/>
    <w:rsid w:val="00E65B75"/>
    <w:rsid w:val="00E65F84"/>
    <w:rsid w:val="00E662D6"/>
    <w:rsid w:val="00E667B4"/>
    <w:rsid w:val="00E667BE"/>
    <w:rsid w:val="00E66B10"/>
    <w:rsid w:val="00E66CDE"/>
    <w:rsid w:val="00E67277"/>
    <w:rsid w:val="00E676D8"/>
    <w:rsid w:val="00E67AAC"/>
    <w:rsid w:val="00E705C4"/>
    <w:rsid w:val="00E70996"/>
    <w:rsid w:val="00E70B3A"/>
    <w:rsid w:val="00E70DB4"/>
    <w:rsid w:val="00E71EEF"/>
    <w:rsid w:val="00E7272A"/>
    <w:rsid w:val="00E72CD2"/>
    <w:rsid w:val="00E73E39"/>
    <w:rsid w:val="00E74039"/>
    <w:rsid w:val="00E74D29"/>
    <w:rsid w:val="00E752A8"/>
    <w:rsid w:val="00E759A7"/>
    <w:rsid w:val="00E759FB"/>
    <w:rsid w:val="00E75D11"/>
    <w:rsid w:val="00E75DFD"/>
    <w:rsid w:val="00E76A55"/>
    <w:rsid w:val="00E76B7D"/>
    <w:rsid w:val="00E773C4"/>
    <w:rsid w:val="00E77406"/>
    <w:rsid w:val="00E77593"/>
    <w:rsid w:val="00E777E1"/>
    <w:rsid w:val="00E77A1D"/>
    <w:rsid w:val="00E77CD7"/>
    <w:rsid w:val="00E809BB"/>
    <w:rsid w:val="00E809C3"/>
    <w:rsid w:val="00E80A0F"/>
    <w:rsid w:val="00E8143F"/>
    <w:rsid w:val="00E81453"/>
    <w:rsid w:val="00E8158F"/>
    <w:rsid w:val="00E815C2"/>
    <w:rsid w:val="00E81CC3"/>
    <w:rsid w:val="00E81ED9"/>
    <w:rsid w:val="00E824F4"/>
    <w:rsid w:val="00E827E9"/>
    <w:rsid w:val="00E82E5E"/>
    <w:rsid w:val="00E82F68"/>
    <w:rsid w:val="00E830CD"/>
    <w:rsid w:val="00E8328C"/>
    <w:rsid w:val="00E837C5"/>
    <w:rsid w:val="00E83AFD"/>
    <w:rsid w:val="00E83DE7"/>
    <w:rsid w:val="00E84422"/>
    <w:rsid w:val="00E844EB"/>
    <w:rsid w:val="00E84CD3"/>
    <w:rsid w:val="00E8519A"/>
    <w:rsid w:val="00E851B3"/>
    <w:rsid w:val="00E853FA"/>
    <w:rsid w:val="00E85500"/>
    <w:rsid w:val="00E8553A"/>
    <w:rsid w:val="00E85837"/>
    <w:rsid w:val="00E859D3"/>
    <w:rsid w:val="00E85C93"/>
    <w:rsid w:val="00E85DEA"/>
    <w:rsid w:val="00E86043"/>
    <w:rsid w:val="00E860BF"/>
    <w:rsid w:val="00E8675D"/>
    <w:rsid w:val="00E86EEB"/>
    <w:rsid w:val="00E870EA"/>
    <w:rsid w:val="00E874DB"/>
    <w:rsid w:val="00E8776F"/>
    <w:rsid w:val="00E87B1E"/>
    <w:rsid w:val="00E87C78"/>
    <w:rsid w:val="00E90F56"/>
    <w:rsid w:val="00E91998"/>
    <w:rsid w:val="00E92666"/>
    <w:rsid w:val="00E938DD"/>
    <w:rsid w:val="00E93E4A"/>
    <w:rsid w:val="00E947C9"/>
    <w:rsid w:val="00E9496A"/>
    <w:rsid w:val="00E95134"/>
    <w:rsid w:val="00E95819"/>
    <w:rsid w:val="00E95CBF"/>
    <w:rsid w:val="00E96204"/>
    <w:rsid w:val="00E96231"/>
    <w:rsid w:val="00E96571"/>
    <w:rsid w:val="00E96813"/>
    <w:rsid w:val="00E968C4"/>
    <w:rsid w:val="00E96B51"/>
    <w:rsid w:val="00E97453"/>
    <w:rsid w:val="00E975D4"/>
    <w:rsid w:val="00E9769C"/>
    <w:rsid w:val="00E97722"/>
    <w:rsid w:val="00E9789A"/>
    <w:rsid w:val="00E979AE"/>
    <w:rsid w:val="00E97BF1"/>
    <w:rsid w:val="00E97CE9"/>
    <w:rsid w:val="00E97DAE"/>
    <w:rsid w:val="00E97F03"/>
    <w:rsid w:val="00E97F12"/>
    <w:rsid w:val="00EA01EB"/>
    <w:rsid w:val="00EA03C7"/>
    <w:rsid w:val="00EA0C40"/>
    <w:rsid w:val="00EA1091"/>
    <w:rsid w:val="00EA18AB"/>
    <w:rsid w:val="00EA1EA6"/>
    <w:rsid w:val="00EA2050"/>
    <w:rsid w:val="00EA2559"/>
    <w:rsid w:val="00EA255D"/>
    <w:rsid w:val="00EA350A"/>
    <w:rsid w:val="00EA3557"/>
    <w:rsid w:val="00EA36AC"/>
    <w:rsid w:val="00EA3C6B"/>
    <w:rsid w:val="00EA56EC"/>
    <w:rsid w:val="00EA5835"/>
    <w:rsid w:val="00EA6B25"/>
    <w:rsid w:val="00EA790E"/>
    <w:rsid w:val="00EA799A"/>
    <w:rsid w:val="00EA7F7D"/>
    <w:rsid w:val="00EB0379"/>
    <w:rsid w:val="00EB062B"/>
    <w:rsid w:val="00EB0F2B"/>
    <w:rsid w:val="00EB12E4"/>
    <w:rsid w:val="00EB1986"/>
    <w:rsid w:val="00EB247C"/>
    <w:rsid w:val="00EB2B8F"/>
    <w:rsid w:val="00EB318F"/>
    <w:rsid w:val="00EB3F71"/>
    <w:rsid w:val="00EB4028"/>
    <w:rsid w:val="00EB409D"/>
    <w:rsid w:val="00EB4596"/>
    <w:rsid w:val="00EB4F19"/>
    <w:rsid w:val="00EB54CB"/>
    <w:rsid w:val="00EB554D"/>
    <w:rsid w:val="00EB6458"/>
    <w:rsid w:val="00EB64CA"/>
    <w:rsid w:val="00EB65EF"/>
    <w:rsid w:val="00EB690B"/>
    <w:rsid w:val="00EB6E97"/>
    <w:rsid w:val="00EB70D3"/>
    <w:rsid w:val="00EB7CB8"/>
    <w:rsid w:val="00EC0039"/>
    <w:rsid w:val="00EC0611"/>
    <w:rsid w:val="00EC07E3"/>
    <w:rsid w:val="00EC0ABB"/>
    <w:rsid w:val="00EC0C09"/>
    <w:rsid w:val="00EC1158"/>
    <w:rsid w:val="00EC1291"/>
    <w:rsid w:val="00EC1857"/>
    <w:rsid w:val="00EC1C9C"/>
    <w:rsid w:val="00EC1D17"/>
    <w:rsid w:val="00EC1E20"/>
    <w:rsid w:val="00EC2235"/>
    <w:rsid w:val="00EC2348"/>
    <w:rsid w:val="00EC23E1"/>
    <w:rsid w:val="00EC2A50"/>
    <w:rsid w:val="00EC335E"/>
    <w:rsid w:val="00EC353C"/>
    <w:rsid w:val="00EC37E5"/>
    <w:rsid w:val="00EC3ABB"/>
    <w:rsid w:val="00EC3CF8"/>
    <w:rsid w:val="00EC3EBD"/>
    <w:rsid w:val="00EC3EFD"/>
    <w:rsid w:val="00EC4109"/>
    <w:rsid w:val="00EC4750"/>
    <w:rsid w:val="00EC4B99"/>
    <w:rsid w:val="00EC4E0B"/>
    <w:rsid w:val="00EC5250"/>
    <w:rsid w:val="00EC595D"/>
    <w:rsid w:val="00EC5B11"/>
    <w:rsid w:val="00EC5BD3"/>
    <w:rsid w:val="00EC5C78"/>
    <w:rsid w:val="00EC5DEF"/>
    <w:rsid w:val="00EC5EC7"/>
    <w:rsid w:val="00EC6398"/>
    <w:rsid w:val="00EC63CB"/>
    <w:rsid w:val="00EC66F1"/>
    <w:rsid w:val="00EC7459"/>
    <w:rsid w:val="00EC7AEC"/>
    <w:rsid w:val="00ED0BB0"/>
    <w:rsid w:val="00ED0D17"/>
    <w:rsid w:val="00ED0EFF"/>
    <w:rsid w:val="00ED12A4"/>
    <w:rsid w:val="00ED1788"/>
    <w:rsid w:val="00ED1CEF"/>
    <w:rsid w:val="00ED1DA7"/>
    <w:rsid w:val="00ED1E11"/>
    <w:rsid w:val="00ED1E9D"/>
    <w:rsid w:val="00ED1FD2"/>
    <w:rsid w:val="00ED2A52"/>
    <w:rsid w:val="00ED2BA9"/>
    <w:rsid w:val="00ED2DBB"/>
    <w:rsid w:val="00ED2F66"/>
    <w:rsid w:val="00ED30C0"/>
    <w:rsid w:val="00ED3224"/>
    <w:rsid w:val="00ED398F"/>
    <w:rsid w:val="00ED3AAD"/>
    <w:rsid w:val="00ED3AB1"/>
    <w:rsid w:val="00ED3BCD"/>
    <w:rsid w:val="00ED44F8"/>
    <w:rsid w:val="00ED4733"/>
    <w:rsid w:val="00ED4E25"/>
    <w:rsid w:val="00ED52E8"/>
    <w:rsid w:val="00ED5B4B"/>
    <w:rsid w:val="00ED5BB2"/>
    <w:rsid w:val="00ED62BE"/>
    <w:rsid w:val="00ED642C"/>
    <w:rsid w:val="00ED6474"/>
    <w:rsid w:val="00ED660C"/>
    <w:rsid w:val="00ED6992"/>
    <w:rsid w:val="00ED6B4D"/>
    <w:rsid w:val="00ED6DC6"/>
    <w:rsid w:val="00ED756C"/>
    <w:rsid w:val="00ED7845"/>
    <w:rsid w:val="00EE0BB1"/>
    <w:rsid w:val="00EE0F52"/>
    <w:rsid w:val="00EE11F2"/>
    <w:rsid w:val="00EE1BB4"/>
    <w:rsid w:val="00EE1EE3"/>
    <w:rsid w:val="00EE207D"/>
    <w:rsid w:val="00EE2095"/>
    <w:rsid w:val="00EE21BC"/>
    <w:rsid w:val="00EE28A1"/>
    <w:rsid w:val="00EE2A0B"/>
    <w:rsid w:val="00EE2E12"/>
    <w:rsid w:val="00EE2F54"/>
    <w:rsid w:val="00EE327B"/>
    <w:rsid w:val="00EE3297"/>
    <w:rsid w:val="00EE3479"/>
    <w:rsid w:val="00EE36D9"/>
    <w:rsid w:val="00EE36E3"/>
    <w:rsid w:val="00EE3CDE"/>
    <w:rsid w:val="00EE3E5A"/>
    <w:rsid w:val="00EE3EC1"/>
    <w:rsid w:val="00EE4552"/>
    <w:rsid w:val="00EE4808"/>
    <w:rsid w:val="00EE57B1"/>
    <w:rsid w:val="00EE584D"/>
    <w:rsid w:val="00EE5C13"/>
    <w:rsid w:val="00EE61AF"/>
    <w:rsid w:val="00EE6481"/>
    <w:rsid w:val="00EE6494"/>
    <w:rsid w:val="00EE64BC"/>
    <w:rsid w:val="00EE717F"/>
    <w:rsid w:val="00EE744B"/>
    <w:rsid w:val="00EE7BF5"/>
    <w:rsid w:val="00EF0141"/>
    <w:rsid w:val="00EF0280"/>
    <w:rsid w:val="00EF03DE"/>
    <w:rsid w:val="00EF095B"/>
    <w:rsid w:val="00EF1292"/>
    <w:rsid w:val="00EF149C"/>
    <w:rsid w:val="00EF14D5"/>
    <w:rsid w:val="00EF16F3"/>
    <w:rsid w:val="00EF1AC3"/>
    <w:rsid w:val="00EF1B07"/>
    <w:rsid w:val="00EF1C8E"/>
    <w:rsid w:val="00EF2A33"/>
    <w:rsid w:val="00EF2DDD"/>
    <w:rsid w:val="00EF2E09"/>
    <w:rsid w:val="00EF387F"/>
    <w:rsid w:val="00EF3AE2"/>
    <w:rsid w:val="00EF4228"/>
    <w:rsid w:val="00EF43B3"/>
    <w:rsid w:val="00EF4BAA"/>
    <w:rsid w:val="00EF4FFF"/>
    <w:rsid w:val="00EF5289"/>
    <w:rsid w:val="00EF55E5"/>
    <w:rsid w:val="00EF5ADB"/>
    <w:rsid w:val="00EF5BFF"/>
    <w:rsid w:val="00EF5DBD"/>
    <w:rsid w:val="00EF6766"/>
    <w:rsid w:val="00EF684F"/>
    <w:rsid w:val="00EF6A91"/>
    <w:rsid w:val="00EF6E40"/>
    <w:rsid w:val="00EF71AF"/>
    <w:rsid w:val="00EF73E8"/>
    <w:rsid w:val="00EF7563"/>
    <w:rsid w:val="00EF7AE2"/>
    <w:rsid w:val="00EF7C01"/>
    <w:rsid w:val="00EF7E15"/>
    <w:rsid w:val="00F000AA"/>
    <w:rsid w:val="00F007D4"/>
    <w:rsid w:val="00F00D30"/>
    <w:rsid w:val="00F00E21"/>
    <w:rsid w:val="00F01007"/>
    <w:rsid w:val="00F0116B"/>
    <w:rsid w:val="00F0209D"/>
    <w:rsid w:val="00F0324D"/>
    <w:rsid w:val="00F03660"/>
    <w:rsid w:val="00F0398F"/>
    <w:rsid w:val="00F03C5F"/>
    <w:rsid w:val="00F03CD9"/>
    <w:rsid w:val="00F03E57"/>
    <w:rsid w:val="00F0526E"/>
    <w:rsid w:val="00F05416"/>
    <w:rsid w:val="00F054E4"/>
    <w:rsid w:val="00F0593B"/>
    <w:rsid w:val="00F05C30"/>
    <w:rsid w:val="00F068CE"/>
    <w:rsid w:val="00F06A48"/>
    <w:rsid w:val="00F06ACF"/>
    <w:rsid w:val="00F075BA"/>
    <w:rsid w:val="00F07B02"/>
    <w:rsid w:val="00F07DCD"/>
    <w:rsid w:val="00F10333"/>
    <w:rsid w:val="00F10CD7"/>
    <w:rsid w:val="00F1107B"/>
    <w:rsid w:val="00F11E7E"/>
    <w:rsid w:val="00F11F38"/>
    <w:rsid w:val="00F120B1"/>
    <w:rsid w:val="00F12D57"/>
    <w:rsid w:val="00F12DB2"/>
    <w:rsid w:val="00F130F6"/>
    <w:rsid w:val="00F1316D"/>
    <w:rsid w:val="00F14537"/>
    <w:rsid w:val="00F149BD"/>
    <w:rsid w:val="00F14F93"/>
    <w:rsid w:val="00F152A2"/>
    <w:rsid w:val="00F15BA0"/>
    <w:rsid w:val="00F162C2"/>
    <w:rsid w:val="00F168D8"/>
    <w:rsid w:val="00F16B46"/>
    <w:rsid w:val="00F17216"/>
    <w:rsid w:val="00F1739C"/>
    <w:rsid w:val="00F178B2"/>
    <w:rsid w:val="00F17B51"/>
    <w:rsid w:val="00F17E10"/>
    <w:rsid w:val="00F204AE"/>
    <w:rsid w:val="00F20692"/>
    <w:rsid w:val="00F20B42"/>
    <w:rsid w:val="00F20C48"/>
    <w:rsid w:val="00F2161E"/>
    <w:rsid w:val="00F218C1"/>
    <w:rsid w:val="00F21B16"/>
    <w:rsid w:val="00F21D08"/>
    <w:rsid w:val="00F2205B"/>
    <w:rsid w:val="00F2291C"/>
    <w:rsid w:val="00F22FDB"/>
    <w:rsid w:val="00F23010"/>
    <w:rsid w:val="00F231BD"/>
    <w:rsid w:val="00F23A18"/>
    <w:rsid w:val="00F23EB9"/>
    <w:rsid w:val="00F240C8"/>
    <w:rsid w:val="00F245C2"/>
    <w:rsid w:val="00F245F9"/>
    <w:rsid w:val="00F24619"/>
    <w:rsid w:val="00F24773"/>
    <w:rsid w:val="00F24DEB"/>
    <w:rsid w:val="00F250DD"/>
    <w:rsid w:val="00F25703"/>
    <w:rsid w:val="00F25744"/>
    <w:rsid w:val="00F25874"/>
    <w:rsid w:val="00F270C7"/>
    <w:rsid w:val="00F27310"/>
    <w:rsid w:val="00F274A1"/>
    <w:rsid w:val="00F275DE"/>
    <w:rsid w:val="00F27C93"/>
    <w:rsid w:val="00F30345"/>
    <w:rsid w:val="00F30432"/>
    <w:rsid w:val="00F319D7"/>
    <w:rsid w:val="00F31CC0"/>
    <w:rsid w:val="00F31F04"/>
    <w:rsid w:val="00F32437"/>
    <w:rsid w:val="00F32D44"/>
    <w:rsid w:val="00F32F8D"/>
    <w:rsid w:val="00F3315D"/>
    <w:rsid w:val="00F33480"/>
    <w:rsid w:val="00F33574"/>
    <w:rsid w:val="00F33857"/>
    <w:rsid w:val="00F33ADA"/>
    <w:rsid w:val="00F33C52"/>
    <w:rsid w:val="00F344B9"/>
    <w:rsid w:val="00F34691"/>
    <w:rsid w:val="00F3487C"/>
    <w:rsid w:val="00F34969"/>
    <w:rsid w:val="00F35B9B"/>
    <w:rsid w:val="00F3630B"/>
    <w:rsid w:val="00F365B8"/>
    <w:rsid w:val="00F3660A"/>
    <w:rsid w:val="00F36B15"/>
    <w:rsid w:val="00F3717F"/>
    <w:rsid w:val="00F371F9"/>
    <w:rsid w:val="00F372AD"/>
    <w:rsid w:val="00F37B07"/>
    <w:rsid w:val="00F37FA8"/>
    <w:rsid w:val="00F40385"/>
    <w:rsid w:val="00F4075F"/>
    <w:rsid w:val="00F4079A"/>
    <w:rsid w:val="00F40A6E"/>
    <w:rsid w:val="00F417D3"/>
    <w:rsid w:val="00F41A79"/>
    <w:rsid w:val="00F41CAB"/>
    <w:rsid w:val="00F42C0C"/>
    <w:rsid w:val="00F42CAE"/>
    <w:rsid w:val="00F4301D"/>
    <w:rsid w:val="00F4312A"/>
    <w:rsid w:val="00F43132"/>
    <w:rsid w:val="00F435E2"/>
    <w:rsid w:val="00F439C6"/>
    <w:rsid w:val="00F43D1A"/>
    <w:rsid w:val="00F441C5"/>
    <w:rsid w:val="00F44334"/>
    <w:rsid w:val="00F44421"/>
    <w:rsid w:val="00F44724"/>
    <w:rsid w:val="00F45831"/>
    <w:rsid w:val="00F458C3"/>
    <w:rsid w:val="00F45F51"/>
    <w:rsid w:val="00F46381"/>
    <w:rsid w:val="00F46741"/>
    <w:rsid w:val="00F46AD6"/>
    <w:rsid w:val="00F46DCC"/>
    <w:rsid w:val="00F47205"/>
    <w:rsid w:val="00F474F5"/>
    <w:rsid w:val="00F47633"/>
    <w:rsid w:val="00F47754"/>
    <w:rsid w:val="00F478C5"/>
    <w:rsid w:val="00F47C40"/>
    <w:rsid w:val="00F50105"/>
    <w:rsid w:val="00F505DD"/>
    <w:rsid w:val="00F506DD"/>
    <w:rsid w:val="00F513B5"/>
    <w:rsid w:val="00F51EC7"/>
    <w:rsid w:val="00F52167"/>
    <w:rsid w:val="00F52286"/>
    <w:rsid w:val="00F52520"/>
    <w:rsid w:val="00F528AD"/>
    <w:rsid w:val="00F52D51"/>
    <w:rsid w:val="00F53651"/>
    <w:rsid w:val="00F537FB"/>
    <w:rsid w:val="00F54212"/>
    <w:rsid w:val="00F544BC"/>
    <w:rsid w:val="00F5458F"/>
    <w:rsid w:val="00F55165"/>
    <w:rsid w:val="00F55373"/>
    <w:rsid w:val="00F55622"/>
    <w:rsid w:val="00F557FF"/>
    <w:rsid w:val="00F55816"/>
    <w:rsid w:val="00F56219"/>
    <w:rsid w:val="00F5621C"/>
    <w:rsid w:val="00F569AE"/>
    <w:rsid w:val="00F56EC1"/>
    <w:rsid w:val="00F56FDF"/>
    <w:rsid w:val="00F574A9"/>
    <w:rsid w:val="00F578B2"/>
    <w:rsid w:val="00F57EB6"/>
    <w:rsid w:val="00F60095"/>
    <w:rsid w:val="00F6023A"/>
    <w:rsid w:val="00F60DC6"/>
    <w:rsid w:val="00F613D9"/>
    <w:rsid w:val="00F61BB4"/>
    <w:rsid w:val="00F629A2"/>
    <w:rsid w:val="00F64F22"/>
    <w:rsid w:val="00F65926"/>
    <w:rsid w:val="00F662FA"/>
    <w:rsid w:val="00F66A4D"/>
    <w:rsid w:val="00F67002"/>
    <w:rsid w:val="00F6740D"/>
    <w:rsid w:val="00F67764"/>
    <w:rsid w:val="00F67767"/>
    <w:rsid w:val="00F67931"/>
    <w:rsid w:val="00F67A78"/>
    <w:rsid w:val="00F67B4D"/>
    <w:rsid w:val="00F67F56"/>
    <w:rsid w:val="00F67F8F"/>
    <w:rsid w:val="00F705E7"/>
    <w:rsid w:val="00F70D9C"/>
    <w:rsid w:val="00F71BA0"/>
    <w:rsid w:val="00F71CA1"/>
    <w:rsid w:val="00F726F6"/>
    <w:rsid w:val="00F72E04"/>
    <w:rsid w:val="00F7328F"/>
    <w:rsid w:val="00F7336B"/>
    <w:rsid w:val="00F74380"/>
    <w:rsid w:val="00F746BA"/>
    <w:rsid w:val="00F74EB8"/>
    <w:rsid w:val="00F75063"/>
    <w:rsid w:val="00F75170"/>
    <w:rsid w:val="00F759F4"/>
    <w:rsid w:val="00F76359"/>
    <w:rsid w:val="00F7658A"/>
    <w:rsid w:val="00F768CD"/>
    <w:rsid w:val="00F76D01"/>
    <w:rsid w:val="00F77CF1"/>
    <w:rsid w:val="00F80EBE"/>
    <w:rsid w:val="00F8131F"/>
    <w:rsid w:val="00F81387"/>
    <w:rsid w:val="00F81A92"/>
    <w:rsid w:val="00F81C4F"/>
    <w:rsid w:val="00F820D1"/>
    <w:rsid w:val="00F8237D"/>
    <w:rsid w:val="00F823B1"/>
    <w:rsid w:val="00F824EB"/>
    <w:rsid w:val="00F8267B"/>
    <w:rsid w:val="00F826EE"/>
    <w:rsid w:val="00F82789"/>
    <w:rsid w:val="00F82DD7"/>
    <w:rsid w:val="00F831D3"/>
    <w:rsid w:val="00F8405B"/>
    <w:rsid w:val="00F84157"/>
    <w:rsid w:val="00F84DF8"/>
    <w:rsid w:val="00F84E18"/>
    <w:rsid w:val="00F854E2"/>
    <w:rsid w:val="00F85B6A"/>
    <w:rsid w:val="00F86038"/>
    <w:rsid w:val="00F86194"/>
    <w:rsid w:val="00F86370"/>
    <w:rsid w:val="00F86FF4"/>
    <w:rsid w:val="00F871C0"/>
    <w:rsid w:val="00F90186"/>
    <w:rsid w:val="00F90254"/>
    <w:rsid w:val="00F9078A"/>
    <w:rsid w:val="00F90AF1"/>
    <w:rsid w:val="00F90BB1"/>
    <w:rsid w:val="00F91235"/>
    <w:rsid w:val="00F91636"/>
    <w:rsid w:val="00F91697"/>
    <w:rsid w:val="00F916BF"/>
    <w:rsid w:val="00F91889"/>
    <w:rsid w:val="00F918A9"/>
    <w:rsid w:val="00F91F8B"/>
    <w:rsid w:val="00F92968"/>
    <w:rsid w:val="00F93259"/>
    <w:rsid w:val="00F935D1"/>
    <w:rsid w:val="00F93964"/>
    <w:rsid w:val="00F946B4"/>
    <w:rsid w:val="00F94AFD"/>
    <w:rsid w:val="00F94E60"/>
    <w:rsid w:val="00F95833"/>
    <w:rsid w:val="00F95938"/>
    <w:rsid w:val="00F95B44"/>
    <w:rsid w:val="00F9675F"/>
    <w:rsid w:val="00F968D5"/>
    <w:rsid w:val="00F97160"/>
    <w:rsid w:val="00F971C1"/>
    <w:rsid w:val="00F97364"/>
    <w:rsid w:val="00F9773A"/>
    <w:rsid w:val="00F977EF"/>
    <w:rsid w:val="00F978F0"/>
    <w:rsid w:val="00F97C15"/>
    <w:rsid w:val="00FA0B94"/>
    <w:rsid w:val="00FA0E06"/>
    <w:rsid w:val="00FA0E43"/>
    <w:rsid w:val="00FA104A"/>
    <w:rsid w:val="00FA1813"/>
    <w:rsid w:val="00FA1FDD"/>
    <w:rsid w:val="00FA21DC"/>
    <w:rsid w:val="00FA23C1"/>
    <w:rsid w:val="00FA2BBD"/>
    <w:rsid w:val="00FA2CD8"/>
    <w:rsid w:val="00FA3393"/>
    <w:rsid w:val="00FA3DE0"/>
    <w:rsid w:val="00FA3E06"/>
    <w:rsid w:val="00FA3FF4"/>
    <w:rsid w:val="00FA4703"/>
    <w:rsid w:val="00FA48AD"/>
    <w:rsid w:val="00FA4B29"/>
    <w:rsid w:val="00FA4D80"/>
    <w:rsid w:val="00FA5069"/>
    <w:rsid w:val="00FA5789"/>
    <w:rsid w:val="00FA5899"/>
    <w:rsid w:val="00FA5A57"/>
    <w:rsid w:val="00FA5F29"/>
    <w:rsid w:val="00FA789B"/>
    <w:rsid w:val="00FA7B87"/>
    <w:rsid w:val="00FA7DA2"/>
    <w:rsid w:val="00FB005C"/>
    <w:rsid w:val="00FB00BA"/>
    <w:rsid w:val="00FB07DD"/>
    <w:rsid w:val="00FB08A7"/>
    <w:rsid w:val="00FB0E5F"/>
    <w:rsid w:val="00FB1439"/>
    <w:rsid w:val="00FB14D8"/>
    <w:rsid w:val="00FB1500"/>
    <w:rsid w:val="00FB1B8B"/>
    <w:rsid w:val="00FB2198"/>
    <w:rsid w:val="00FB2471"/>
    <w:rsid w:val="00FB2D4C"/>
    <w:rsid w:val="00FB319A"/>
    <w:rsid w:val="00FB361B"/>
    <w:rsid w:val="00FB368F"/>
    <w:rsid w:val="00FB377A"/>
    <w:rsid w:val="00FB4019"/>
    <w:rsid w:val="00FB40A0"/>
    <w:rsid w:val="00FB47A1"/>
    <w:rsid w:val="00FB48EB"/>
    <w:rsid w:val="00FB4E27"/>
    <w:rsid w:val="00FB5642"/>
    <w:rsid w:val="00FB5AC9"/>
    <w:rsid w:val="00FB5C81"/>
    <w:rsid w:val="00FB5D10"/>
    <w:rsid w:val="00FB68D4"/>
    <w:rsid w:val="00FB6F3B"/>
    <w:rsid w:val="00FB720A"/>
    <w:rsid w:val="00FB75AD"/>
    <w:rsid w:val="00FB76B8"/>
    <w:rsid w:val="00FB76F8"/>
    <w:rsid w:val="00FB7FDA"/>
    <w:rsid w:val="00FC01BC"/>
    <w:rsid w:val="00FC02FB"/>
    <w:rsid w:val="00FC0324"/>
    <w:rsid w:val="00FC0B1D"/>
    <w:rsid w:val="00FC0DA2"/>
    <w:rsid w:val="00FC0E39"/>
    <w:rsid w:val="00FC0E3B"/>
    <w:rsid w:val="00FC0E4D"/>
    <w:rsid w:val="00FC0F6C"/>
    <w:rsid w:val="00FC11B6"/>
    <w:rsid w:val="00FC1970"/>
    <w:rsid w:val="00FC1F55"/>
    <w:rsid w:val="00FC22ED"/>
    <w:rsid w:val="00FC233A"/>
    <w:rsid w:val="00FC23B6"/>
    <w:rsid w:val="00FC24AA"/>
    <w:rsid w:val="00FC2A2D"/>
    <w:rsid w:val="00FC3AAE"/>
    <w:rsid w:val="00FC3B6C"/>
    <w:rsid w:val="00FC3DC1"/>
    <w:rsid w:val="00FC3F13"/>
    <w:rsid w:val="00FC4181"/>
    <w:rsid w:val="00FC4C9A"/>
    <w:rsid w:val="00FC5492"/>
    <w:rsid w:val="00FC565A"/>
    <w:rsid w:val="00FC5E59"/>
    <w:rsid w:val="00FC61A2"/>
    <w:rsid w:val="00FC6D82"/>
    <w:rsid w:val="00FC75DA"/>
    <w:rsid w:val="00FC7AA6"/>
    <w:rsid w:val="00FC7C78"/>
    <w:rsid w:val="00FD02C8"/>
    <w:rsid w:val="00FD086E"/>
    <w:rsid w:val="00FD0F22"/>
    <w:rsid w:val="00FD13B6"/>
    <w:rsid w:val="00FD1880"/>
    <w:rsid w:val="00FD195E"/>
    <w:rsid w:val="00FD1961"/>
    <w:rsid w:val="00FD1A3A"/>
    <w:rsid w:val="00FD1C6B"/>
    <w:rsid w:val="00FD23DF"/>
    <w:rsid w:val="00FD257E"/>
    <w:rsid w:val="00FD28AB"/>
    <w:rsid w:val="00FD2A3D"/>
    <w:rsid w:val="00FD3582"/>
    <w:rsid w:val="00FD393F"/>
    <w:rsid w:val="00FD3DDC"/>
    <w:rsid w:val="00FD4728"/>
    <w:rsid w:val="00FD484C"/>
    <w:rsid w:val="00FD4A9C"/>
    <w:rsid w:val="00FD4C45"/>
    <w:rsid w:val="00FD549C"/>
    <w:rsid w:val="00FD5C75"/>
    <w:rsid w:val="00FD5FF7"/>
    <w:rsid w:val="00FD6F66"/>
    <w:rsid w:val="00FE01F2"/>
    <w:rsid w:val="00FE0636"/>
    <w:rsid w:val="00FE0779"/>
    <w:rsid w:val="00FE0A7F"/>
    <w:rsid w:val="00FE0B79"/>
    <w:rsid w:val="00FE1133"/>
    <w:rsid w:val="00FE12BE"/>
    <w:rsid w:val="00FE146E"/>
    <w:rsid w:val="00FE14B1"/>
    <w:rsid w:val="00FE1842"/>
    <w:rsid w:val="00FE1B77"/>
    <w:rsid w:val="00FE2069"/>
    <w:rsid w:val="00FE208D"/>
    <w:rsid w:val="00FE2307"/>
    <w:rsid w:val="00FE2E1F"/>
    <w:rsid w:val="00FE31B4"/>
    <w:rsid w:val="00FE3451"/>
    <w:rsid w:val="00FE3710"/>
    <w:rsid w:val="00FE3B3C"/>
    <w:rsid w:val="00FE3BEE"/>
    <w:rsid w:val="00FE4568"/>
    <w:rsid w:val="00FE4C32"/>
    <w:rsid w:val="00FE4F64"/>
    <w:rsid w:val="00FE5496"/>
    <w:rsid w:val="00FE5687"/>
    <w:rsid w:val="00FE56A3"/>
    <w:rsid w:val="00FE5ACF"/>
    <w:rsid w:val="00FE6051"/>
    <w:rsid w:val="00FE64B3"/>
    <w:rsid w:val="00FE66A6"/>
    <w:rsid w:val="00FE68AA"/>
    <w:rsid w:val="00FE6ED0"/>
    <w:rsid w:val="00FE6EFF"/>
    <w:rsid w:val="00FE6F2C"/>
    <w:rsid w:val="00FE6FD9"/>
    <w:rsid w:val="00FE71E1"/>
    <w:rsid w:val="00FE7784"/>
    <w:rsid w:val="00FF0220"/>
    <w:rsid w:val="00FF0346"/>
    <w:rsid w:val="00FF0614"/>
    <w:rsid w:val="00FF0AAF"/>
    <w:rsid w:val="00FF0AB2"/>
    <w:rsid w:val="00FF0CD3"/>
    <w:rsid w:val="00FF105F"/>
    <w:rsid w:val="00FF1C0D"/>
    <w:rsid w:val="00FF21CB"/>
    <w:rsid w:val="00FF2548"/>
    <w:rsid w:val="00FF2798"/>
    <w:rsid w:val="00FF2833"/>
    <w:rsid w:val="00FF2BC2"/>
    <w:rsid w:val="00FF304E"/>
    <w:rsid w:val="00FF32EF"/>
    <w:rsid w:val="00FF3932"/>
    <w:rsid w:val="00FF42C8"/>
    <w:rsid w:val="00FF4BC3"/>
    <w:rsid w:val="00FF54AA"/>
    <w:rsid w:val="00FF5537"/>
    <w:rsid w:val="00FF58AE"/>
    <w:rsid w:val="00FF58E9"/>
    <w:rsid w:val="00FF5E12"/>
    <w:rsid w:val="00FF62BB"/>
    <w:rsid w:val="00FF632F"/>
    <w:rsid w:val="00FF6F39"/>
    <w:rsid w:val="00FF6F53"/>
    <w:rsid w:val="00FF717F"/>
    <w:rsid w:val="00FF74D1"/>
    <w:rsid w:val="00FF7D6C"/>
    <w:rsid w:val="00FF7DEF"/>
    <w:rsid w:val="02141C04"/>
    <w:rsid w:val="022A49B8"/>
    <w:rsid w:val="02951D9B"/>
    <w:rsid w:val="02AA213A"/>
    <w:rsid w:val="03862CA5"/>
    <w:rsid w:val="04A10008"/>
    <w:rsid w:val="05634469"/>
    <w:rsid w:val="07932928"/>
    <w:rsid w:val="088A6319"/>
    <w:rsid w:val="09766442"/>
    <w:rsid w:val="0A5B0394"/>
    <w:rsid w:val="0B5C6F6B"/>
    <w:rsid w:val="0BE55E0C"/>
    <w:rsid w:val="0BF00A21"/>
    <w:rsid w:val="0D554FDF"/>
    <w:rsid w:val="0DB5782C"/>
    <w:rsid w:val="0F424340"/>
    <w:rsid w:val="104B4477"/>
    <w:rsid w:val="105F500C"/>
    <w:rsid w:val="107C791B"/>
    <w:rsid w:val="117813E3"/>
    <w:rsid w:val="12192A7F"/>
    <w:rsid w:val="121A05A5"/>
    <w:rsid w:val="13742712"/>
    <w:rsid w:val="13C91E67"/>
    <w:rsid w:val="14960C70"/>
    <w:rsid w:val="1593369B"/>
    <w:rsid w:val="15B12FCF"/>
    <w:rsid w:val="16480BAD"/>
    <w:rsid w:val="17C739D2"/>
    <w:rsid w:val="187410E1"/>
    <w:rsid w:val="1CA2751E"/>
    <w:rsid w:val="1CFD2B3F"/>
    <w:rsid w:val="1DAD6826"/>
    <w:rsid w:val="1E1C7453"/>
    <w:rsid w:val="1EE5210B"/>
    <w:rsid w:val="1F1D5884"/>
    <w:rsid w:val="1F953961"/>
    <w:rsid w:val="20914128"/>
    <w:rsid w:val="223607B3"/>
    <w:rsid w:val="22795622"/>
    <w:rsid w:val="228D3F2B"/>
    <w:rsid w:val="235B787C"/>
    <w:rsid w:val="24DA2DF4"/>
    <w:rsid w:val="276F2F61"/>
    <w:rsid w:val="279E2283"/>
    <w:rsid w:val="28026FB4"/>
    <w:rsid w:val="2903193C"/>
    <w:rsid w:val="29734942"/>
    <w:rsid w:val="2AC86999"/>
    <w:rsid w:val="2B3517C7"/>
    <w:rsid w:val="2D973669"/>
    <w:rsid w:val="2D9E501C"/>
    <w:rsid w:val="2FF84716"/>
    <w:rsid w:val="303F66E2"/>
    <w:rsid w:val="313742BF"/>
    <w:rsid w:val="31916A3A"/>
    <w:rsid w:val="31D00277"/>
    <w:rsid w:val="31E27F21"/>
    <w:rsid w:val="32943604"/>
    <w:rsid w:val="352073D1"/>
    <w:rsid w:val="36267B40"/>
    <w:rsid w:val="3688302B"/>
    <w:rsid w:val="377344F5"/>
    <w:rsid w:val="37E34E12"/>
    <w:rsid w:val="384F4255"/>
    <w:rsid w:val="38724DAE"/>
    <w:rsid w:val="3A1B567C"/>
    <w:rsid w:val="3CFC24D2"/>
    <w:rsid w:val="3E5923A2"/>
    <w:rsid w:val="3E5A3954"/>
    <w:rsid w:val="415C4186"/>
    <w:rsid w:val="436C6603"/>
    <w:rsid w:val="43AE09CA"/>
    <w:rsid w:val="464C0026"/>
    <w:rsid w:val="46A95479"/>
    <w:rsid w:val="46C5493C"/>
    <w:rsid w:val="48071641"/>
    <w:rsid w:val="49C83E68"/>
    <w:rsid w:val="4A441BB4"/>
    <w:rsid w:val="4C334F50"/>
    <w:rsid w:val="4E3D0451"/>
    <w:rsid w:val="4E434405"/>
    <w:rsid w:val="4EC77DB3"/>
    <w:rsid w:val="4F237EEA"/>
    <w:rsid w:val="4FCF42BC"/>
    <w:rsid w:val="51256043"/>
    <w:rsid w:val="514A7858"/>
    <w:rsid w:val="524B079B"/>
    <w:rsid w:val="52A01E26"/>
    <w:rsid w:val="53A019B1"/>
    <w:rsid w:val="54D6477B"/>
    <w:rsid w:val="564B7E12"/>
    <w:rsid w:val="58ED2D9E"/>
    <w:rsid w:val="58FA03D3"/>
    <w:rsid w:val="59DB7BE7"/>
    <w:rsid w:val="5B1F1D55"/>
    <w:rsid w:val="5B321A89"/>
    <w:rsid w:val="5B885CD0"/>
    <w:rsid w:val="5C515F3F"/>
    <w:rsid w:val="5CC71E5A"/>
    <w:rsid w:val="5D4F74F7"/>
    <w:rsid w:val="5DD130C2"/>
    <w:rsid w:val="5E502D0D"/>
    <w:rsid w:val="5E5B4E53"/>
    <w:rsid w:val="63473BF7"/>
    <w:rsid w:val="660E6C5E"/>
    <w:rsid w:val="667411A7"/>
    <w:rsid w:val="66811003"/>
    <w:rsid w:val="691169A3"/>
    <w:rsid w:val="6CAC7F2A"/>
    <w:rsid w:val="6CCE40EB"/>
    <w:rsid w:val="6D880F0C"/>
    <w:rsid w:val="6E7066F8"/>
    <w:rsid w:val="6F9A672B"/>
    <w:rsid w:val="754C09A9"/>
    <w:rsid w:val="76A7273D"/>
    <w:rsid w:val="787944E6"/>
    <w:rsid w:val="790243F1"/>
    <w:rsid w:val="79916111"/>
    <w:rsid w:val="79EB30D7"/>
    <w:rsid w:val="7CE25BEE"/>
    <w:rsid w:val="7E5B466E"/>
    <w:rsid w:val="7E877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9CD3E76"/>
  <w15:docId w15:val="{A627FFC0-8DDE-48E2-92F9-C47807651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1"/>
    <w:lsdException w:name="caption" w:uiPriority="35" w:qFormat="1"/>
    <w:lsdException w:name="annotation reference" w:semiHidden="1" w:qFormat="1"/>
    <w:lsdException w:name="page number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Hyperlink" w:uiPriority="99" w:qFormat="1"/>
    <w:lsdException w:name="FollowedHyperlink" w:uiPriority="99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Keyboard" w:semiHidden="1" w:unhideWhenUsed="1"/>
    <w:lsdException w:name="HTML Preformatted" w:uiPriority="99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 w:qFormat="1"/>
    <w:lsdException w:name="Table Theme" w:semiHidden="1" w:uiPriority="99" w:unhideWhenUsed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eastAsia="en-US"/>
    </w:rPr>
  </w:style>
  <w:style w:type="paragraph" w:styleId="1">
    <w:name w:val="heading 1"/>
    <w:basedOn w:val="a"/>
    <w:next w:val="a0"/>
    <w:qFormat/>
    <w:pPr>
      <w:keepNext/>
      <w:keepLines/>
      <w:numPr>
        <w:numId w:val="1"/>
      </w:numPr>
      <w:spacing w:before="240" w:after="120"/>
      <w:outlineLvl w:val="0"/>
    </w:pPr>
    <w:rPr>
      <w:rFonts w:ascii="Arial" w:hAnsi="Arial" w:cs="Arial"/>
      <w:b/>
      <w:bCs/>
      <w:szCs w:val="32"/>
    </w:rPr>
  </w:style>
  <w:style w:type="paragraph" w:styleId="2">
    <w:name w:val="heading 2"/>
    <w:basedOn w:val="a"/>
    <w:next w:val="a0"/>
    <w:qFormat/>
    <w:pPr>
      <w:keepNext/>
      <w:keepLines/>
      <w:numPr>
        <w:ilvl w:val="1"/>
        <w:numId w:val="1"/>
      </w:numPr>
      <w:spacing w:before="240" w:after="120"/>
      <w:outlineLvl w:val="1"/>
    </w:pPr>
    <w:rPr>
      <w:rFonts w:ascii="Arial" w:hAnsi="Arial" w:cs="Arial"/>
      <w:b/>
      <w:bCs/>
      <w:iCs/>
      <w:sz w:val="22"/>
      <w:szCs w:val="28"/>
    </w:rPr>
  </w:style>
  <w:style w:type="paragraph" w:styleId="3">
    <w:name w:val="heading 3"/>
    <w:basedOn w:val="a"/>
    <w:next w:val="a0"/>
    <w:qFormat/>
    <w:pPr>
      <w:keepNext/>
      <w:keepLines/>
      <w:numPr>
        <w:ilvl w:val="2"/>
        <w:numId w:val="1"/>
      </w:numPr>
      <w:spacing w:before="240" w:after="120"/>
      <w:outlineLvl w:val="2"/>
    </w:pPr>
    <w:rPr>
      <w:rFonts w:ascii="Arial" w:hAnsi="Arial" w:cs="Arial"/>
      <w:b/>
      <w:bCs/>
      <w:sz w:val="20"/>
      <w:szCs w:val="26"/>
    </w:rPr>
  </w:style>
  <w:style w:type="paragraph" w:styleId="4">
    <w:name w:val="heading 4"/>
    <w:basedOn w:val="a"/>
    <w:next w:val="a0"/>
    <w:link w:val="40"/>
    <w:qFormat/>
    <w:pPr>
      <w:keepNext/>
      <w:keepLines/>
      <w:numPr>
        <w:ilvl w:val="3"/>
        <w:numId w:val="1"/>
      </w:numPr>
      <w:spacing w:before="240" w:after="120"/>
      <w:outlineLvl w:val="3"/>
    </w:pPr>
    <w:rPr>
      <w:bCs/>
      <w:sz w:val="20"/>
      <w:szCs w:val="28"/>
    </w:rPr>
  </w:style>
  <w:style w:type="paragraph" w:styleId="5">
    <w:name w:val="heading 5"/>
    <w:basedOn w:val="a"/>
    <w:next w:val="a"/>
    <w:qFormat/>
    <w:rsid w:val="000261FE"/>
    <w:pPr>
      <w:keepNext/>
      <w:outlineLvl w:val="4"/>
    </w:pPr>
    <w:rPr>
      <w:rFonts w:ascii="Arial" w:hAnsi="Arial" w:cs="Arial"/>
      <w:b/>
      <w:bCs/>
    </w:rPr>
  </w:style>
  <w:style w:type="paragraph" w:styleId="6">
    <w:name w:val="heading 6"/>
    <w:basedOn w:val="a"/>
    <w:next w:val="a"/>
    <w:qFormat/>
    <w:pPr>
      <w:spacing w:before="240" w:after="60"/>
      <w:outlineLvl w:val="5"/>
    </w:pPr>
    <w:rPr>
      <w:b/>
      <w:bCs/>
      <w:sz w:val="22"/>
      <w:szCs w:val="22"/>
      <w:lang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after="120"/>
    </w:pPr>
    <w:rPr>
      <w:sz w:val="20"/>
    </w:rPr>
  </w:style>
  <w:style w:type="paragraph" w:styleId="7">
    <w:name w:val="toc 7"/>
    <w:basedOn w:val="a"/>
    <w:next w:val="a"/>
    <w:uiPriority w:val="39"/>
    <w:pPr>
      <w:ind w:left="1440"/>
    </w:pPr>
  </w:style>
  <w:style w:type="paragraph" w:styleId="a5">
    <w:name w:val="caption"/>
    <w:basedOn w:val="a"/>
    <w:next w:val="a"/>
    <w:uiPriority w:val="35"/>
    <w:qFormat/>
    <w:pPr>
      <w:spacing w:before="120" w:after="120"/>
      <w:jc w:val="center"/>
    </w:pPr>
    <w:rPr>
      <w:b/>
      <w:bCs/>
      <w:sz w:val="22"/>
      <w:szCs w:val="20"/>
    </w:rPr>
  </w:style>
  <w:style w:type="paragraph" w:styleId="a6">
    <w:name w:val="List Bullet"/>
    <w:basedOn w:val="a"/>
    <w:pPr>
      <w:tabs>
        <w:tab w:val="left" w:pos="360"/>
        <w:tab w:val="left" w:pos="720"/>
      </w:tabs>
      <w:ind w:left="720" w:hanging="720"/>
      <w:contextualSpacing/>
    </w:pPr>
  </w:style>
  <w:style w:type="paragraph" w:styleId="a7">
    <w:name w:val="annotation text"/>
    <w:basedOn w:val="a"/>
    <w:semiHidden/>
    <w:rPr>
      <w:sz w:val="20"/>
      <w:szCs w:val="20"/>
    </w:rPr>
  </w:style>
  <w:style w:type="paragraph" w:styleId="50">
    <w:name w:val="toc 5"/>
    <w:basedOn w:val="a"/>
    <w:next w:val="a"/>
    <w:uiPriority w:val="39"/>
    <w:pPr>
      <w:ind w:left="960"/>
    </w:pPr>
  </w:style>
  <w:style w:type="paragraph" w:styleId="30">
    <w:name w:val="toc 3"/>
    <w:basedOn w:val="a"/>
    <w:next w:val="a"/>
    <w:uiPriority w:val="39"/>
    <w:pPr>
      <w:ind w:left="480"/>
    </w:pPr>
  </w:style>
  <w:style w:type="paragraph" w:styleId="8">
    <w:name w:val="toc 8"/>
    <w:basedOn w:val="a"/>
    <w:next w:val="a"/>
    <w:uiPriority w:val="39"/>
    <w:pPr>
      <w:ind w:left="1680"/>
    </w:pPr>
  </w:style>
  <w:style w:type="paragraph" w:styleId="a8">
    <w:name w:val="Balloon Text"/>
    <w:basedOn w:val="a"/>
    <w:semiHidden/>
    <w:rPr>
      <w:rFonts w:ascii="Tahoma" w:hAnsi="Tahoma" w:cs="Tahoma"/>
      <w:sz w:val="16"/>
      <w:szCs w:val="16"/>
    </w:rPr>
  </w:style>
  <w:style w:type="paragraph" w:styleId="a9">
    <w:name w:val="footer"/>
    <w:basedOn w:val="a"/>
    <w:pPr>
      <w:tabs>
        <w:tab w:val="center" w:pos="4320"/>
        <w:tab w:val="right" w:pos="8640"/>
      </w:tabs>
    </w:pPr>
  </w:style>
  <w:style w:type="paragraph" w:styleId="aa">
    <w:name w:val="header"/>
    <w:basedOn w:val="a"/>
    <w:link w:val="ab"/>
    <w:pPr>
      <w:tabs>
        <w:tab w:val="center" w:pos="4320"/>
        <w:tab w:val="right" w:pos="8640"/>
      </w:tabs>
    </w:pPr>
  </w:style>
  <w:style w:type="paragraph" w:styleId="10">
    <w:name w:val="toc 1"/>
    <w:basedOn w:val="a"/>
    <w:next w:val="a"/>
    <w:uiPriority w:val="39"/>
    <w:pPr>
      <w:tabs>
        <w:tab w:val="left" w:pos="480"/>
        <w:tab w:val="right" w:leader="dot" w:pos="8630"/>
      </w:tabs>
      <w:spacing w:before="240" w:after="120"/>
    </w:pPr>
    <w:rPr>
      <w:sz w:val="22"/>
      <w:lang w:eastAsia="zh-CN"/>
    </w:rPr>
  </w:style>
  <w:style w:type="paragraph" w:styleId="41">
    <w:name w:val="toc 4"/>
    <w:basedOn w:val="a"/>
    <w:next w:val="a"/>
    <w:uiPriority w:val="39"/>
    <w:qFormat/>
    <w:pPr>
      <w:ind w:left="720"/>
    </w:pPr>
  </w:style>
  <w:style w:type="paragraph" w:styleId="ac">
    <w:name w:val="Subtitle"/>
    <w:basedOn w:val="a"/>
    <w:qFormat/>
    <w:pPr>
      <w:spacing w:after="60"/>
      <w:jc w:val="center"/>
    </w:pPr>
    <w:rPr>
      <w:rFonts w:ascii="Arial" w:hAnsi="Arial" w:cs="Arial"/>
    </w:rPr>
  </w:style>
  <w:style w:type="paragraph" w:styleId="60">
    <w:name w:val="toc 6"/>
    <w:basedOn w:val="a"/>
    <w:next w:val="a"/>
    <w:uiPriority w:val="39"/>
    <w:pPr>
      <w:ind w:left="1200"/>
    </w:pPr>
  </w:style>
  <w:style w:type="paragraph" w:styleId="20">
    <w:name w:val="toc 2"/>
    <w:basedOn w:val="a"/>
    <w:next w:val="a"/>
    <w:uiPriority w:val="39"/>
    <w:pPr>
      <w:tabs>
        <w:tab w:val="left" w:pos="960"/>
        <w:tab w:val="right" w:leader="dot" w:pos="8630"/>
      </w:tabs>
      <w:ind w:left="240"/>
    </w:pPr>
    <w:rPr>
      <w:sz w:val="22"/>
      <w:lang w:eastAsia="zh-CN"/>
    </w:rPr>
  </w:style>
  <w:style w:type="paragraph" w:styleId="9">
    <w:name w:val="toc 9"/>
    <w:basedOn w:val="a"/>
    <w:next w:val="a"/>
    <w:uiPriority w:val="39"/>
    <w:pPr>
      <w:ind w:left="1920"/>
    </w:pPr>
  </w:style>
  <w:style w:type="paragraph" w:styleId="21">
    <w:name w:val="Body Text 2"/>
    <w:basedOn w:val="a"/>
    <w:link w:val="22"/>
    <w:rPr>
      <w:rFonts w:ascii="Arial" w:hAnsi="Arial" w:cs="Arial"/>
      <w:b/>
      <w:bCs/>
    </w:rPr>
  </w:style>
  <w:style w:type="paragraph" w:styleId="ad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ascii="宋体" w:hAnsi="宋体" w:cs="宋体"/>
      <w:lang w:eastAsia="zh-CN"/>
    </w:rPr>
  </w:style>
  <w:style w:type="paragraph" w:styleId="ae">
    <w:name w:val="Title"/>
    <w:basedOn w:val="a"/>
    <w:qFormat/>
    <w:pPr>
      <w:spacing w:before="240" w:after="60"/>
      <w:jc w:val="center"/>
    </w:pPr>
    <w:rPr>
      <w:rFonts w:ascii="Arial" w:hAnsi="Arial" w:cs="Arial"/>
      <w:b/>
      <w:bCs/>
      <w:kern w:val="28"/>
      <w:sz w:val="32"/>
      <w:szCs w:val="32"/>
    </w:rPr>
  </w:style>
  <w:style w:type="paragraph" w:styleId="af">
    <w:name w:val="annotation subject"/>
    <w:basedOn w:val="a7"/>
    <w:next w:val="a7"/>
    <w:semiHidden/>
    <w:rPr>
      <w:b/>
      <w:bCs/>
    </w:rPr>
  </w:style>
  <w:style w:type="table" w:styleId="af0">
    <w:name w:val="Table Grid"/>
    <w:basedOn w:val="a2"/>
    <w:uiPriority w:val="39"/>
    <w:unhideWhenUsed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Strong"/>
    <w:uiPriority w:val="22"/>
    <w:qFormat/>
    <w:rPr>
      <w:b/>
      <w:bCs/>
    </w:rPr>
  </w:style>
  <w:style w:type="character" w:styleId="af2">
    <w:name w:val="page number"/>
    <w:qFormat/>
    <w:rPr>
      <w:sz w:val="16"/>
    </w:rPr>
  </w:style>
  <w:style w:type="character" w:styleId="af3">
    <w:name w:val="FollowedHyperlink"/>
    <w:uiPriority w:val="99"/>
    <w:qFormat/>
    <w:rPr>
      <w:color w:val="800080"/>
      <w:u w:val="single"/>
    </w:rPr>
  </w:style>
  <w:style w:type="character" w:styleId="af4">
    <w:name w:val="Hyperlink"/>
    <w:uiPriority w:val="99"/>
    <w:qFormat/>
    <w:rPr>
      <w:color w:val="0000FF"/>
      <w:u w:val="single"/>
    </w:rPr>
  </w:style>
  <w:style w:type="character" w:styleId="af5">
    <w:name w:val="annotation reference"/>
    <w:semiHidden/>
    <w:qFormat/>
    <w:rPr>
      <w:sz w:val="16"/>
      <w:szCs w:val="16"/>
    </w:rPr>
  </w:style>
  <w:style w:type="character" w:customStyle="1" w:styleId="SC2556">
    <w:name w:val="SC2556"/>
    <w:uiPriority w:val="99"/>
    <w:qFormat/>
    <w:rPr>
      <w:color w:val="000000"/>
      <w:sz w:val="12"/>
      <w:szCs w:val="12"/>
    </w:rPr>
  </w:style>
  <w:style w:type="character" w:customStyle="1" w:styleId="SC2552">
    <w:name w:val="SC2552"/>
    <w:uiPriority w:val="99"/>
    <w:rPr>
      <w:color w:val="000000"/>
      <w:sz w:val="16"/>
      <w:szCs w:val="16"/>
    </w:rPr>
  </w:style>
  <w:style w:type="character" w:customStyle="1" w:styleId="ab">
    <w:name w:val="页眉 字符"/>
    <w:link w:val="aa"/>
    <w:qFormat/>
    <w:rPr>
      <w:sz w:val="24"/>
      <w:szCs w:val="24"/>
      <w:lang w:eastAsia="en-US"/>
    </w:rPr>
  </w:style>
  <w:style w:type="character" w:customStyle="1" w:styleId="SC2555">
    <w:name w:val="SC2555"/>
    <w:uiPriority w:val="99"/>
    <w:qFormat/>
    <w:rPr>
      <w:color w:val="000000"/>
      <w:sz w:val="12"/>
      <w:szCs w:val="12"/>
    </w:rPr>
  </w:style>
  <w:style w:type="character" w:customStyle="1" w:styleId="a4">
    <w:name w:val="正文文本 字符"/>
    <w:link w:val="a0"/>
    <w:qFormat/>
    <w:rPr>
      <w:szCs w:val="24"/>
      <w:lang w:eastAsia="en-US"/>
    </w:rPr>
  </w:style>
  <w:style w:type="character" w:customStyle="1" w:styleId="22">
    <w:name w:val="正文文本 2 字符"/>
    <w:link w:val="21"/>
    <w:rPr>
      <w:rFonts w:ascii="Arial" w:hAnsi="Arial" w:cs="Arial"/>
      <w:b/>
      <w:bCs/>
      <w:sz w:val="24"/>
      <w:szCs w:val="24"/>
      <w:lang w:val="en-US" w:eastAsia="en-US" w:bidi="ar-SA"/>
    </w:rPr>
  </w:style>
  <w:style w:type="character" w:customStyle="1" w:styleId="SC2503">
    <w:name w:val="SC2503"/>
    <w:uiPriority w:val="99"/>
    <w:qFormat/>
    <w:rPr>
      <w:b/>
      <w:bCs/>
      <w:color w:val="000000"/>
      <w:sz w:val="18"/>
      <w:szCs w:val="18"/>
    </w:rPr>
  </w:style>
  <w:style w:type="paragraph" w:customStyle="1" w:styleId="TitleCover">
    <w:name w:val="Title Cover"/>
    <w:basedOn w:val="a"/>
    <w:next w:val="SubtitleCover"/>
    <w:qFormat/>
    <w:pPr>
      <w:keepNext/>
      <w:keepLines/>
      <w:pBdr>
        <w:bottom w:val="single" w:sz="18" w:space="20" w:color="auto"/>
      </w:pBdr>
      <w:overflowPunct w:val="0"/>
      <w:autoSpaceDE w:val="0"/>
      <w:autoSpaceDN w:val="0"/>
      <w:adjustRightInd w:val="0"/>
      <w:spacing w:before="480" w:after="240" w:line="560" w:lineRule="exact"/>
      <w:jc w:val="center"/>
      <w:textAlignment w:val="baseline"/>
    </w:pPr>
    <w:rPr>
      <w:rFonts w:ascii="Arial" w:hAnsi="Arial"/>
      <w:b/>
      <w:kern w:val="28"/>
      <w:sz w:val="56"/>
      <w:szCs w:val="20"/>
    </w:rPr>
  </w:style>
  <w:style w:type="paragraph" w:customStyle="1" w:styleId="SubtitleCover">
    <w:name w:val="Subtitle Cover"/>
    <w:basedOn w:val="TitleCover"/>
    <w:next w:val="a0"/>
    <w:pPr>
      <w:pBdr>
        <w:bottom w:val="none" w:sz="0" w:space="0" w:color="auto"/>
      </w:pBdr>
      <w:spacing w:before="120" w:after="480" w:line="480" w:lineRule="exact"/>
    </w:pPr>
    <w:rPr>
      <w:i/>
      <w:sz w:val="36"/>
    </w:rPr>
  </w:style>
  <w:style w:type="paragraph" w:customStyle="1" w:styleId="SP86069">
    <w:name w:val="SP86069"/>
    <w:basedOn w:val="Default"/>
    <w:next w:val="Default"/>
    <w:uiPriority w:val="99"/>
    <w:rPr>
      <w:rFonts w:ascii="Arial" w:hAnsi="Arial" w:cs="Arial"/>
      <w:color w:val="auto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SP86056">
    <w:name w:val="SP86056"/>
    <w:basedOn w:val="Default"/>
    <w:next w:val="Default"/>
    <w:uiPriority w:val="99"/>
    <w:rPr>
      <w:rFonts w:ascii="Arial" w:hAnsi="Arial" w:cs="Arial"/>
      <w:color w:val="auto"/>
    </w:rPr>
  </w:style>
  <w:style w:type="paragraph" w:customStyle="1" w:styleId="SP86120">
    <w:name w:val="SP86120"/>
    <w:basedOn w:val="Default"/>
    <w:next w:val="Default"/>
    <w:uiPriority w:val="99"/>
    <w:rPr>
      <w:rFonts w:ascii="Arial" w:hAnsi="Arial" w:cs="Arial"/>
      <w:color w:val="auto"/>
    </w:rPr>
  </w:style>
  <w:style w:type="paragraph" w:customStyle="1" w:styleId="TableText">
    <w:name w:val="Table Text"/>
    <w:basedOn w:val="aa"/>
    <w:qFormat/>
    <w:pPr>
      <w:tabs>
        <w:tab w:val="clear" w:pos="4320"/>
        <w:tab w:val="clear" w:pos="8640"/>
      </w:tabs>
    </w:pPr>
    <w:rPr>
      <w:rFonts w:ascii="Arial" w:hAnsi="Arial"/>
      <w:sz w:val="16"/>
      <w:szCs w:val="20"/>
    </w:rPr>
  </w:style>
  <w:style w:type="paragraph" w:customStyle="1" w:styleId="SP86126">
    <w:name w:val="SP86126"/>
    <w:basedOn w:val="Default"/>
    <w:next w:val="Default"/>
    <w:uiPriority w:val="99"/>
    <w:rPr>
      <w:rFonts w:ascii="Arial" w:hAnsi="Arial" w:cs="Arial"/>
      <w:color w:val="auto"/>
    </w:rPr>
  </w:style>
  <w:style w:type="paragraph" w:customStyle="1" w:styleId="SP86039">
    <w:name w:val="SP86039"/>
    <w:basedOn w:val="Default"/>
    <w:next w:val="Default"/>
    <w:uiPriority w:val="99"/>
    <w:rPr>
      <w:rFonts w:ascii="Arial" w:hAnsi="Arial" w:cs="Arial"/>
      <w:color w:val="auto"/>
    </w:rPr>
  </w:style>
  <w:style w:type="paragraph" w:customStyle="1" w:styleId="font5">
    <w:name w:val="font5"/>
    <w:basedOn w:val="a"/>
    <w:pPr>
      <w:spacing w:before="100" w:beforeAutospacing="1" w:after="100" w:afterAutospacing="1"/>
    </w:pPr>
    <w:rPr>
      <w:rFonts w:ascii="MingLiU" w:eastAsia="MingLiU" w:hAnsi="MingLiU" w:cs="宋体"/>
      <w:sz w:val="18"/>
      <w:szCs w:val="18"/>
      <w:lang w:eastAsia="zh-CN"/>
    </w:rPr>
  </w:style>
  <w:style w:type="paragraph" w:customStyle="1" w:styleId="font6">
    <w:name w:val="font6"/>
    <w:basedOn w:val="a"/>
    <w:pPr>
      <w:spacing w:before="100" w:beforeAutospacing="1" w:after="100" w:afterAutospacing="1"/>
    </w:pPr>
    <w:rPr>
      <w:rFonts w:ascii="宋体" w:hAnsi="宋体" w:cs="宋体"/>
      <w:sz w:val="18"/>
      <w:szCs w:val="18"/>
      <w:lang w:eastAsia="zh-CN"/>
    </w:rPr>
  </w:style>
  <w:style w:type="paragraph" w:customStyle="1" w:styleId="xl68">
    <w:name w:val="xl68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lang w:eastAsia="zh-CN"/>
    </w:rPr>
  </w:style>
  <w:style w:type="paragraph" w:customStyle="1" w:styleId="xl69">
    <w:name w:val="xl69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rFonts w:ascii="Arial Unicode MS" w:eastAsia="Arial Unicode MS" w:hAnsi="Arial Unicode MS" w:cs="Arial Unicode MS"/>
      <w:lang w:eastAsia="zh-CN"/>
    </w:rPr>
  </w:style>
  <w:style w:type="paragraph" w:customStyle="1" w:styleId="xl70">
    <w:name w:val="xl70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rFonts w:ascii="Arial Unicode MS" w:eastAsia="Arial Unicode MS" w:hAnsi="Arial Unicode MS" w:cs="Arial Unicode MS"/>
      <w:lang w:eastAsia="zh-CN"/>
    </w:rPr>
  </w:style>
  <w:style w:type="paragraph" w:customStyle="1" w:styleId="xl71">
    <w:name w:val="xl71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rFonts w:ascii="Arial Unicode MS" w:eastAsia="Arial Unicode MS" w:hAnsi="Arial Unicode MS" w:cs="Arial Unicode MS"/>
      <w:lang w:eastAsia="zh-CN"/>
    </w:rPr>
  </w:style>
  <w:style w:type="paragraph" w:customStyle="1" w:styleId="xl72">
    <w:name w:val="xl72"/>
    <w:basedOn w:val="a"/>
    <w:qFormat/>
    <w:pPr>
      <w:shd w:val="clear" w:color="000000" w:fill="FFFFFF"/>
      <w:spacing w:before="100" w:beforeAutospacing="1" w:after="100" w:afterAutospacing="1"/>
    </w:pPr>
    <w:rPr>
      <w:rFonts w:ascii="Arial Unicode MS" w:eastAsia="Arial Unicode MS" w:hAnsi="Arial Unicode MS" w:cs="Arial Unicode MS"/>
      <w:lang w:eastAsia="zh-CN"/>
    </w:rPr>
  </w:style>
  <w:style w:type="paragraph" w:customStyle="1" w:styleId="xl73">
    <w:name w:val="xl73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Arial Unicode MS" w:eastAsia="Arial Unicode MS" w:hAnsi="Arial Unicode MS" w:cs="Arial Unicode MS"/>
      <w:lang w:eastAsia="zh-CN"/>
    </w:rPr>
  </w:style>
  <w:style w:type="paragraph" w:customStyle="1" w:styleId="xl74">
    <w:name w:val="xl74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lang w:eastAsia="zh-CN"/>
    </w:rPr>
  </w:style>
  <w:style w:type="paragraph" w:customStyle="1" w:styleId="xl75">
    <w:name w:val="xl75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Arial Unicode MS" w:eastAsia="Arial Unicode MS" w:hAnsi="Arial Unicode MS" w:cs="Arial Unicode MS"/>
      <w:lang w:eastAsia="zh-CN"/>
    </w:rPr>
  </w:style>
  <w:style w:type="paragraph" w:customStyle="1" w:styleId="xl76">
    <w:name w:val="xl76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right"/>
    </w:pPr>
    <w:rPr>
      <w:rFonts w:ascii="Arial Unicode MS" w:eastAsia="Arial Unicode MS" w:hAnsi="Arial Unicode MS" w:cs="Arial Unicode MS"/>
      <w:lang w:eastAsia="zh-CN"/>
    </w:rPr>
  </w:style>
  <w:style w:type="paragraph" w:customStyle="1" w:styleId="xl77">
    <w:name w:val="xl77"/>
    <w:basedOn w:val="a"/>
    <w:qFormat/>
    <w:pPr>
      <w:shd w:val="clear" w:color="000000" w:fill="FFFFFF"/>
      <w:spacing w:before="100" w:beforeAutospacing="1" w:after="100" w:afterAutospacing="1"/>
    </w:pPr>
    <w:rPr>
      <w:rFonts w:ascii="Arial Unicode MS" w:eastAsia="Arial Unicode MS" w:hAnsi="Arial Unicode MS" w:cs="Arial Unicode MS"/>
      <w:lang w:eastAsia="zh-CN"/>
    </w:rPr>
  </w:style>
  <w:style w:type="paragraph" w:customStyle="1" w:styleId="xl78">
    <w:name w:val="xl78"/>
    <w:basedOn w:val="a"/>
    <w:qFormat/>
    <w:pPr>
      <w:shd w:val="clear" w:color="000000" w:fill="FFFFFF"/>
      <w:spacing w:before="100" w:beforeAutospacing="1" w:after="100" w:afterAutospacing="1"/>
      <w:jc w:val="right"/>
    </w:pPr>
    <w:rPr>
      <w:rFonts w:ascii="Arial Unicode MS" w:eastAsia="Arial Unicode MS" w:hAnsi="Arial Unicode MS" w:cs="Arial Unicode MS"/>
      <w:lang w:eastAsia="zh-CN"/>
    </w:rPr>
  </w:style>
  <w:style w:type="paragraph" w:customStyle="1" w:styleId="xl79">
    <w:name w:val="xl79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lang w:eastAsia="zh-CN"/>
    </w:rPr>
  </w:style>
  <w:style w:type="paragraph" w:customStyle="1" w:styleId="xl80">
    <w:name w:val="xl80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right"/>
    </w:pPr>
    <w:rPr>
      <w:rFonts w:ascii="Arial Unicode MS" w:eastAsia="Arial Unicode MS" w:hAnsi="Arial Unicode MS" w:cs="Arial Unicode MS"/>
      <w:lang w:eastAsia="zh-CN"/>
    </w:rPr>
  </w:style>
  <w:style w:type="paragraph" w:customStyle="1" w:styleId="xl81">
    <w:name w:val="xl81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Arial Unicode MS" w:eastAsia="Arial Unicode MS" w:hAnsi="Arial Unicode MS" w:cs="Arial Unicode MS"/>
      <w:lang w:eastAsia="zh-CN"/>
    </w:rPr>
  </w:style>
  <w:style w:type="paragraph" w:customStyle="1" w:styleId="xl82">
    <w:name w:val="xl82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color w:val="000000"/>
      <w:sz w:val="22"/>
      <w:szCs w:val="22"/>
      <w:lang w:eastAsia="zh-CN"/>
    </w:rPr>
  </w:style>
  <w:style w:type="paragraph" w:customStyle="1" w:styleId="xl83">
    <w:name w:val="xl83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微软雅黑" w:eastAsia="微软雅黑" w:hAnsi="微软雅黑" w:cs="宋体"/>
      <w:sz w:val="22"/>
      <w:szCs w:val="22"/>
      <w:lang w:eastAsia="zh-CN"/>
    </w:rPr>
  </w:style>
  <w:style w:type="paragraph" w:customStyle="1" w:styleId="xl84">
    <w:name w:val="xl84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微软雅黑" w:eastAsia="微软雅黑" w:hAnsi="微软雅黑" w:cs="宋体"/>
      <w:color w:val="000000"/>
      <w:sz w:val="22"/>
      <w:szCs w:val="22"/>
      <w:lang w:eastAsia="zh-CN"/>
    </w:rPr>
  </w:style>
  <w:style w:type="paragraph" w:customStyle="1" w:styleId="xl85">
    <w:name w:val="xl85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sz w:val="22"/>
      <w:szCs w:val="22"/>
      <w:lang w:eastAsia="zh-CN"/>
    </w:rPr>
  </w:style>
  <w:style w:type="paragraph" w:customStyle="1" w:styleId="xl86">
    <w:name w:val="xl86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</w:pPr>
    <w:rPr>
      <w:rFonts w:ascii="微软雅黑" w:eastAsia="微软雅黑" w:hAnsi="微软雅黑" w:cs="宋体"/>
      <w:color w:val="000000"/>
      <w:sz w:val="22"/>
      <w:szCs w:val="22"/>
      <w:lang w:eastAsia="zh-CN"/>
    </w:rPr>
  </w:style>
  <w:style w:type="paragraph" w:customStyle="1" w:styleId="xl87">
    <w:name w:val="xl87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</w:pPr>
    <w:rPr>
      <w:rFonts w:ascii="微软雅黑" w:eastAsia="微软雅黑" w:hAnsi="微软雅黑" w:cs="宋体"/>
      <w:sz w:val="22"/>
      <w:szCs w:val="22"/>
      <w:lang w:eastAsia="zh-CN"/>
    </w:rPr>
  </w:style>
  <w:style w:type="paragraph" w:customStyle="1" w:styleId="xl88">
    <w:name w:val="xl88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22"/>
      <w:szCs w:val="22"/>
      <w:lang w:eastAsia="zh-CN"/>
    </w:rPr>
  </w:style>
  <w:style w:type="paragraph" w:customStyle="1" w:styleId="xl89">
    <w:name w:val="xl89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22"/>
      <w:szCs w:val="22"/>
      <w:lang w:eastAsia="zh-CN"/>
    </w:rPr>
  </w:style>
  <w:style w:type="paragraph" w:customStyle="1" w:styleId="xl90">
    <w:name w:val="xl90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rFonts w:ascii="Arial Unicode MS" w:eastAsia="Arial Unicode MS" w:hAnsi="Arial Unicode MS" w:cs="Arial Unicode MS"/>
      <w:lang w:eastAsia="zh-CN"/>
    </w:rPr>
  </w:style>
  <w:style w:type="paragraph" w:customStyle="1" w:styleId="xl91">
    <w:name w:val="xl91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color w:val="FF0000"/>
      <w:lang w:eastAsia="zh-CN"/>
    </w:rPr>
  </w:style>
  <w:style w:type="paragraph" w:customStyle="1" w:styleId="xl92">
    <w:name w:val="xl92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color w:val="FF0000"/>
      <w:lang w:eastAsia="zh-CN"/>
    </w:rPr>
  </w:style>
  <w:style w:type="paragraph" w:customStyle="1" w:styleId="xl93">
    <w:name w:val="xl93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sz w:val="22"/>
      <w:szCs w:val="22"/>
      <w:lang w:eastAsia="zh-CN"/>
    </w:rPr>
  </w:style>
  <w:style w:type="paragraph" w:customStyle="1" w:styleId="xl94">
    <w:name w:val="xl94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FF0000"/>
      <w:lang w:eastAsia="zh-CN"/>
    </w:rPr>
  </w:style>
  <w:style w:type="paragraph" w:customStyle="1" w:styleId="xl95">
    <w:name w:val="xl95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微软雅黑" w:eastAsia="微软雅黑" w:hAnsi="微软雅黑" w:cs="宋体"/>
      <w:b/>
      <w:bCs/>
      <w:color w:val="FF0000"/>
      <w:sz w:val="22"/>
      <w:szCs w:val="22"/>
      <w:lang w:eastAsia="zh-CN"/>
    </w:rPr>
  </w:style>
  <w:style w:type="paragraph" w:customStyle="1" w:styleId="xl96">
    <w:name w:val="xl96"/>
    <w:basedOn w:val="a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微软雅黑" w:eastAsia="微软雅黑" w:hAnsi="微软雅黑" w:cs="宋体"/>
      <w:sz w:val="22"/>
      <w:szCs w:val="22"/>
      <w:lang w:eastAsia="zh-CN"/>
    </w:rPr>
  </w:style>
  <w:style w:type="character" w:customStyle="1" w:styleId="11">
    <w:name w:val="未处理的提及1"/>
    <w:uiPriority w:val="99"/>
    <w:semiHidden/>
    <w:unhideWhenUsed/>
    <w:qFormat/>
    <w:rPr>
      <w:color w:val="605E5C"/>
      <w:shd w:val="clear" w:color="auto" w:fill="E1DFDD"/>
    </w:rPr>
  </w:style>
  <w:style w:type="character" w:styleId="af6">
    <w:name w:val="Placeholder Text"/>
    <w:basedOn w:val="a1"/>
    <w:uiPriority w:val="99"/>
    <w:semiHidden/>
    <w:qFormat/>
    <w:rPr>
      <w:color w:val="808080"/>
    </w:rPr>
  </w:style>
  <w:style w:type="paragraph" w:styleId="af7">
    <w:name w:val="List Paragraph"/>
    <w:basedOn w:val="a"/>
    <w:uiPriority w:val="34"/>
    <w:qFormat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character" w:customStyle="1" w:styleId="12">
    <w:name w:val="正文文本 字符1"/>
    <w:qFormat/>
    <w:rPr>
      <w:rFonts w:ascii="Times New Roman" w:eastAsia="宋体" w:hAnsi="Times New Roman" w:cs="Times New Roman"/>
      <w:kern w:val="0"/>
      <w:sz w:val="20"/>
      <w:szCs w:val="24"/>
      <w:lang w:val="zh-CN" w:eastAsia="en-US"/>
    </w:rPr>
  </w:style>
  <w:style w:type="character" w:customStyle="1" w:styleId="40">
    <w:name w:val="标题 4 字符"/>
    <w:basedOn w:val="a1"/>
    <w:link w:val="4"/>
    <w:qFormat/>
    <w:rPr>
      <w:bCs/>
      <w:szCs w:val="28"/>
      <w:lang w:eastAsia="en-US"/>
    </w:rPr>
  </w:style>
  <w:style w:type="character" w:customStyle="1" w:styleId="23">
    <w:name w:val="未处理的提及2"/>
    <w:basedOn w:val="a1"/>
    <w:uiPriority w:val="99"/>
    <w:semiHidden/>
    <w:unhideWhenUsed/>
    <w:rsid w:val="000B2261"/>
    <w:rPr>
      <w:color w:val="605E5C"/>
      <w:shd w:val="clear" w:color="auto" w:fill="E1DFDD"/>
    </w:rPr>
  </w:style>
  <w:style w:type="character" w:customStyle="1" w:styleId="UnresolvedMention">
    <w:name w:val="Unresolved Mention"/>
    <w:basedOn w:val="a1"/>
    <w:uiPriority w:val="99"/>
    <w:semiHidden/>
    <w:unhideWhenUsed/>
    <w:rsid w:val="00695EEA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B80D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lang w:eastAsia="zh-CN"/>
    </w:rPr>
  </w:style>
  <w:style w:type="character" w:customStyle="1" w:styleId="HTML0">
    <w:name w:val="HTML 预设格式 字符"/>
    <w:basedOn w:val="a1"/>
    <w:link w:val="HTML"/>
    <w:uiPriority w:val="99"/>
    <w:rsid w:val="00B80D8A"/>
    <w:rPr>
      <w:rFonts w:ascii="宋体" w:hAnsi="宋体" w:cs="宋体"/>
      <w:sz w:val="24"/>
      <w:szCs w:val="24"/>
    </w:rPr>
  </w:style>
  <w:style w:type="character" w:customStyle="1" w:styleId="n">
    <w:name w:val="n"/>
    <w:basedOn w:val="a1"/>
    <w:rsid w:val="00072E6A"/>
  </w:style>
  <w:style w:type="character" w:customStyle="1" w:styleId="o">
    <w:name w:val="o"/>
    <w:basedOn w:val="a1"/>
    <w:rsid w:val="00072E6A"/>
  </w:style>
  <w:style w:type="character" w:customStyle="1" w:styleId="mi">
    <w:name w:val="mi"/>
    <w:basedOn w:val="a1"/>
    <w:rsid w:val="00072E6A"/>
  </w:style>
  <w:style w:type="character" w:customStyle="1" w:styleId="mf">
    <w:name w:val="mf"/>
    <w:basedOn w:val="a1"/>
    <w:rsid w:val="00334BC1"/>
  </w:style>
  <w:style w:type="character" w:customStyle="1" w:styleId="Char">
    <w:name w:val="正文文本 Char"/>
    <w:rsid w:val="007776AE"/>
    <w:rPr>
      <w:szCs w:val="24"/>
      <w:lang w:eastAsia="en-US"/>
    </w:rPr>
  </w:style>
  <w:style w:type="character" w:customStyle="1" w:styleId="p">
    <w:name w:val="p"/>
    <w:basedOn w:val="a1"/>
    <w:rsid w:val="000E0AEB"/>
  </w:style>
  <w:style w:type="character" w:customStyle="1" w:styleId="s2">
    <w:name w:val="s2"/>
    <w:basedOn w:val="a1"/>
    <w:rsid w:val="00541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0590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13374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521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9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78374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32047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34672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079551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package" Target="embeddings/Microsoft_Visio___4.vsdx"/><Relationship Id="rId21" Type="http://schemas.openxmlformats.org/officeDocument/2006/relationships/image" Target="media/image9.emf"/><Relationship Id="rId34" Type="http://schemas.openxmlformats.org/officeDocument/2006/relationships/image" Target="media/image18.emf"/><Relationship Id="rId42" Type="http://schemas.openxmlformats.org/officeDocument/2006/relationships/image" Target="media/image23.png"/><Relationship Id="rId47" Type="http://schemas.openxmlformats.org/officeDocument/2006/relationships/package" Target="embeddings/Microsoft_Visio___5.vsdx"/><Relationship Id="rId50" Type="http://schemas.openxmlformats.org/officeDocument/2006/relationships/image" Target="media/image29.png"/><Relationship Id="rId55" Type="http://schemas.openxmlformats.org/officeDocument/2006/relationships/image" Target="media/image3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header" Target="header2.xml"/><Relationship Id="rId24" Type="http://schemas.openxmlformats.org/officeDocument/2006/relationships/package" Target="embeddings/Microsoft_Visio___.vsdx"/><Relationship Id="rId32" Type="http://schemas.openxmlformats.org/officeDocument/2006/relationships/image" Target="media/image17.emf"/><Relationship Id="rId37" Type="http://schemas.openxmlformats.org/officeDocument/2006/relationships/package" Target="embeddings/Microsoft_Visio___3.vsdx"/><Relationship Id="rId40" Type="http://schemas.openxmlformats.org/officeDocument/2006/relationships/image" Target="media/image21.emf"/><Relationship Id="rId45" Type="http://schemas.openxmlformats.org/officeDocument/2006/relationships/hyperlink" Target="file:///\\192.168.0.30\exchange\ming.liu\vnc\vnc22\bk7236\_build\html\design\bl2\bl2_ota_solution.html" TargetMode="External"/><Relationship Id="rId53" Type="http://schemas.openxmlformats.org/officeDocument/2006/relationships/hyperlink" Target="http://192.168.0.6/wangzhilei/bk7236_bootrom_s" TargetMode="External"/><Relationship Id="rId58" Type="http://schemas.openxmlformats.org/officeDocument/2006/relationships/image" Target="media/image34.png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oleObject" Target="embeddings/Microsoft_Visio_2003-2010___.vsd"/><Relationship Id="rId27" Type="http://schemas.openxmlformats.org/officeDocument/2006/relationships/image" Target="media/image13.emf"/><Relationship Id="rId30" Type="http://schemas.openxmlformats.org/officeDocument/2006/relationships/image" Target="media/image15.png"/><Relationship Id="rId35" Type="http://schemas.openxmlformats.org/officeDocument/2006/relationships/package" Target="embeddings/Microsoft_Visio___2.vsdx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56" Type="http://schemas.openxmlformats.org/officeDocument/2006/relationships/image" Target="media/image33.png"/><Relationship Id="rId8" Type="http://schemas.openxmlformats.org/officeDocument/2006/relationships/endnotes" Target="endnotes.xml"/><Relationship Id="rId51" Type="http://schemas.openxmlformats.org/officeDocument/2006/relationships/image" Target="media/image30.emf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package" Target="embeddings/Microsoft_Visio___1.vsdx"/><Relationship Id="rId38" Type="http://schemas.openxmlformats.org/officeDocument/2006/relationships/image" Target="media/image20.emf"/><Relationship Id="rId46" Type="http://schemas.openxmlformats.org/officeDocument/2006/relationships/image" Target="media/image26.emf"/><Relationship Id="rId59" Type="http://schemas.openxmlformats.org/officeDocument/2006/relationships/image" Target="media/image35.png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emf"/><Relationship Id="rId28" Type="http://schemas.openxmlformats.org/officeDocument/2006/relationships/oleObject" Target="embeddings/Microsoft_Visio_2003-2010___1.vsd"/><Relationship Id="rId36" Type="http://schemas.openxmlformats.org/officeDocument/2006/relationships/image" Target="media/image19.emf"/><Relationship Id="rId49" Type="http://schemas.openxmlformats.org/officeDocument/2006/relationships/image" Target="media/image28.png"/><Relationship Id="rId57" Type="http://schemas.openxmlformats.org/officeDocument/2006/relationships/hyperlink" Target="http://192.168.0.6/wangzhilei/bk7236_bootrom_s/-/tree/stable/verify_mpw_trng" TargetMode="External"/><Relationship Id="rId10" Type="http://schemas.openxmlformats.org/officeDocument/2006/relationships/header" Target="header1.xml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package" Target="embeddings/Microsoft_Excel____.xlsx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://www.bekencorp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Gambetta\My%20Documents\Templates\Word\Design_Specification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FFDD350-2991-46D4-A254-BDF0590C1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Design_Specification</Template>
  <TotalTime>13259</TotalTime>
  <Pages>1</Pages>
  <Words>5428</Words>
  <Characters>30945</Characters>
  <Application>Microsoft Office Word</Application>
  <DocSecurity>0</DocSecurity>
  <Lines>257</Lines>
  <Paragraphs>72</Paragraphs>
  <ScaleCrop>false</ScaleCrop>
  <Company>微软中国</Company>
  <LinksUpToDate>false</LinksUpToDate>
  <CharactersWithSpaces>36301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0.1</dc:title>
  <dc:creator>weifeng</dc:creator>
  <cp:lastModifiedBy>刘明</cp:lastModifiedBy>
  <cp:revision>6353</cp:revision>
  <cp:lastPrinted>2023-01-30T10:34:00Z</cp:lastPrinted>
  <dcterms:created xsi:type="dcterms:W3CDTF">2023-01-29T08:49:00Z</dcterms:created>
  <dcterms:modified xsi:type="dcterms:W3CDTF">2023-02-16T09:14:00Z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2249BCDDE9DC40EAA88E3FFA9D25F584</vt:lpwstr>
  </property>
</Properties>
</file>